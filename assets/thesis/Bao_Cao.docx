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9237F" w14:textId="77777777" w:rsidR="00A705BC" w:rsidRPr="00181793" w:rsidRDefault="00A705BC" w:rsidP="00181793">
      <w:pPr>
        <w:jc w:val="center"/>
        <w:rPr>
          <w:sz w:val="30"/>
          <w:szCs w:val="30"/>
        </w:rPr>
      </w:pPr>
      <w:r w:rsidRPr="00181793">
        <w:rPr>
          <w:sz w:val="30"/>
          <w:szCs w:val="30"/>
        </w:rPr>
        <w:t>ĐẠI HỌC TRÀ VINH</w:t>
      </w:r>
    </w:p>
    <w:p w14:paraId="007369C6" w14:textId="77777777" w:rsidR="00A705BC" w:rsidRPr="00181793" w:rsidRDefault="00A705BC" w:rsidP="00181793">
      <w:pPr>
        <w:jc w:val="center"/>
        <w:rPr>
          <w:sz w:val="30"/>
          <w:szCs w:val="30"/>
        </w:rPr>
      </w:pPr>
      <w:r w:rsidRPr="00181793">
        <w:rPr>
          <w:sz w:val="30"/>
          <w:szCs w:val="30"/>
        </w:rPr>
        <w:t>TRƯỜNG KỸ THUẬT VÀ CÔNG NGHỆ</w:t>
      </w:r>
    </w:p>
    <w:p w14:paraId="66AD91F7" w14:textId="77777777" w:rsidR="00A705BC" w:rsidRDefault="00A705BC" w:rsidP="00181793">
      <w:pPr>
        <w:jc w:val="center"/>
        <w:rPr>
          <w:b/>
          <w:sz w:val="30"/>
          <w:szCs w:val="30"/>
        </w:rPr>
      </w:pPr>
      <w:r w:rsidRPr="00AF30EA">
        <w:rPr>
          <w:b/>
          <w:sz w:val="30"/>
          <w:szCs w:val="30"/>
        </w:rPr>
        <w:t>KHOA CÔNG NGHỆ THÔNG TIN</w:t>
      </w:r>
    </w:p>
    <w:p w14:paraId="2BC5A40C" w14:textId="77777777" w:rsidR="00397034" w:rsidRDefault="00397034" w:rsidP="00181793">
      <w:pPr>
        <w:jc w:val="center"/>
        <w:rPr>
          <w:b/>
          <w:sz w:val="30"/>
          <w:szCs w:val="30"/>
        </w:rPr>
      </w:pPr>
    </w:p>
    <w:p w14:paraId="58333434" w14:textId="77777777" w:rsidR="00DB2AD8" w:rsidRPr="00AF30EA" w:rsidRDefault="00DB2AD8" w:rsidP="00181793">
      <w:pPr>
        <w:jc w:val="center"/>
        <w:rPr>
          <w:b/>
          <w:sz w:val="30"/>
          <w:szCs w:val="30"/>
        </w:rPr>
      </w:pPr>
    </w:p>
    <w:p w14:paraId="3F66928C" w14:textId="77777777" w:rsidR="00A705BC" w:rsidRDefault="00AF30EA" w:rsidP="00181793">
      <w:pPr>
        <w:jc w:val="center"/>
      </w:pPr>
      <w:r>
        <w:rPr>
          <w:noProof/>
        </w:rPr>
        <w:drawing>
          <wp:inline distT="0" distB="0" distL="0" distR="0" wp14:anchorId="767AC581" wp14:editId="5EF7D894">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5D10CEAA" w14:textId="77777777" w:rsidR="00DB2AD8" w:rsidRDefault="00DB2AD8" w:rsidP="00181793">
      <w:pPr>
        <w:jc w:val="center"/>
      </w:pPr>
    </w:p>
    <w:p w14:paraId="68D5265F" w14:textId="77777777" w:rsidR="00397034" w:rsidRDefault="00397034" w:rsidP="00181793">
      <w:pPr>
        <w:jc w:val="center"/>
      </w:pPr>
    </w:p>
    <w:p w14:paraId="542E09D0" w14:textId="77777777" w:rsidR="00A705BC" w:rsidRPr="00A675D2" w:rsidRDefault="00A705BC" w:rsidP="00181793">
      <w:pPr>
        <w:jc w:val="center"/>
        <w:rPr>
          <w:b/>
          <w:sz w:val="30"/>
          <w:szCs w:val="30"/>
        </w:rPr>
      </w:pPr>
      <w:r w:rsidRPr="00A675D2">
        <w:rPr>
          <w:b/>
          <w:sz w:val="30"/>
          <w:szCs w:val="30"/>
        </w:rPr>
        <w:t>ĐỒ ÁN MÔN HỌC</w:t>
      </w:r>
    </w:p>
    <w:p w14:paraId="053B61B5" w14:textId="77777777" w:rsidR="00A705BC" w:rsidRDefault="00C77F74" w:rsidP="00181793">
      <w:pPr>
        <w:jc w:val="center"/>
        <w:rPr>
          <w:b/>
          <w:sz w:val="30"/>
          <w:szCs w:val="30"/>
        </w:rPr>
      </w:pPr>
      <w:r>
        <w:rPr>
          <w:b/>
          <w:sz w:val="30"/>
          <w:szCs w:val="30"/>
        </w:rPr>
        <w:t>THIẾT KẾ WEB</w:t>
      </w:r>
    </w:p>
    <w:p w14:paraId="52201ADE" w14:textId="77777777" w:rsidR="00DB2AD8" w:rsidRDefault="00DB2AD8" w:rsidP="00181793">
      <w:pPr>
        <w:jc w:val="center"/>
        <w:rPr>
          <w:b/>
          <w:sz w:val="30"/>
          <w:szCs w:val="30"/>
        </w:rPr>
      </w:pPr>
    </w:p>
    <w:p w14:paraId="34B3A6BE" w14:textId="77777777" w:rsidR="00DB2AD8" w:rsidRPr="00A675D2" w:rsidRDefault="00DB2AD8" w:rsidP="00181793">
      <w:pPr>
        <w:jc w:val="center"/>
        <w:rPr>
          <w:b/>
          <w:sz w:val="30"/>
          <w:szCs w:val="30"/>
        </w:rPr>
      </w:pPr>
    </w:p>
    <w:p w14:paraId="7671218B" w14:textId="48C0B46C" w:rsidR="00DB2AD8" w:rsidRDefault="006D3EEB" w:rsidP="006D3EEB">
      <w:pPr>
        <w:jc w:val="center"/>
        <w:rPr>
          <w:b/>
          <w:sz w:val="40"/>
          <w:szCs w:val="40"/>
        </w:rPr>
      </w:pPr>
      <w:r>
        <w:rPr>
          <w:b/>
          <w:sz w:val="40"/>
          <w:szCs w:val="40"/>
        </w:rPr>
        <w:t>THIẾT KẾ WEBSITE COFFEE SHOP ONLINE</w:t>
      </w:r>
    </w:p>
    <w:p w14:paraId="6D20C269" w14:textId="77777777" w:rsidR="00DB2AD8" w:rsidRPr="00A675D2" w:rsidRDefault="00DB2AD8" w:rsidP="00181793">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F55323" w:rsidRPr="00F50FA9" w14:paraId="65D4D4D6" w14:textId="77777777" w:rsidTr="00F50FA9">
        <w:tc>
          <w:tcPr>
            <w:tcW w:w="2402" w:type="pct"/>
          </w:tcPr>
          <w:p w14:paraId="1CCF2C29" w14:textId="77777777" w:rsidR="00F55323" w:rsidRPr="00F50FA9" w:rsidRDefault="00F55323" w:rsidP="00397034">
            <w:pPr>
              <w:spacing w:before="120" w:after="120" w:line="360" w:lineRule="auto"/>
              <w:rPr>
                <w:b/>
                <w:sz w:val="28"/>
                <w:szCs w:val="28"/>
              </w:rPr>
            </w:pPr>
            <w:r w:rsidRPr="00F50FA9">
              <w:rPr>
                <w:b/>
                <w:sz w:val="28"/>
                <w:szCs w:val="28"/>
              </w:rPr>
              <w:t>Người hướng dẫn:</w:t>
            </w:r>
          </w:p>
          <w:p w14:paraId="52DDD7AB" w14:textId="77777777" w:rsidR="00F55323" w:rsidRPr="00F50FA9" w:rsidRDefault="005C722E" w:rsidP="00397034">
            <w:pPr>
              <w:spacing w:before="120" w:after="120" w:line="360" w:lineRule="auto"/>
              <w:ind w:left="432"/>
              <w:rPr>
                <w:sz w:val="28"/>
                <w:szCs w:val="28"/>
              </w:rPr>
            </w:pPr>
            <w:r w:rsidRPr="00F50FA9">
              <w:rPr>
                <w:sz w:val="28"/>
                <w:szCs w:val="28"/>
              </w:rPr>
              <w:t xml:space="preserve">Ths. </w:t>
            </w:r>
            <w:r w:rsidR="00E40233" w:rsidRPr="00F50FA9">
              <w:rPr>
                <w:sz w:val="28"/>
                <w:szCs w:val="28"/>
              </w:rPr>
              <w:t>Nguyễn Ngọc Đan Thanh</w:t>
            </w:r>
          </w:p>
        </w:tc>
        <w:tc>
          <w:tcPr>
            <w:tcW w:w="2598" w:type="pct"/>
          </w:tcPr>
          <w:p w14:paraId="23A78C7F" w14:textId="77777777" w:rsidR="00F55323" w:rsidRPr="00F50FA9" w:rsidRDefault="00E40233" w:rsidP="00397034">
            <w:pPr>
              <w:spacing w:before="120" w:after="120" w:line="360" w:lineRule="auto"/>
              <w:rPr>
                <w:b/>
                <w:sz w:val="28"/>
                <w:szCs w:val="28"/>
              </w:rPr>
            </w:pPr>
            <w:r w:rsidRPr="00F50FA9">
              <w:rPr>
                <w:b/>
                <w:sz w:val="28"/>
                <w:szCs w:val="28"/>
              </w:rPr>
              <w:t>Sinh viên thực hiện:</w:t>
            </w:r>
          </w:p>
          <w:p w14:paraId="6DC5A1A6" w14:textId="2AF9A5F3" w:rsidR="00E40233" w:rsidRPr="00FA7008" w:rsidRDefault="00E40233" w:rsidP="00FA7008">
            <w:pPr>
              <w:spacing w:before="120" w:after="120" w:line="360" w:lineRule="auto"/>
              <w:ind w:left="360"/>
              <w:rPr>
                <w:sz w:val="28"/>
                <w:szCs w:val="28"/>
              </w:rPr>
            </w:pPr>
            <w:r w:rsidRPr="00FA7008">
              <w:rPr>
                <w:sz w:val="28"/>
                <w:szCs w:val="28"/>
              </w:rPr>
              <w:t xml:space="preserve">Họ tên: Nguyễn </w:t>
            </w:r>
            <w:r w:rsidR="00663006">
              <w:rPr>
                <w:sz w:val="28"/>
                <w:szCs w:val="28"/>
              </w:rPr>
              <w:t>Minh Khang</w:t>
            </w:r>
          </w:p>
          <w:p w14:paraId="51D76260" w14:textId="2ECFAC73" w:rsidR="00E40233" w:rsidRPr="00FA7008" w:rsidRDefault="00E40233" w:rsidP="00FA7008">
            <w:pPr>
              <w:spacing w:before="120" w:after="120" w:line="360" w:lineRule="auto"/>
              <w:ind w:left="360"/>
              <w:rPr>
                <w:sz w:val="28"/>
                <w:szCs w:val="28"/>
              </w:rPr>
            </w:pPr>
            <w:r w:rsidRPr="00FA7008">
              <w:rPr>
                <w:sz w:val="28"/>
                <w:szCs w:val="28"/>
              </w:rPr>
              <w:t>Mã số: 110</w:t>
            </w:r>
            <w:r w:rsidR="00663006">
              <w:rPr>
                <w:sz w:val="28"/>
                <w:szCs w:val="28"/>
              </w:rPr>
              <w:t>124083</w:t>
            </w:r>
          </w:p>
          <w:p w14:paraId="4EE5ED7E" w14:textId="076A8163" w:rsidR="00E40233" w:rsidRPr="00FA7008" w:rsidRDefault="00E40233" w:rsidP="00FA7008">
            <w:pPr>
              <w:spacing w:before="120" w:after="120" w:line="360" w:lineRule="auto"/>
              <w:ind w:left="360"/>
              <w:rPr>
                <w:sz w:val="28"/>
                <w:szCs w:val="28"/>
              </w:rPr>
            </w:pPr>
            <w:r w:rsidRPr="00FA7008">
              <w:rPr>
                <w:sz w:val="28"/>
                <w:szCs w:val="28"/>
              </w:rPr>
              <w:t>Mã lớp: DA2</w:t>
            </w:r>
            <w:r w:rsidR="00663006">
              <w:rPr>
                <w:sz w:val="28"/>
                <w:szCs w:val="28"/>
              </w:rPr>
              <w:t>4TT</w:t>
            </w:r>
            <w:r w:rsidRPr="00FA7008">
              <w:rPr>
                <w:sz w:val="28"/>
                <w:szCs w:val="28"/>
              </w:rPr>
              <w:t>A</w:t>
            </w:r>
          </w:p>
        </w:tc>
      </w:tr>
    </w:tbl>
    <w:p w14:paraId="30F5FC52" w14:textId="77777777" w:rsidR="00F55323" w:rsidRDefault="00F55323"/>
    <w:p w14:paraId="67DDA2D0" w14:textId="77777777" w:rsidR="00DB2AD8" w:rsidRDefault="00DB2AD8" w:rsidP="00397034">
      <w:pPr>
        <w:jc w:val="center"/>
        <w:rPr>
          <w:b/>
          <w:sz w:val="30"/>
          <w:szCs w:val="30"/>
        </w:rPr>
      </w:pPr>
    </w:p>
    <w:p w14:paraId="3CBBFB46" w14:textId="77777777" w:rsidR="00DB2AD8" w:rsidRDefault="00DB2AD8" w:rsidP="00397034">
      <w:pPr>
        <w:jc w:val="center"/>
        <w:rPr>
          <w:b/>
          <w:sz w:val="30"/>
          <w:szCs w:val="30"/>
        </w:rPr>
      </w:pPr>
    </w:p>
    <w:p w14:paraId="12A393FC" w14:textId="77777777" w:rsidR="00AE352B" w:rsidRPr="00DE6FBB" w:rsidRDefault="00AE352B" w:rsidP="00397034">
      <w:pPr>
        <w:jc w:val="center"/>
        <w:rPr>
          <w:b/>
          <w:sz w:val="28"/>
          <w:szCs w:val="28"/>
        </w:rPr>
      </w:pPr>
      <w:r w:rsidRPr="00DE6FBB">
        <w:rPr>
          <w:b/>
          <w:sz w:val="28"/>
          <w:szCs w:val="28"/>
        </w:rPr>
        <w:t>Vĩnh Long, tháng 6 năm 2026</w:t>
      </w:r>
    </w:p>
    <w:p w14:paraId="2870DF13" w14:textId="77777777" w:rsidR="00DB2AD8" w:rsidRPr="00181793" w:rsidRDefault="003B599F" w:rsidP="00DB2AD8">
      <w:pPr>
        <w:jc w:val="center"/>
        <w:rPr>
          <w:sz w:val="30"/>
          <w:szCs w:val="30"/>
        </w:rPr>
      </w:pPr>
      <w:r>
        <w:br w:type="page"/>
      </w:r>
      <w:r w:rsidR="00DB2AD8" w:rsidRPr="00181793">
        <w:rPr>
          <w:sz w:val="30"/>
          <w:szCs w:val="30"/>
        </w:rPr>
        <w:lastRenderedPageBreak/>
        <w:t>ĐẠI HỌC TRÀ VINH</w:t>
      </w:r>
    </w:p>
    <w:p w14:paraId="0D2A9C0B" w14:textId="77777777" w:rsidR="00DB2AD8" w:rsidRPr="00181793" w:rsidRDefault="00DB2AD8" w:rsidP="00DB2AD8">
      <w:pPr>
        <w:jc w:val="center"/>
        <w:rPr>
          <w:sz w:val="30"/>
          <w:szCs w:val="30"/>
        </w:rPr>
      </w:pPr>
      <w:r w:rsidRPr="00181793">
        <w:rPr>
          <w:sz w:val="30"/>
          <w:szCs w:val="30"/>
        </w:rPr>
        <w:t>TRƯỜNG KỸ THUẬT VÀ CÔNG NGHỆ</w:t>
      </w:r>
    </w:p>
    <w:p w14:paraId="36B1180E" w14:textId="77777777" w:rsidR="00DB2AD8" w:rsidRDefault="00DB2AD8" w:rsidP="00DB2AD8">
      <w:pPr>
        <w:jc w:val="center"/>
        <w:rPr>
          <w:b/>
          <w:sz w:val="30"/>
          <w:szCs w:val="30"/>
        </w:rPr>
      </w:pPr>
      <w:r w:rsidRPr="00AF30EA">
        <w:rPr>
          <w:b/>
          <w:sz w:val="30"/>
          <w:szCs w:val="30"/>
        </w:rPr>
        <w:t>KHOA CÔNG NGHỆ THÔNG TIN</w:t>
      </w:r>
    </w:p>
    <w:p w14:paraId="42F4A48E" w14:textId="77777777" w:rsidR="00DB2AD8" w:rsidRDefault="00DB2AD8" w:rsidP="00DB2AD8">
      <w:pPr>
        <w:jc w:val="center"/>
        <w:rPr>
          <w:b/>
          <w:sz w:val="30"/>
          <w:szCs w:val="30"/>
        </w:rPr>
      </w:pPr>
    </w:p>
    <w:p w14:paraId="3E59C2C3" w14:textId="77777777" w:rsidR="00DB2AD8" w:rsidRPr="00AF30EA" w:rsidRDefault="00DB2AD8" w:rsidP="00DB2AD8">
      <w:pPr>
        <w:jc w:val="center"/>
        <w:rPr>
          <w:b/>
          <w:sz w:val="30"/>
          <w:szCs w:val="30"/>
        </w:rPr>
      </w:pPr>
    </w:p>
    <w:p w14:paraId="14919141" w14:textId="77777777" w:rsidR="00DB2AD8" w:rsidRDefault="00DB2AD8" w:rsidP="00DB2AD8">
      <w:pPr>
        <w:jc w:val="center"/>
      </w:pPr>
      <w:r>
        <w:rPr>
          <w:noProof/>
        </w:rPr>
        <w:drawing>
          <wp:inline distT="0" distB="0" distL="0" distR="0" wp14:anchorId="3649F6BC" wp14:editId="4E8B6C3A">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2F7E18FF" w14:textId="77777777" w:rsidR="00DB2AD8" w:rsidRDefault="00DB2AD8" w:rsidP="00DB2AD8">
      <w:pPr>
        <w:jc w:val="center"/>
      </w:pPr>
    </w:p>
    <w:p w14:paraId="1391B2D3" w14:textId="77777777" w:rsidR="00DB2AD8" w:rsidRDefault="00DB2AD8" w:rsidP="00DB2AD8">
      <w:pPr>
        <w:jc w:val="center"/>
      </w:pPr>
    </w:p>
    <w:p w14:paraId="5786075E" w14:textId="77777777" w:rsidR="00C50A2A" w:rsidRPr="00A675D2" w:rsidRDefault="00C50A2A" w:rsidP="00C50A2A">
      <w:pPr>
        <w:jc w:val="center"/>
        <w:rPr>
          <w:b/>
          <w:sz w:val="30"/>
          <w:szCs w:val="30"/>
        </w:rPr>
      </w:pPr>
      <w:r w:rsidRPr="00A675D2">
        <w:rPr>
          <w:b/>
          <w:sz w:val="30"/>
          <w:szCs w:val="30"/>
        </w:rPr>
        <w:t>ĐỒ ÁN MÔN HỌC</w:t>
      </w:r>
    </w:p>
    <w:p w14:paraId="4BD57C43" w14:textId="77777777" w:rsidR="00C50A2A" w:rsidRDefault="00C50A2A" w:rsidP="00C50A2A">
      <w:pPr>
        <w:jc w:val="center"/>
        <w:rPr>
          <w:b/>
          <w:sz w:val="30"/>
          <w:szCs w:val="30"/>
        </w:rPr>
      </w:pPr>
      <w:r>
        <w:rPr>
          <w:b/>
          <w:sz w:val="30"/>
          <w:szCs w:val="30"/>
        </w:rPr>
        <w:t>THIẾT KẾ WEB</w:t>
      </w:r>
    </w:p>
    <w:p w14:paraId="580CEB62" w14:textId="77777777" w:rsidR="00DB2AD8" w:rsidRDefault="00DB2AD8" w:rsidP="00DB2AD8">
      <w:pPr>
        <w:jc w:val="center"/>
        <w:rPr>
          <w:b/>
          <w:sz w:val="30"/>
          <w:szCs w:val="30"/>
        </w:rPr>
      </w:pPr>
    </w:p>
    <w:p w14:paraId="02AEEEAA" w14:textId="77777777" w:rsidR="00DB2AD8" w:rsidRPr="00A675D2" w:rsidRDefault="00DB2AD8" w:rsidP="00DB2AD8">
      <w:pPr>
        <w:jc w:val="center"/>
        <w:rPr>
          <w:b/>
          <w:sz w:val="30"/>
          <w:szCs w:val="30"/>
        </w:rPr>
      </w:pPr>
    </w:p>
    <w:p w14:paraId="74E7CF85" w14:textId="575A92DB" w:rsidR="00C50A2A" w:rsidRDefault="006D3EEB" w:rsidP="006D3EEB">
      <w:pPr>
        <w:jc w:val="center"/>
        <w:rPr>
          <w:b/>
          <w:sz w:val="40"/>
          <w:szCs w:val="40"/>
        </w:rPr>
      </w:pPr>
      <w:r>
        <w:rPr>
          <w:b/>
          <w:sz w:val="40"/>
          <w:szCs w:val="40"/>
        </w:rPr>
        <w:t>THIẾT KẾ WEBSITE COFFEE SHOP ONLINE</w:t>
      </w:r>
    </w:p>
    <w:p w14:paraId="7C1125A1" w14:textId="77777777" w:rsidR="00C50A2A" w:rsidRDefault="00C50A2A" w:rsidP="00DB2AD8">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C50A2A" w:rsidRPr="00F50FA9" w14:paraId="579424A1" w14:textId="77777777" w:rsidTr="00080838">
        <w:tc>
          <w:tcPr>
            <w:tcW w:w="2402" w:type="pct"/>
          </w:tcPr>
          <w:p w14:paraId="38DD7A04" w14:textId="77777777" w:rsidR="00C50A2A" w:rsidRPr="00F50FA9" w:rsidRDefault="00C50A2A" w:rsidP="00080838">
            <w:pPr>
              <w:spacing w:before="120" w:after="120" w:line="360" w:lineRule="auto"/>
              <w:rPr>
                <w:b/>
                <w:sz w:val="28"/>
                <w:szCs w:val="28"/>
              </w:rPr>
            </w:pPr>
            <w:r w:rsidRPr="00F50FA9">
              <w:rPr>
                <w:b/>
                <w:sz w:val="28"/>
                <w:szCs w:val="28"/>
              </w:rPr>
              <w:t>Người hướng dẫn:</w:t>
            </w:r>
          </w:p>
          <w:p w14:paraId="239EADEB" w14:textId="77777777" w:rsidR="00C50A2A" w:rsidRPr="00F50FA9" w:rsidRDefault="00C50A2A" w:rsidP="00080838">
            <w:pPr>
              <w:spacing w:before="120" w:after="120" w:line="360" w:lineRule="auto"/>
              <w:ind w:left="432"/>
              <w:rPr>
                <w:sz w:val="28"/>
                <w:szCs w:val="28"/>
              </w:rPr>
            </w:pPr>
            <w:r w:rsidRPr="00F50FA9">
              <w:rPr>
                <w:sz w:val="28"/>
                <w:szCs w:val="28"/>
              </w:rPr>
              <w:t>Ths. Nguyễn Ngọc Đan Thanh</w:t>
            </w:r>
          </w:p>
        </w:tc>
        <w:tc>
          <w:tcPr>
            <w:tcW w:w="2598" w:type="pct"/>
          </w:tcPr>
          <w:p w14:paraId="1982C845" w14:textId="77777777" w:rsidR="00C50A2A" w:rsidRPr="00F50FA9" w:rsidRDefault="00C50A2A" w:rsidP="00080838">
            <w:pPr>
              <w:spacing w:before="120" w:after="120" w:line="360" w:lineRule="auto"/>
              <w:rPr>
                <w:b/>
                <w:sz w:val="28"/>
                <w:szCs w:val="28"/>
              </w:rPr>
            </w:pPr>
            <w:r w:rsidRPr="00F50FA9">
              <w:rPr>
                <w:b/>
                <w:sz w:val="28"/>
                <w:szCs w:val="28"/>
              </w:rPr>
              <w:t>Sinh viên thực hiện:</w:t>
            </w:r>
          </w:p>
          <w:p w14:paraId="4949C5E0" w14:textId="7FDF2470" w:rsidR="00C50A2A" w:rsidRPr="00FA7008" w:rsidRDefault="00C50A2A" w:rsidP="00080838">
            <w:pPr>
              <w:spacing w:before="120" w:after="120" w:line="360" w:lineRule="auto"/>
              <w:ind w:left="360"/>
              <w:rPr>
                <w:sz w:val="28"/>
                <w:szCs w:val="28"/>
              </w:rPr>
            </w:pPr>
            <w:r w:rsidRPr="00FA7008">
              <w:rPr>
                <w:sz w:val="28"/>
                <w:szCs w:val="28"/>
              </w:rPr>
              <w:t xml:space="preserve">Họ tên: Nguyễn </w:t>
            </w:r>
            <w:r w:rsidR="00663006">
              <w:rPr>
                <w:sz w:val="28"/>
                <w:szCs w:val="28"/>
              </w:rPr>
              <w:t>Minh Khang</w:t>
            </w:r>
          </w:p>
          <w:p w14:paraId="2E38EECE" w14:textId="5ED5EC69" w:rsidR="00C50A2A" w:rsidRPr="00FA7008" w:rsidRDefault="00C50A2A" w:rsidP="00080838">
            <w:pPr>
              <w:spacing w:before="120" w:after="120" w:line="360" w:lineRule="auto"/>
              <w:ind w:left="360"/>
              <w:rPr>
                <w:sz w:val="28"/>
                <w:szCs w:val="28"/>
              </w:rPr>
            </w:pPr>
            <w:r w:rsidRPr="00FA7008">
              <w:rPr>
                <w:sz w:val="28"/>
                <w:szCs w:val="28"/>
              </w:rPr>
              <w:t>Mã số: 110</w:t>
            </w:r>
            <w:r w:rsidR="00663006">
              <w:rPr>
                <w:sz w:val="28"/>
                <w:szCs w:val="28"/>
              </w:rPr>
              <w:t>124083</w:t>
            </w:r>
          </w:p>
          <w:p w14:paraId="592E12CD" w14:textId="6B5DD20A" w:rsidR="00C50A2A" w:rsidRPr="00FA7008" w:rsidRDefault="00C50A2A" w:rsidP="00080838">
            <w:pPr>
              <w:spacing w:before="120" w:after="120" w:line="360" w:lineRule="auto"/>
              <w:ind w:left="360"/>
              <w:rPr>
                <w:sz w:val="28"/>
                <w:szCs w:val="28"/>
              </w:rPr>
            </w:pPr>
            <w:r w:rsidRPr="00FA7008">
              <w:rPr>
                <w:sz w:val="28"/>
                <w:szCs w:val="28"/>
              </w:rPr>
              <w:t>Mã lớp: DA2</w:t>
            </w:r>
            <w:r w:rsidR="00663006">
              <w:rPr>
                <w:sz w:val="28"/>
                <w:szCs w:val="28"/>
              </w:rPr>
              <w:t>4TT</w:t>
            </w:r>
            <w:r w:rsidRPr="00FA7008">
              <w:rPr>
                <w:sz w:val="28"/>
                <w:szCs w:val="28"/>
              </w:rPr>
              <w:t>A</w:t>
            </w:r>
          </w:p>
        </w:tc>
      </w:tr>
    </w:tbl>
    <w:p w14:paraId="694E0C61" w14:textId="77777777" w:rsidR="0005453D" w:rsidRDefault="0005453D" w:rsidP="0005453D"/>
    <w:p w14:paraId="723DC18C" w14:textId="77777777" w:rsidR="0005453D" w:rsidRDefault="0005453D" w:rsidP="0005453D">
      <w:pPr>
        <w:jc w:val="center"/>
        <w:rPr>
          <w:b/>
          <w:sz w:val="30"/>
          <w:szCs w:val="30"/>
        </w:rPr>
      </w:pPr>
    </w:p>
    <w:p w14:paraId="46370FAB" w14:textId="77777777" w:rsidR="0005453D" w:rsidRDefault="0005453D" w:rsidP="0005453D">
      <w:pPr>
        <w:jc w:val="center"/>
        <w:rPr>
          <w:b/>
          <w:sz w:val="30"/>
          <w:szCs w:val="30"/>
        </w:rPr>
      </w:pPr>
    </w:p>
    <w:p w14:paraId="4960FE0B" w14:textId="77777777" w:rsidR="00314527" w:rsidRPr="00DE6FBB" w:rsidRDefault="0005453D" w:rsidP="0005453D">
      <w:pPr>
        <w:jc w:val="center"/>
        <w:rPr>
          <w:sz w:val="28"/>
          <w:szCs w:val="28"/>
        </w:rPr>
      </w:pPr>
      <w:r w:rsidRPr="00DE6FBB">
        <w:rPr>
          <w:b/>
          <w:sz w:val="28"/>
          <w:szCs w:val="28"/>
        </w:rPr>
        <w:t>Vĩnh Long, tháng 6 năm 2026</w:t>
      </w:r>
    </w:p>
    <w:p w14:paraId="28FECD8E" w14:textId="77777777" w:rsidR="00574222" w:rsidRDefault="00574222">
      <w:pPr>
        <w:sectPr w:rsidR="00574222" w:rsidSect="00FA7008">
          <w:pgSz w:w="11907" w:h="16840" w:code="9"/>
          <w:pgMar w:top="1134" w:right="1134" w:bottom="1134" w:left="1985" w:header="680" w:footer="680" w:gutter="0"/>
          <w:pgBorders w:display="firstPage">
            <w:top w:val="twistedLines1" w:sz="18" w:space="4" w:color="auto"/>
            <w:left w:val="twistedLines1" w:sz="18" w:space="4" w:color="auto"/>
            <w:bottom w:val="twistedLines1" w:sz="18" w:space="4" w:color="auto"/>
            <w:right w:val="twistedLines1" w:sz="18" w:space="4" w:color="auto"/>
          </w:pgBorders>
          <w:cols w:space="720"/>
          <w:docGrid w:linePitch="381"/>
        </w:sectPr>
      </w:pPr>
    </w:p>
    <w:p w14:paraId="52208718" w14:textId="77777777" w:rsidR="00314527" w:rsidRDefault="00314527" w:rsidP="002D6E1C">
      <w:pPr>
        <w:pStyle w:val="DEMUC"/>
      </w:pPr>
      <w:r>
        <w:lastRenderedPageBreak/>
        <w:t>Lời cảm ơn</w:t>
      </w:r>
    </w:p>
    <w:p w14:paraId="736078C0" w14:textId="28FAC927" w:rsidR="00BA6F83" w:rsidRDefault="00BA6F83" w:rsidP="00BA6F83">
      <w:pPr>
        <w:pStyle w:val="noidung"/>
      </w:pPr>
      <w:r>
        <w:t xml:space="preserve">Trong quá trình thực hiện </w:t>
      </w:r>
      <w:r>
        <w:t>đề tài</w:t>
      </w:r>
      <w:r>
        <w:t>, em đã nhận được nhiều sự hỗ trợ và hướng dẫn quý báu từ thầy cô. Đây là nguồn động lực quan trọng giúp em hoàn thành đề tài.</w:t>
      </w:r>
    </w:p>
    <w:p w14:paraId="7F93FDC4" w14:textId="7DF3759B" w:rsidR="00BA6F83" w:rsidRDefault="00BA6F83" w:rsidP="00BA6F83">
      <w:pPr>
        <w:pStyle w:val="noidung"/>
      </w:pPr>
      <w:r>
        <w:t>Trước hết, em xin bày tỏ lòng biết ơn sâu sắc đến</w:t>
      </w:r>
      <w:r>
        <w:t xml:space="preserve"> cô ThS. Nguyễn Ngọc Đan Thanh</w:t>
      </w:r>
      <w:r>
        <w:t xml:space="preserve">, </w:t>
      </w:r>
      <w:r>
        <w:t>thuộc Trường Kỹ thuật - Công nghệ, Đại học Trà Vinh</w:t>
      </w:r>
      <w:r>
        <w:t>. Cô đã tận tình</w:t>
      </w:r>
      <w:r>
        <w:t xml:space="preserve"> giảng dạy,</w:t>
      </w:r>
      <w:r>
        <w:t xml:space="preserve"> định hướng, góp ý và hỗ trợ em trong suốt quá trình</w:t>
      </w:r>
      <w:r>
        <w:t xml:space="preserve"> giảng dạy môn học</w:t>
      </w:r>
      <w:r>
        <w:t>.</w:t>
      </w:r>
    </w:p>
    <w:p w14:paraId="7461A66B" w14:textId="029F59F4" w:rsidR="00BA6F83" w:rsidRDefault="00BA6F83" w:rsidP="00BA6F83">
      <w:pPr>
        <w:pStyle w:val="noidung"/>
      </w:pPr>
      <w:r>
        <w:t>Em xin chân thành cảm ơn Ban Giám hiệu Trườn</w:t>
      </w:r>
      <w:r>
        <w:t>g Kỹ thuật – Công nghệ, Đại học Trà Vinh</w:t>
      </w:r>
      <w:r>
        <w:t xml:space="preserve"> cùng quý thầy cô kho</w:t>
      </w:r>
      <w:r>
        <w:t>a Công nghệ thông tin</w:t>
      </w:r>
      <w:r>
        <w:t xml:space="preserve"> đã trang bị cho em nền tảng kiến thức và tạo điều kiện thuận lợi để em hoàn thành chương trình học cũng như đề tài này.</w:t>
      </w:r>
    </w:p>
    <w:p w14:paraId="198B547A" w14:textId="0A6E936C" w:rsidR="00BA6F83" w:rsidRDefault="00BA6F83" w:rsidP="00BA6F83">
      <w:pPr>
        <w:pStyle w:val="noidung"/>
      </w:pPr>
      <w:r>
        <w:t xml:space="preserve">Do còn hạn chế về thời gian và kinh nghiệm, </w:t>
      </w:r>
      <w:r w:rsidR="00B020D4">
        <w:t>đề tài</w:t>
      </w:r>
      <w:r>
        <w:t xml:space="preserve"> khó tránh khỏi những thiếu sót. Em rất mong nhận được sự góp ý từ quý thầy cô để có thể tiếp tục hoàn thiện kiến thức trong thời gian tới.</w:t>
      </w:r>
    </w:p>
    <w:p w14:paraId="640DBC77" w14:textId="113492C2" w:rsidR="00BA6F83" w:rsidRDefault="00BA6F83" w:rsidP="00BA6F83">
      <w:pPr>
        <w:pStyle w:val="noidung"/>
      </w:pPr>
      <w:r>
        <w:t>Em xin chân thành cảm ơn!</w:t>
      </w:r>
    </w:p>
    <w:p w14:paraId="02F98A22" w14:textId="77777777" w:rsidR="000B3C8E" w:rsidRPr="000B3C8E" w:rsidRDefault="000B3C8E" w:rsidP="000B3C8E">
      <w:pPr>
        <w:pStyle w:val="noidung"/>
        <w:ind w:left="5103"/>
        <w:jc w:val="center"/>
        <w:rPr>
          <w:b/>
        </w:rPr>
      </w:pPr>
      <w:r w:rsidRPr="000B3C8E">
        <w:rPr>
          <w:b/>
        </w:rPr>
        <w:t>Sinh viên thực hiện</w:t>
      </w:r>
    </w:p>
    <w:p w14:paraId="1A3E9F15" w14:textId="116FC6E0" w:rsidR="000B3C8E" w:rsidRDefault="000B3C8E" w:rsidP="000B3C8E">
      <w:pPr>
        <w:pStyle w:val="noidung"/>
        <w:ind w:left="5103"/>
        <w:jc w:val="center"/>
      </w:pPr>
    </w:p>
    <w:p w14:paraId="24BF4F0C" w14:textId="05406411" w:rsidR="00635046" w:rsidRDefault="00635046">
      <w:r>
        <w:br w:type="page"/>
      </w:r>
    </w:p>
    <w:p w14:paraId="124B8E1C" w14:textId="239F53AF" w:rsidR="000B3C8E" w:rsidRDefault="00635046" w:rsidP="00635046">
      <w:pPr>
        <w:pStyle w:val="DEMUC"/>
      </w:pPr>
      <w:r>
        <w:lastRenderedPageBreak/>
        <w:t>NHẬN XÉT CỦA GIẢNG VIÊN HƯỚNG DẪN</w:t>
      </w:r>
    </w:p>
    <w:p w14:paraId="6F388713" w14:textId="7F575F55" w:rsidR="00184A32" w:rsidRDefault="00184A32" w:rsidP="00184A32">
      <w:pPr>
        <w:tabs>
          <w:tab w:val="right" w:leader="dot" w:pos="8789"/>
          <w:tab w:val="right" w:leader="dot" w:pos="9072"/>
        </w:tabs>
      </w:pPr>
      <w:r>
        <w:t>.......................................................................................................................................</w:t>
      </w:r>
    </w:p>
    <w:p w14:paraId="1FD8BDF9" w14:textId="58FCB10D" w:rsidR="00184A32" w:rsidRDefault="00184A32" w:rsidP="00184A32">
      <w:pPr>
        <w:tabs>
          <w:tab w:val="right" w:leader="dot" w:pos="8789"/>
          <w:tab w:val="right" w:leader="dot" w:pos="9072"/>
        </w:tabs>
      </w:pPr>
      <w:r>
        <w:tab/>
      </w:r>
    </w:p>
    <w:p w14:paraId="22568784" w14:textId="6C998F6B" w:rsidR="00184A32" w:rsidRDefault="00184A32" w:rsidP="00184A32">
      <w:pPr>
        <w:tabs>
          <w:tab w:val="right" w:leader="dot" w:pos="8789"/>
          <w:tab w:val="right" w:leader="dot" w:pos="9072"/>
        </w:tabs>
      </w:pPr>
      <w:r>
        <w:tab/>
      </w:r>
    </w:p>
    <w:p w14:paraId="15B1F246" w14:textId="66A823D2" w:rsidR="00184A32" w:rsidRDefault="00184A32" w:rsidP="00184A32">
      <w:pPr>
        <w:tabs>
          <w:tab w:val="right" w:leader="dot" w:pos="8789"/>
          <w:tab w:val="right" w:leader="dot" w:pos="9072"/>
        </w:tabs>
      </w:pPr>
      <w:r>
        <w:tab/>
      </w:r>
    </w:p>
    <w:p w14:paraId="69822E04" w14:textId="422C4A43" w:rsidR="00184A32" w:rsidRDefault="00184A32" w:rsidP="00184A32">
      <w:pPr>
        <w:tabs>
          <w:tab w:val="right" w:leader="dot" w:pos="8789"/>
          <w:tab w:val="right" w:leader="dot" w:pos="9072"/>
        </w:tabs>
      </w:pPr>
      <w:r>
        <w:tab/>
      </w:r>
    </w:p>
    <w:p w14:paraId="33F857A7" w14:textId="59477B48" w:rsidR="00184A32" w:rsidRDefault="00184A32" w:rsidP="00184A32">
      <w:pPr>
        <w:tabs>
          <w:tab w:val="right" w:leader="dot" w:pos="8789"/>
          <w:tab w:val="right" w:leader="dot" w:pos="9072"/>
        </w:tabs>
      </w:pPr>
      <w:r>
        <w:tab/>
      </w:r>
    </w:p>
    <w:p w14:paraId="1A4E4246" w14:textId="47514488" w:rsidR="00184A32" w:rsidRDefault="00184A32" w:rsidP="00184A32">
      <w:pPr>
        <w:tabs>
          <w:tab w:val="right" w:leader="dot" w:pos="8789"/>
          <w:tab w:val="right" w:leader="dot" w:pos="9072"/>
        </w:tabs>
      </w:pPr>
      <w:r>
        <w:tab/>
      </w:r>
    </w:p>
    <w:p w14:paraId="1E65FBA4" w14:textId="4973777A" w:rsidR="00184A32" w:rsidRDefault="00184A32" w:rsidP="00184A32">
      <w:pPr>
        <w:tabs>
          <w:tab w:val="right" w:leader="dot" w:pos="8789"/>
          <w:tab w:val="right" w:leader="dot" w:pos="9072"/>
        </w:tabs>
      </w:pPr>
      <w:r>
        <w:tab/>
      </w:r>
    </w:p>
    <w:p w14:paraId="49506FCA" w14:textId="2DDD6DBA" w:rsidR="00184A32" w:rsidRDefault="00184A32" w:rsidP="00184A32">
      <w:pPr>
        <w:tabs>
          <w:tab w:val="right" w:leader="dot" w:pos="8789"/>
          <w:tab w:val="right" w:leader="dot" w:pos="9072"/>
        </w:tabs>
      </w:pPr>
      <w:r>
        <w:tab/>
      </w:r>
    </w:p>
    <w:p w14:paraId="530D7F30" w14:textId="47D5328C" w:rsidR="00184A32" w:rsidRDefault="00184A32" w:rsidP="00184A32">
      <w:pPr>
        <w:tabs>
          <w:tab w:val="right" w:leader="dot" w:pos="8789"/>
          <w:tab w:val="right" w:leader="dot" w:pos="9072"/>
        </w:tabs>
      </w:pPr>
      <w:r>
        <w:tab/>
      </w:r>
    </w:p>
    <w:p w14:paraId="1706E164" w14:textId="7E01768B" w:rsidR="00184A32" w:rsidRDefault="00184A32" w:rsidP="00184A32">
      <w:pPr>
        <w:tabs>
          <w:tab w:val="right" w:leader="dot" w:pos="8789"/>
          <w:tab w:val="right" w:leader="dot" w:pos="9072"/>
        </w:tabs>
      </w:pPr>
      <w:r>
        <w:tab/>
      </w:r>
    </w:p>
    <w:p w14:paraId="05BAD668" w14:textId="6BC005FB" w:rsidR="00184A32" w:rsidRDefault="00184A32" w:rsidP="00184A32">
      <w:pPr>
        <w:tabs>
          <w:tab w:val="right" w:leader="dot" w:pos="8789"/>
          <w:tab w:val="right" w:leader="dot" w:pos="9072"/>
        </w:tabs>
      </w:pPr>
      <w:r>
        <w:tab/>
      </w:r>
    </w:p>
    <w:p w14:paraId="1686F1A1" w14:textId="51F07C50" w:rsidR="00184A32" w:rsidRDefault="00184A32" w:rsidP="00184A32">
      <w:pPr>
        <w:tabs>
          <w:tab w:val="right" w:leader="dot" w:pos="8789"/>
          <w:tab w:val="right" w:leader="dot" w:pos="9072"/>
        </w:tabs>
      </w:pPr>
      <w:r>
        <w:tab/>
      </w:r>
    </w:p>
    <w:p w14:paraId="08D503E7" w14:textId="6F03726E" w:rsidR="00184A32" w:rsidRDefault="00184A32" w:rsidP="00184A32">
      <w:pPr>
        <w:tabs>
          <w:tab w:val="right" w:leader="dot" w:pos="8789"/>
          <w:tab w:val="right" w:leader="dot" w:pos="9072"/>
        </w:tabs>
      </w:pPr>
      <w:r>
        <w:tab/>
      </w:r>
    </w:p>
    <w:p w14:paraId="18CA8287" w14:textId="2BFE28D2" w:rsidR="00184A32" w:rsidRDefault="00184A32" w:rsidP="00184A32">
      <w:pPr>
        <w:tabs>
          <w:tab w:val="right" w:leader="dot" w:pos="8789"/>
          <w:tab w:val="right" w:leader="dot" w:pos="9072"/>
        </w:tabs>
      </w:pPr>
      <w:r>
        <w:tab/>
      </w:r>
    </w:p>
    <w:p w14:paraId="11A135DE" w14:textId="709C2F02" w:rsidR="00184A32" w:rsidRDefault="00184A32" w:rsidP="00184A32">
      <w:pPr>
        <w:tabs>
          <w:tab w:val="right" w:leader="dot" w:pos="8789"/>
          <w:tab w:val="right" w:leader="dot" w:pos="9072"/>
        </w:tabs>
      </w:pPr>
      <w:r>
        <w:tab/>
      </w:r>
    </w:p>
    <w:p w14:paraId="2E682FD6" w14:textId="6DFFEDB8" w:rsidR="00184A32" w:rsidRDefault="00184A32" w:rsidP="00184A32">
      <w:pPr>
        <w:tabs>
          <w:tab w:val="right" w:leader="dot" w:pos="8789"/>
          <w:tab w:val="right" w:leader="dot" w:pos="9072"/>
        </w:tabs>
      </w:pPr>
      <w:r>
        <w:tab/>
      </w:r>
    </w:p>
    <w:p w14:paraId="210F5F8A" w14:textId="65D0FEC2" w:rsidR="00184A32" w:rsidRDefault="00184A32" w:rsidP="00184A32">
      <w:pPr>
        <w:tabs>
          <w:tab w:val="right" w:leader="dot" w:pos="8789"/>
          <w:tab w:val="right" w:leader="dot" w:pos="9072"/>
        </w:tabs>
      </w:pPr>
      <w:r>
        <w:tab/>
      </w:r>
    </w:p>
    <w:p w14:paraId="72019332" w14:textId="4178E96A" w:rsidR="00184A32" w:rsidRDefault="00184A32" w:rsidP="00184A32">
      <w:pPr>
        <w:tabs>
          <w:tab w:val="right" w:leader="dot" w:pos="8789"/>
          <w:tab w:val="right" w:leader="dot" w:pos="9072"/>
        </w:tabs>
      </w:pPr>
      <w:r>
        <w:tab/>
      </w:r>
    </w:p>
    <w:p w14:paraId="4BB8A8D8" w14:textId="1B6C60BF" w:rsidR="00184A32" w:rsidRDefault="00184A32" w:rsidP="00184A32">
      <w:pPr>
        <w:tabs>
          <w:tab w:val="right" w:leader="dot" w:pos="8789"/>
          <w:tab w:val="right" w:leader="dot" w:pos="9072"/>
        </w:tabs>
      </w:pPr>
      <w:r>
        <w:tab/>
      </w:r>
    </w:p>
    <w:p w14:paraId="7C688D8A" w14:textId="2CA7321C" w:rsidR="005D3E95" w:rsidRDefault="005D3E95" w:rsidP="005D3E95">
      <w:pPr>
        <w:pStyle w:val="noidung"/>
      </w:pPr>
      <w:r>
        <w:t>-Điểm số:.............................................................................................................</w:t>
      </w:r>
    </w:p>
    <w:p w14:paraId="186520FC" w14:textId="34FA9A7F" w:rsidR="005D3E95" w:rsidRPr="005D3E95" w:rsidRDefault="005D3E95" w:rsidP="005D3E95">
      <w:pPr>
        <w:pStyle w:val="noidung"/>
      </w:pPr>
      <w:r>
        <w:t>-Điểm chữ:..........................................................................................................</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4389"/>
      </w:tblGrid>
      <w:tr w:rsidR="00F64211" w14:paraId="695FFBF3" w14:textId="77777777" w:rsidTr="00F64211">
        <w:tc>
          <w:tcPr>
            <w:tcW w:w="4389" w:type="dxa"/>
          </w:tcPr>
          <w:p w14:paraId="279D0489" w14:textId="77777777" w:rsidR="00F64211" w:rsidRDefault="00F64211" w:rsidP="00F64211"/>
        </w:tc>
        <w:tc>
          <w:tcPr>
            <w:tcW w:w="4389" w:type="dxa"/>
          </w:tcPr>
          <w:p w14:paraId="1BE6E691" w14:textId="77777777" w:rsidR="00F64211" w:rsidRPr="00AD236F" w:rsidRDefault="00F64211" w:rsidP="00F64211">
            <w:pPr>
              <w:jc w:val="center"/>
              <w:rPr>
                <w:i/>
                <w:iCs/>
                <w:sz w:val="24"/>
                <w:szCs w:val="24"/>
              </w:rPr>
            </w:pPr>
            <w:r w:rsidRPr="00AD236F">
              <w:rPr>
                <w:i/>
                <w:iCs/>
                <w:sz w:val="24"/>
                <w:szCs w:val="24"/>
              </w:rPr>
              <w:t>Vĩnh Long, ngày .... tháng .... năm 2026</w:t>
            </w:r>
          </w:p>
          <w:p w14:paraId="1FA5F74A" w14:textId="77777777" w:rsidR="00F64211" w:rsidRDefault="00F64211" w:rsidP="00F64211">
            <w:pPr>
              <w:jc w:val="center"/>
            </w:pPr>
          </w:p>
          <w:p w14:paraId="7145A8C9" w14:textId="18692D85" w:rsidR="00AD236F" w:rsidRPr="00F64211" w:rsidRDefault="00F64211" w:rsidP="00AD236F">
            <w:pPr>
              <w:jc w:val="center"/>
              <w:rPr>
                <w:b/>
                <w:bCs/>
              </w:rPr>
            </w:pPr>
            <w:r w:rsidRPr="00F64211">
              <w:rPr>
                <w:b/>
                <w:bCs/>
              </w:rPr>
              <w:t>Giảng viên hướng dẫn</w:t>
            </w:r>
          </w:p>
          <w:p w14:paraId="4DC3BE15" w14:textId="4EA1C216" w:rsidR="00F64211" w:rsidRPr="00AD236F" w:rsidRDefault="00F64211" w:rsidP="00F64211">
            <w:pPr>
              <w:jc w:val="center"/>
              <w:rPr>
                <w:i/>
                <w:iCs/>
                <w:sz w:val="24"/>
                <w:szCs w:val="24"/>
              </w:rPr>
            </w:pPr>
            <w:r w:rsidRPr="00AD236F">
              <w:rPr>
                <w:i/>
                <w:iCs/>
                <w:sz w:val="24"/>
                <w:szCs w:val="24"/>
              </w:rPr>
              <w:t>(Ký và ghi rõ họ tên)</w:t>
            </w:r>
          </w:p>
        </w:tc>
      </w:tr>
    </w:tbl>
    <w:p w14:paraId="620C69C0" w14:textId="77777777" w:rsidR="00F64211" w:rsidRDefault="00F64211" w:rsidP="00F64211"/>
    <w:p w14:paraId="45416293" w14:textId="2B79FAB8" w:rsidR="00635046" w:rsidRDefault="00635046">
      <w:r>
        <w:br w:type="page"/>
      </w:r>
    </w:p>
    <w:p w14:paraId="33434A3E" w14:textId="77777777" w:rsidR="00635046" w:rsidRDefault="00635046" w:rsidP="00635046">
      <w:pPr>
        <w:pStyle w:val="noidung"/>
      </w:pPr>
    </w:p>
    <w:p w14:paraId="43B8B0E9" w14:textId="77777777" w:rsidR="00314527" w:rsidRDefault="00314527" w:rsidP="002D6E1C">
      <w:pPr>
        <w:pStyle w:val="DEMUC"/>
      </w:pPr>
      <w:r>
        <w:t>Mục lục</w:t>
      </w:r>
    </w:p>
    <w:p w14:paraId="4EBE0485" w14:textId="7C4BC90A" w:rsidR="00AE5731" w:rsidRDefault="00084BF4">
      <w:pPr>
        <w:pStyle w:val="TOC1"/>
        <w:tabs>
          <w:tab w:val="right" w:leader="dot" w:pos="8778"/>
        </w:tabs>
        <w:rPr>
          <w:rFonts w:asciiTheme="minorHAnsi" w:eastAsiaTheme="minorEastAsia" w:hAnsiTheme="minorHAnsi"/>
          <w:noProof/>
          <w:kern w:val="2"/>
          <w:sz w:val="24"/>
          <w:szCs w:val="24"/>
          <w14:ligatures w14:val="standardContextual"/>
        </w:rPr>
      </w:pPr>
      <w:r>
        <w:fldChar w:fldCharType="begin"/>
      </w:r>
      <w:r>
        <w:instrText xml:space="preserve"> TOC \o "1-4" \h \z \u </w:instrText>
      </w:r>
      <w:r>
        <w:fldChar w:fldCharType="separate"/>
      </w:r>
      <w:hyperlink w:anchor="_Toc231846037" w:history="1">
        <w:r w:rsidR="00AE5731" w:rsidRPr="00F85DD9">
          <w:rPr>
            <w:rStyle w:val="Hyperlink"/>
            <w:noProof/>
          </w:rPr>
          <w:t>CHƯƠNG 1. Tổng quan nghiên cứu</w:t>
        </w:r>
        <w:r w:rsidR="00AE5731">
          <w:rPr>
            <w:noProof/>
            <w:webHidden/>
          </w:rPr>
          <w:tab/>
        </w:r>
        <w:r w:rsidR="00AE5731">
          <w:rPr>
            <w:noProof/>
            <w:webHidden/>
          </w:rPr>
          <w:fldChar w:fldCharType="begin"/>
        </w:r>
        <w:r w:rsidR="00AE5731">
          <w:rPr>
            <w:noProof/>
            <w:webHidden/>
          </w:rPr>
          <w:instrText xml:space="preserve"> PAGEREF _Toc231846037 \h </w:instrText>
        </w:r>
        <w:r w:rsidR="00AE5731">
          <w:rPr>
            <w:noProof/>
            <w:webHidden/>
          </w:rPr>
        </w:r>
        <w:r w:rsidR="00AE5731">
          <w:rPr>
            <w:noProof/>
            <w:webHidden/>
          </w:rPr>
          <w:fldChar w:fldCharType="separate"/>
        </w:r>
        <w:r w:rsidR="00AE5731">
          <w:rPr>
            <w:noProof/>
            <w:webHidden/>
          </w:rPr>
          <w:t>1</w:t>
        </w:r>
        <w:r w:rsidR="00AE5731">
          <w:rPr>
            <w:noProof/>
            <w:webHidden/>
          </w:rPr>
          <w:fldChar w:fldCharType="end"/>
        </w:r>
      </w:hyperlink>
    </w:p>
    <w:p w14:paraId="6AC04299" w14:textId="16EEE5FA" w:rsidR="00AE5731" w:rsidRDefault="00AE5731">
      <w:pPr>
        <w:pStyle w:val="TOC2"/>
        <w:tabs>
          <w:tab w:val="right" w:leader="dot" w:pos="8778"/>
        </w:tabs>
        <w:rPr>
          <w:rFonts w:asciiTheme="minorHAnsi" w:eastAsiaTheme="minorEastAsia" w:hAnsiTheme="minorHAnsi"/>
          <w:noProof/>
          <w:kern w:val="2"/>
          <w:sz w:val="24"/>
          <w:szCs w:val="24"/>
          <w14:ligatures w14:val="standardContextual"/>
        </w:rPr>
      </w:pPr>
      <w:hyperlink w:anchor="_Toc231846038" w:history="1">
        <w:r w:rsidRPr="00F85DD9">
          <w:rPr>
            <w:rStyle w:val="Hyperlink"/>
            <w:noProof/>
          </w:rPr>
          <w:t>1.1 Đặt vấn đề</w:t>
        </w:r>
        <w:r>
          <w:rPr>
            <w:noProof/>
            <w:webHidden/>
          </w:rPr>
          <w:tab/>
        </w:r>
        <w:r>
          <w:rPr>
            <w:noProof/>
            <w:webHidden/>
          </w:rPr>
          <w:fldChar w:fldCharType="begin"/>
        </w:r>
        <w:r>
          <w:rPr>
            <w:noProof/>
            <w:webHidden/>
          </w:rPr>
          <w:instrText xml:space="preserve"> PAGEREF _Toc231846038 \h </w:instrText>
        </w:r>
        <w:r>
          <w:rPr>
            <w:noProof/>
            <w:webHidden/>
          </w:rPr>
        </w:r>
        <w:r>
          <w:rPr>
            <w:noProof/>
            <w:webHidden/>
          </w:rPr>
          <w:fldChar w:fldCharType="separate"/>
        </w:r>
        <w:r>
          <w:rPr>
            <w:noProof/>
            <w:webHidden/>
          </w:rPr>
          <w:t>1</w:t>
        </w:r>
        <w:r>
          <w:rPr>
            <w:noProof/>
            <w:webHidden/>
          </w:rPr>
          <w:fldChar w:fldCharType="end"/>
        </w:r>
      </w:hyperlink>
    </w:p>
    <w:p w14:paraId="6CC7D114" w14:textId="2B586DF7" w:rsidR="00AE5731" w:rsidRDefault="00AE5731">
      <w:pPr>
        <w:pStyle w:val="TOC3"/>
        <w:tabs>
          <w:tab w:val="right" w:leader="dot" w:pos="8778"/>
        </w:tabs>
        <w:rPr>
          <w:rFonts w:asciiTheme="minorHAnsi" w:eastAsiaTheme="minorEastAsia" w:hAnsiTheme="minorHAnsi"/>
          <w:noProof/>
          <w:kern w:val="2"/>
          <w:sz w:val="24"/>
          <w:szCs w:val="24"/>
          <w14:ligatures w14:val="standardContextual"/>
        </w:rPr>
      </w:pPr>
      <w:hyperlink w:anchor="_Toc231846039" w:history="1">
        <w:r w:rsidRPr="00F85DD9">
          <w:rPr>
            <w:rStyle w:val="Hyperlink"/>
            <w:noProof/>
          </w:rPr>
          <w:t>1.1.1 Thực trạng hiện nay</w:t>
        </w:r>
        <w:r>
          <w:rPr>
            <w:noProof/>
            <w:webHidden/>
          </w:rPr>
          <w:tab/>
        </w:r>
        <w:r>
          <w:rPr>
            <w:noProof/>
            <w:webHidden/>
          </w:rPr>
          <w:fldChar w:fldCharType="begin"/>
        </w:r>
        <w:r>
          <w:rPr>
            <w:noProof/>
            <w:webHidden/>
          </w:rPr>
          <w:instrText xml:space="preserve"> PAGEREF _Toc231846039 \h </w:instrText>
        </w:r>
        <w:r>
          <w:rPr>
            <w:noProof/>
            <w:webHidden/>
          </w:rPr>
        </w:r>
        <w:r>
          <w:rPr>
            <w:noProof/>
            <w:webHidden/>
          </w:rPr>
          <w:fldChar w:fldCharType="separate"/>
        </w:r>
        <w:r>
          <w:rPr>
            <w:noProof/>
            <w:webHidden/>
          </w:rPr>
          <w:t>1</w:t>
        </w:r>
        <w:r>
          <w:rPr>
            <w:noProof/>
            <w:webHidden/>
          </w:rPr>
          <w:fldChar w:fldCharType="end"/>
        </w:r>
      </w:hyperlink>
    </w:p>
    <w:p w14:paraId="48ACE2E0" w14:textId="0528A568" w:rsidR="00AE5731" w:rsidRDefault="00AE5731">
      <w:pPr>
        <w:pStyle w:val="TOC3"/>
        <w:tabs>
          <w:tab w:val="right" w:leader="dot" w:pos="8778"/>
        </w:tabs>
        <w:rPr>
          <w:rFonts w:asciiTheme="minorHAnsi" w:eastAsiaTheme="minorEastAsia" w:hAnsiTheme="minorHAnsi"/>
          <w:noProof/>
          <w:kern w:val="2"/>
          <w:sz w:val="24"/>
          <w:szCs w:val="24"/>
          <w14:ligatures w14:val="standardContextual"/>
        </w:rPr>
      </w:pPr>
      <w:hyperlink w:anchor="_Toc231846040" w:history="1">
        <w:r w:rsidRPr="00F85DD9">
          <w:rPr>
            <w:rStyle w:val="Hyperlink"/>
            <w:noProof/>
          </w:rPr>
          <w:t>1.1.2 Lý do chọn đề tài</w:t>
        </w:r>
        <w:r>
          <w:rPr>
            <w:noProof/>
            <w:webHidden/>
          </w:rPr>
          <w:tab/>
        </w:r>
        <w:r>
          <w:rPr>
            <w:noProof/>
            <w:webHidden/>
          </w:rPr>
          <w:fldChar w:fldCharType="begin"/>
        </w:r>
        <w:r>
          <w:rPr>
            <w:noProof/>
            <w:webHidden/>
          </w:rPr>
          <w:instrText xml:space="preserve"> PAGEREF _Toc231846040 \h </w:instrText>
        </w:r>
        <w:r>
          <w:rPr>
            <w:noProof/>
            <w:webHidden/>
          </w:rPr>
        </w:r>
        <w:r>
          <w:rPr>
            <w:noProof/>
            <w:webHidden/>
          </w:rPr>
          <w:fldChar w:fldCharType="separate"/>
        </w:r>
        <w:r>
          <w:rPr>
            <w:noProof/>
            <w:webHidden/>
          </w:rPr>
          <w:t>1</w:t>
        </w:r>
        <w:r>
          <w:rPr>
            <w:noProof/>
            <w:webHidden/>
          </w:rPr>
          <w:fldChar w:fldCharType="end"/>
        </w:r>
      </w:hyperlink>
    </w:p>
    <w:p w14:paraId="2B8899E5" w14:textId="51F63BC0" w:rsidR="00AE5731" w:rsidRDefault="00AE5731">
      <w:pPr>
        <w:pStyle w:val="TOC3"/>
        <w:tabs>
          <w:tab w:val="right" w:leader="dot" w:pos="8778"/>
        </w:tabs>
        <w:rPr>
          <w:rFonts w:asciiTheme="minorHAnsi" w:eastAsiaTheme="minorEastAsia" w:hAnsiTheme="minorHAnsi"/>
          <w:noProof/>
          <w:kern w:val="2"/>
          <w:sz w:val="24"/>
          <w:szCs w:val="24"/>
          <w14:ligatures w14:val="standardContextual"/>
        </w:rPr>
      </w:pPr>
      <w:hyperlink w:anchor="_Toc231846041" w:history="1">
        <w:r w:rsidRPr="00F85DD9">
          <w:rPr>
            <w:rStyle w:val="Hyperlink"/>
            <w:noProof/>
          </w:rPr>
          <w:t>1.1.3 Ý nghĩa của đề tài</w:t>
        </w:r>
        <w:r>
          <w:rPr>
            <w:noProof/>
            <w:webHidden/>
          </w:rPr>
          <w:tab/>
        </w:r>
        <w:r>
          <w:rPr>
            <w:noProof/>
            <w:webHidden/>
          </w:rPr>
          <w:fldChar w:fldCharType="begin"/>
        </w:r>
        <w:r>
          <w:rPr>
            <w:noProof/>
            <w:webHidden/>
          </w:rPr>
          <w:instrText xml:space="preserve"> PAGEREF _Toc231846041 \h </w:instrText>
        </w:r>
        <w:r>
          <w:rPr>
            <w:noProof/>
            <w:webHidden/>
          </w:rPr>
        </w:r>
        <w:r>
          <w:rPr>
            <w:noProof/>
            <w:webHidden/>
          </w:rPr>
          <w:fldChar w:fldCharType="separate"/>
        </w:r>
        <w:r>
          <w:rPr>
            <w:noProof/>
            <w:webHidden/>
          </w:rPr>
          <w:t>1</w:t>
        </w:r>
        <w:r>
          <w:rPr>
            <w:noProof/>
            <w:webHidden/>
          </w:rPr>
          <w:fldChar w:fldCharType="end"/>
        </w:r>
      </w:hyperlink>
    </w:p>
    <w:p w14:paraId="3284BCF6" w14:textId="505AC18B" w:rsidR="00AE5731" w:rsidRDefault="00AE5731">
      <w:pPr>
        <w:pStyle w:val="TOC2"/>
        <w:tabs>
          <w:tab w:val="right" w:leader="dot" w:pos="8778"/>
        </w:tabs>
        <w:rPr>
          <w:rFonts w:asciiTheme="minorHAnsi" w:eastAsiaTheme="minorEastAsia" w:hAnsiTheme="minorHAnsi"/>
          <w:noProof/>
          <w:kern w:val="2"/>
          <w:sz w:val="24"/>
          <w:szCs w:val="24"/>
          <w14:ligatures w14:val="standardContextual"/>
        </w:rPr>
      </w:pPr>
      <w:hyperlink w:anchor="_Toc231846042" w:history="1">
        <w:r w:rsidRPr="00F85DD9">
          <w:rPr>
            <w:rStyle w:val="Hyperlink"/>
            <w:noProof/>
          </w:rPr>
          <w:t>1.2 Mục tiêu nghiên cứu</w:t>
        </w:r>
        <w:r>
          <w:rPr>
            <w:noProof/>
            <w:webHidden/>
          </w:rPr>
          <w:tab/>
        </w:r>
        <w:r>
          <w:rPr>
            <w:noProof/>
            <w:webHidden/>
          </w:rPr>
          <w:fldChar w:fldCharType="begin"/>
        </w:r>
        <w:r>
          <w:rPr>
            <w:noProof/>
            <w:webHidden/>
          </w:rPr>
          <w:instrText xml:space="preserve"> PAGEREF _Toc231846042 \h </w:instrText>
        </w:r>
        <w:r>
          <w:rPr>
            <w:noProof/>
            <w:webHidden/>
          </w:rPr>
        </w:r>
        <w:r>
          <w:rPr>
            <w:noProof/>
            <w:webHidden/>
          </w:rPr>
          <w:fldChar w:fldCharType="separate"/>
        </w:r>
        <w:r>
          <w:rPr>
            <w:noProof/>
            <w:webHidden/>
          </w:rPr>
          <w:t>1</w:t>
        </w:r>
        <w:r>
          <w:rPr>
            <w:noProof/>
            <w:webHidden/>
          </w:rPr>
          <w:fldChar w:fldCharType="end"/>
        </w:r>
      </w:hyperlink>
    </w:p>
    <w:p w14:paraId="2951E9E2" w14:textId="0DFC6781" w:rsidR="00AE5731" w:rsidRDefault="00AE5731">
      <w:pPr>
        <w:pStyle w:val="TOC3"/>
        <w:tabs>
          <w:tab w:val="right" w:leader="dot" w:pos="8778"/>
        </w:tabs>
        <w:rPr>
          <w:rFonts w:asciiTheme="minorHAnsi" w:eastAsiaTheme="minorEastAsia" w:hAnsiTheme="minorHAnsi"/>
          <w:noProof/>
          <w:kern w:val="2"/>
          <w:sz w:val="24"/>
          <w:szCs w:val="24"/>
          <w14:ligatures w14:val="standardContextual"/>
        </w:rPr>
      </w:pPr>
      <w:hyperlink w:anchor="_Toc231846043" w:history="1">
        <w:r w:rsidRPr="00F85DD9">
          <w:rPr>
            <w:rStyle w:val="Hyperlink"/>
            <w:noProof/>
          </w:rPr>
          <w:t>1.2.1 Mục tiêu tổng quát</w:t>
        </w:r>
        <w:r>
          <w:rPr>
            <w:noProof/>
            <w:webHidden/>
          </w:rPr>
          <w:tab/>
        </w:r>
        <w:r>
          <w:rPr>
            <w:noProof/>
            <w:webHidden/>
          </w:rPr>
          <w:fldChar w:fldCharType="begin"/>
        </w:r>
        <w:r>
          <w:rPr>
            <w:noProof/>
            <w:webHidden/>
          </w:rPr>
          <w:instrText xml:space="preserve"> PAGEREF _Toc231846043 \h </w:instrText>
        </w:r>
        <w:r>
          <w:rPr>
            <w:noProof/>
            <w:webHidden/>
          </w:rPr>
        </w:r>
        <w:r>
          <w:rPr>
            <w:noProof/>
            <w:webHidden/>
          </w:rPr>
          <w:fldChar w:fldCharType="separate"/>
        </w:r>
        <w:r>
          <w:rPr>
            <w:noProof/>
            <w:webHidden/>
          </w:rPr>
          <w:t>1</w:t>
        </w:r>
        <w:r>
          <w:rPr>
            <w:noProof/>
            <w:webHidden/>
          </w:rPr>
          <w:fldChar w:fldCharType="end"/>
        </w:r>
      </w:hyperlink>
    </w:p>
    <w:p w14:paraId="468645A3" w14:textId="614777BE" w:rsidR="00AE5731" w:rsidRDefault="00AE5731">
      <w:pPr>
        <w:pStyle w:val="TOC3"/>
        <w:tabs>
          <w:tab w:val="right" w:leader="dot" w:pos="8778"/>
        </w:tabs>
        <w:rPr>
          <w:rFonts w:asciiTheme="minorHAnsi" w:eastAsiaTheme="minorEastAsia" w:hAnsiTheme="minorHAnsi"/>
          <w:noProof/>
          <w:kern w:val="2"/>
          <w:sz w:val="24"/>
          <w:szCs w:val="24"/>
          <w14:ligatures w14:val="standardContextual"/>
        </w:rPr>
      </w:pPr>
      <w:hyperlink w:anchor="_Toc231846044" w:history="1">
        <w:r w:rsidRPr="00F85DD9">
          <w:rPr>
            <w:rStyle w:val="Hyperlink"/>
            <w:noProof/>
          </w:rPr>
          <w:t>1.2.2 Mục tiêu cụ thể</w:t>
        </w:r>
        <w:r>
          <w:rPr>
            <w:noProof/>
            <w:webHidden/>
          </w:rPr>
          <w:tab/>
        </w:r>
        <w:r>
          <w:rPr>
            <w:noProof/>
            <w:webHidden/>
          </w:rPr>
          <w:fldChar w:fldCharType="begin"/>
        </w:r>
        <w:r>
          <w:rPr>
            <w:noProof/>
            <w:webHidden/>
          </w:rPr>
          <w:instrText xml:space="preserve"> PAGEREF _Toc231846044 \h </w:instrText>
        </w:r>
        <w:r>
          <w:rPr>
            <w:noProof/>
            <w:webHidden/>
          </w:rPr>
        </w:r>
        <w:r>
          <w:rPr>
            <w:noProof/>
            <w:webHidden/>
          </w:rPr>
          <w:fldChar w:fldCharType="separate"/>
        </w:r>
        <w:r>
          <w:rPr>
            <w:noProof/>
            <w:webHidden/>
          </w:rPr>
          <w:t>2</w:t>
        </w:r>
        <w:r>
          <w:rPr>
            <w:noProof/>
            <w:webHidden/>
          </w:rPr>
          <w:fldChar w:fldCharType="end"/>
        </w:r>
      </w:hyperlink>
    </w:p>
    <w:p w14:paraId="282A6372" w14:textId="0D0B72A5" w:rsidR="00AE5731" w:rsidRDefault="00AE5731">
      <w:pPr>
        <w:pStyle w:val="TOC3"/>
        <w:tabs>
          <w:tab w:val="right" w:leader="dot" w:pos="8778"/>
        </w:tabs>
        <w:rPr>
          <w:rFonts w:asciiTheme="minorHAnsi" w:eastAsiaTheme="minorEastAsia" w:hAnsiTheme="minorHAnsi"/>
          <w:noProof/>
          <w:kern w:val="2"/>
          <w:sz w:val="24"/>
          <w:szCs w:val="24"/>
          <w14:ligatures w14:val="standardContextual"/>
        </w:rPr>
      </w:pPr>
      <w:hyperlink w:anchor="_Toc231846045" w:history="1">
        <w:r w:rsidRPr="00F85DD9">
          <w:rPr>
            <w:rStyle w:val="Hyperlink"/>
            <w:noProof/>
          </w:rPr>
          <w:t>1.2.3 Định hướng phát triển</w:t>
        </w:r>
        <w:r>
          <w:rPr>
            <w:noProof/>
            <w:webHidden/>
          </w:rPr>
          <w:tab/>
        </w:r>
        <w:r>
          <w:rPr>
            <w:noProof/>
            <w:webHidden/>
          </w:rPr>
          <w:fldChar w:fldCharType="begin"/>
        </w:r>
        <w:r>
          <w:rPr>
            <w:noProof/>
            <w:webHidden/>
          </w:rPr>
          <w:instrText xml:space="preserve"> PAGEREF _Toc231846045 \h </w:instrText>
        </w:r>
        <w:r>
          <w:rPr>
            <w:noProof/>
            <w:webHidden/>
          </w:rPr>
        </w:r>
        <w:r>
          <w:rPr>
            <w:noProof/>
            <w:webHidden/>
          </w:rPr>
          <w:fldChar w:fldCharType="separate"/>
        </w:r>
        <w:r>
          <w:rPr>
            <w:noProof/>
            <w:webHidden/>
          </w:rPr>
          <w:t>2</w:t>
        </w:r>
        <w:r>
          <w:rPr>
            <w:noProof/>
            <w:webHidden/>
          </w:rPr>
          <w:fldChar w:fldCharType="end"/>
        </w:r>
      </w:hyperlink>
    </w:p>
    <w:p w14:paraId="7D35CF19" w14:textId="444C3E14" w:rsidR="00AE5731" w:rsidRDefault="00AE5731">
      <w:pPr>
        <w:pStyle w:val="TOC2"/>
        <w:tabs>
          <w:tab w:val="right" w:leader="dot" w:pos="8778"/>
        </w:tabs>
        <w:rPr>
          <w:rFonts w:asciiTheme="minorHAnsi" w:eastAsiaTheme="minorEastAsia" w:hAnsiTheme="minorHAnsi"/>
          <w:noProof/>
          <w:kern w:val="2"/>
          <w:sz w:val="24"/>
          <w:szCs w:val="24"/>
          <w14:ligatures w14:val="standardContextual"/>
        </w:rPr>
      </w:pPr>
      <w:hyperlink w:anchor="_Toc231846046" w:history="1">
        <w:r w:rsidRPr="00F85DD9">
          <w:rPr>
            <w:rStyle w:val="Hyperlink"/>
            <w:noProof/>
          </w:rPr>
          <w:t>1.3 Phương pháp nghiên cứu</w:t>
        </w:r>
        <w:r>
          <w:rPr>
            <w:noProof/>
            <w:webHidden/>
          </w:rPr>
          <w:tab/>
        </w:r>
        <w:r>
          <w:rPr>
            <w:noProof/>
            <w:webHidden/>
          </w:rPr>
          <w:fldChar w:fldCharType="begin"/>
        </w:r>
        <w:r>
          <w:rPr>
            <w:noProof/>
            <w:webHidden/>
          </w:rPr>
          <w:instrText xml:space="preserve"> PAGEREF _Toc231846046 \h </w:instrText>
        </w:r>
        <w:r>
          <w:rPr>
            <w:noProof/>
            <w:webHidden/>
          </w:rPr>
        </w:r>
        <w:r>
          <w:rPr>
            <w:noProof/>
            <w:webHidden/>
          </w:rPr>
          <w:fldChar w:fldCharType="separate"/>
        </w:r>
        <w:r>
          <w:rPr>
            <w:noProof/>
            <w:webHidden/>
          </w:rPr>
          <w:t>2</w:t>
        </w:r>
        <w:r>
          <w:rPr>
            <w:noProof/>
            <w:webHidden/>
          </w:rPr>
          <w:fldChar w:fldCharType="end"/>
        </w:r>
      </w:hyperlink>
    </w:p>
    <w:p w14:paraId="1456E540" w14:textId="761E5B4E" w:rsidR="00AE5731" w:rsidRDefault="00AE5731">
      <w:pPr>
        <w:pStyle w:val="TOC3"/>
        <w:tabs>
          <w:tab w:val="right" w:leader="dot" w:pos="8778"/>
        </w:tabs>
        <w:rPr>
          <w:rFonts w:asciiTheme="minorHAnsi" w:eastAsiaTheme="minorEastAsia" w:hAnsiTheme="minorHAnsi"/>
          <w:noProof/>
          <w:kern w:val="2"/>
          <w:sz w:val="24"/>
          <w:szCs w:val="24"/>
          <w14:ligatures w14:val="standardContextual"/>
        </w:rPr>
      </w:pPr>
      <w:hyperlink w:anchor="_Toc231846047" w:history="1">
        <w:r w:rsidRPr="00F85DD9">
          <w:rPr>
            <w:rStyle w:val="Hyperlink"/>
            <w:noProof/>
          </w:rPr>
          <w:t>1.3.1 Phương pháp tìm hiểu và thu thập tài liệu</w:t>
        </w:r>
        <w:r>
          <w:rPr>
            <w:noProof/>
            <w:webHidden/>
          </w:rPr>
          <w:tab/>
        </w:r>
        <w:r>
          <w:rPr>
            <w:noProof/>
            <w:webHidden/>
          </w:rPr>
          <w:fldChar w:fldCharType="begin"/>
        </w:r>
        <w:r>
          <w:rPr>
            <w:noProof/>
            <w:webHidden/>
          </w:rPr>
          <w:instrText xml:space="preserve"> PAGEREF _Toc231846047 \h </w:instrText>
        </w:r>
        <w:r>
          <w:rPr>
            <w:noProof/>
            <w:webHidden/>
          </w:rPr>
        </w:r>
        <w:r>
          <w:rPr>
            <w:noProof/>
            <w:webHidden/>
          </w:rPr>
          <w:fldChar w:fldCharType="separate"/>
        </w:r>
        <w:r>
          <w:rPr>
            <w:noProof/>
            <w:webHidden/>
          </w:rPr>
          <w:t>2</w:t>
        </w:r>
        <w:r>
          <w:rPr>
            <w:noProof/>
            <w:webHidden/>
          </w:rPr>
          <w:fldChar w:fldCharType="end"/>
        </w:r>
      </w:hyperlink>
    </w:p>
    <w:p w14:paraId="64A582C4" w14:textId="2777B751" w:rsidR="00AE5731" w:rsidRDefault="00AE5731">
      <w:pPr>
        <w:pStyle w:val="TOC3"/>
        <w:tabs>
          <w:tab w:val="right" w:leader="dot" w:pos="8778"/>
        </w:tabs>
        <w:rPr>
          <w:rFonts w:asciiTheme="minorHAnsi" w:eastAsiaTheme="minorEastAsia" w:hAnsiTheme="minorHAnsi"/>
          <w:noProof/>
          <w:kern w:val="2"/>
          <w:sz w:val="24"/>
          <w:szCs w:val="24"/>
          <w14:ligatures w14:val="standardContextual"/>
        </w:rPr>
      </w:pPr>
      <w:hyperlink w:anchor="_Toc231846048" w:history="1">
        <w:r w:rsidRPr="00F85DD9">
          <w:rPr>
            <w:rStyle w:val="Hyperlink"/>
            <w:noProof/>
          </w:rPr>
          <w:t>1.3.2 Phương pháp phân tích và thiết kế</w:t>
        </w:r>
        <w:r>
          <w:rPr>
            <w:noProof/>
            <w:webHidden/>
          </w:rPr>
          <w:tab/>
        </w:r>
        <w:r>
          <w:rPr>
            <w:noProof/>
            <w:webHidden/>
          </w:rPr>
          <w:fldChar w:fldCharType="begin"/>
        </w:r>
        <w:r>
          <w:rPr>
            <w:noProof/>
            <w:webHidden/>
          </w:rPr>
          <w:instrText xml:space="preserve"> PAGEREF _Toc231846048 \h </w:instrText>
        </w:r>
        <w:r>
          <w:rPr>
            <w:noProof/>
            <w:webHidden/>
          </w:rPr>
        </w:r>
        <w:r>
          <w:rPr>
            <w:noProof/>
            <w:webHidden/>
          </w:rPr>
          <w:fldChar w:fldCharType="separate"/>
        </w:r>
        <w:r>
          <w:rPr>
            <w:noProof/>
            <w:webHidden/>
          </w:rPr>
          <w:t>2</w:t>
        </w:r>
        <w:r>
          <w:rPr>
            <w:noProof/>
            <w:webHidden/>
          </w:rPr>
          <w:fldChar w:fldCharType="end"/>
        </w:r>
      </w:hyperlink>
    </w:p>
    <w:p w14:paraId="3C969416" w14:textId="0BE4B327" w:rsidR="00AE5731" w:rsidRDefault="00AE5731">
      <w:pPr>
        <w:pStyle w:val="TOC3"/>
        <w:tabs>
          <w:tab w:val="right" w:leader="dot" w:pos="8778"/>
        </w:tabs>
        <w:rPr>
          <w:rFonts w:asciiTheme="minorHAnsi" w:eastAsiaTheme="minorEastAsia" w:hAnsiTheme="minorHAnsi"/>
          <w:noProof/>
          <w:kern w:val="2"/>
          <w:sz w:val="24"/>
          <w:szCs w:val="24"/>
          <w14:ligatures w14:val="standardContextual"/>
        </w:rPr>
      </w:pPr>
      <w:hyperlink w:anchor="_Toc231846049" w:history="1">
        <w:r w:rsidRPr="00F85DD9">
          <w:rPr>
            <w:rStyle w:val="Hyperlink"/>
            <w:noProof/>
          </w:rPr>
          <w:t>1.3.3 Phương pháp xây dựng và kiểm thử</w:t>
        </w:r>
        <w:r>
          <w:rPr>
            <w:noProof/>
            <w:webHidden/>
          </w:rPr>
          <w:tab/>
        </w:r>
        <w:r>
          <w:rPr>
            <w:noProof/>
            <w:webHidden/>
          </w:rPr>
          <w:fldChar w:fldCharType="begin"/>
        </w:r>
        <w:r>
          <w:rPr>
            <w:noProof/>
            <w:webHidden/>
          </w:rPr>
          <w:instrText xml:space="preserve"> PAGEREF _Toc231846049 \h </w:instrText>
        </w:r>
        <w:r>
          <w:rPr>
            <w:noProof/>
            <w:webHidden/>
          </w:rPr>
        </w:r>
        <w:r>
          <w:rPr>
            <w:noProof/>
            <w:webHidden/>
          </w:rPr>
          <w:fldChar w:fldCharType="separate"/>
        </w:r>
        <w:r>
          <w:rPr>
            <w:noProof/>
            <w:webHidden/>
          </w:rPr>
          <w:t>2</w:t>
        </w:r>
        <w:r>
          <w:rPr>
            <w:noProof/>
            <w:webHidden/>
          </w:rPr>
          <w:fldChar w:fldCharType="end"/>
        </w:r>
      </w:hyperlink>
    </w:p>
    <w:p w14:paraId="77BBE5A2" w14:textId="6E132BE9" w:rsidR="00AE5731" w:rsidRDefault="00AE5731">
      <w:pPr>
        <w:pStyle w:val="TOC2"/>
        <w:tabs>
          <w:tab w:val="right" w:leader="dot" w:pos="8778"/>
        </w:tabs>
        <w:rPr>
          <w:rFonts w:asciiTheme="minorHAnsi" w:eastAsiaTheme="minorEastAsia" w:hAnsiTheme="minorHAnsi"/>
          <w:noProof/>
          <w:kern w:val="2"/>
          <w:sz w:val="24"/>
          <w:szCs w:val="24"/>
          <w14:ligatures w14:val="standardContextual"/>
        </w:rPr>
      </w:pPr>
      <w:hyperlink w:anchor="_Toc231846050" w:history="1">
        <w:r w:rsidRPr="00F85DD9">
          <w:rPr>
            <w:rStyle w:val="Hyperlink"/>
            <w:noProof/>
          </w:rPr>
          <w:t>1.4 Đối tượng nghiên cứu</w:t>
        </w:r>
        <w:r>
          <w:rPr>
            <w:noProof/>
            <w:webHidden/>
          </w:rPr>
          <w:tab/>
        </w:r>
        <w:r>
          <w:rPr>
            <w:noProof/>
            <w:webHidden/>
          </w:rPr>
          <w:fldChar w:fldCharType="begin"/>
        </w:r>
        <w:r>
          <w:rPr>
            <w:noProof/>
            <w:webHidden/>
          </w:rPr>
          <w:instrText xml:space="preserve"> PAGEREF _Toc231846050 \h </w:instrText>
        </w:r>
        <w:r>
          <w:rPr>
            <w:noProof/>
            <w:webHidden/>
          </w:rPr>
        </w:r>
        <w:r>
          <w:rPr>
            <w:noProof/>
            <w:webHidden/>
          </w:rPr>
          <w:fldChar w:fldCharType="separate"/>
        </w:r>
        <w:r>
          <w:rPr>
            <w:noProof/>
            <w:webHidden/>
          </w:rPr>
          <w:t>3</w:t>
        </w:r>
        <w:r>
          <w:rPr>
            <w:noProof/>
            <w:webHidden/>
          </w:rPr>
          <w:fldChar w:fldCharType="end"/>
        </w:r>
      </w:hyperlink>
    </w:p>
    <w:p w14:paraId="7E65694A" w14:textId="40B88008" w:rsidR="00AE5731" w:rsidRDefault="00AE5731">
      <w:pPr>
        <w:pStyle w:val="TOC3"/>
        <w:tabs>
          <w:tab w:val="right" w:leader="dot" w:pos="8778"/>
        </w:tabs>
        <w:rPr>
          <w:rFonts w:asciiTheme="minorHAnsi" w:eastAsiaTheme="minorEastAsia" w:hAnsiTheme="minorHAnsi"/>
          <w:noProof/>
          <w:kern w:val="2"/>
          <w:sz w:val="24"/>
          <w:szCs w:val="24"/>
          <w14:ligatures w14:val="standardContextual"/>
        </w:rPr>
      </w:pPr>
      <w:hyperlink w:anchor="_Toc231846051" w:history="1">
        <w:r w:rsidRPr="00F85DD9">
          <w:rPr>
            <w:rStyle w:val="Hyperlink"/>
            <w:noProof/>
          </w:rPr>
          <w:t>1.4.1 Đối tượng nghiên cứu chính</w:t>
        </w:r>
        <w:r>
          <w:rPr>
            <w:noProof/>
            <w:webHidden/>
          </w:rPr>
          <w:tab/>
        </w:r>
        <w:r>
          <w:rPr>
            <w:noProof/>
            <w:webHidden/>
          </w:rPr>
          <w:fldChar w:fldCharType="begin"/>
        </w:r>
        <w:r>
          <w:rPr>
            <w:noProof/>
            <w:webHidden/>
          </w:rPr>
          <w:instrText xml:space="preserve"> PAGEREF _Toc231846051 \h </w:instrText>
        </w:r>
        <w:r>
          <w:rPr>
            <w:noProof/>
            <w:webHidden/>
          </w:rPr>
        </w:r>
        <w:r>
          <w:rPr>
            <w:noProof/>
            <w:webHidden/>
          </w:rPr>
          <w:fldChar w:fldCharType="separate"/>
        </w:r>
        <w:r>
          <w:rPr>
            <w:noProof/>
            <w:webHidden/>
          </w:rPr>
          <w:t>3</w:t>
        </w:r>
        <w:r>
          <w:rPr>
            <w:noProof/>
            <w:webHidden/>
          </w:rPr>
          <w:fldChar w:fldCharType="end"/>
        </w:r>
      </w:hyperlink>
    </w:p>
    <w:p w14:paraId="13853C63" w14:textId="0AF85D9E" w:rsidR="00AE5731" w:rsidRDefault="00AE5731">
      <w:pPr>
        <w:pStyle w:val="TOC3"/>
        <w:tabs>
          <w:tab w:val="right" w:leader="dot" w:pos="8778"/>
        </w:tabs>
        <w:rPr>
          <w:rFonts w:asciiTheme="minorHAnsi" w:eastAsiaTheme="minorEastAsia" w:hAnsiTheme="minorHAnsi"/>
          <w:noProof/>
          <w:kern w:val="2"/>
          <w:sz w:val="24"/>
          <w:szCs w:val="24"/>
          <w14:ligatures w14:val="standardContextual"/>
        </w:rPr>
      </w:pPr>
      <w:hyperlink w:anchor="_Toc231846052" w:history="1">
        <w:r w:rsidRPr="00F85DD9">
          <w:rPr>
            <w:rStyle w:val="Hyperlink"/>
            <w:noProof/>
          </w:rPr>
          <w:t>1.4.2 Công nghệ nghiên cứu</w:t>
        </w:r>
        <w:r>
          <w:rPr>
            <w:noProof/>
            <w:webHidden/>
          </w:rPr>
          <w:tab/>
        </w:r>
        <w:r>
          <w:rPr>
            <w:noProof/>
            <w:webHidden/>
          </w:rPr>
          <w:fldChar w:fldCharType="begin"/>
        </w:r>
        <w:r>
          <w:rPr>
            <w:noProof/>
            <w:webHidden/>
          </w:rPr>
          <w:instrText xml:space="preserve"> PAGEREF _Toc231846052 \h </w:instrText>
        </w:r>
        <w:r>
          <w:rPr>
            <w:noProof/>
            <w:webHidden/>
          </w:rPr>
        </w:r>
        <w:r>
          <w:rPr>
            <w:noProof/>
            <w:webHidden/>
          </w:rPr>
          <w:fldChar w:fldCharType="separate"/>
        </w:r>
        <w:r>
          <w:rPr>
            <w:noProof/>
            <w:webHidden/>
          </w:rPr>
          <w:t>3</w:t>
        </w:r>
        <w:r>
          <w:rPr>
            <w:noProof/>
            <w:webHidden/>
          </w:rPr>
          <w:fldChar w:fldCharType="end"/>
        </w:r>
      </w:hyperlink>
    </w:p>
    <w:p w14:paraId="796A6938" w14:textId="38CE24E1" w:rsidR="00AE5731" w:rsidRDefault="00AE5731">
      <w:pPr>
        <w:pStyle w:val="TOC4"/>
        <w:tabs>
          <w:tab w:val="right" w:leader="dot" w:pos="8778"/>
        </w:tabs>
        <w:rPr>
          <w:rFonts w:asciiTheme="minorHAnsi" w:eastAsiaTheme="minorEastAsia" w:hAnsiTheme="minorHAnsi"/>
          <w:noProof/>
          <w:kern w:val="2"/>
          <w:sz w:val="24"/>
          <w:szCs w:val="24"/>
          <w14:ligatures w14:val="standardContextual"/>
        </w:rPr>
      </w:pPr>
      <w:hyperlink w:anchor="_Toc231846053" w:history="1">
        <w:r w:rsidRPr="00F85DD9">
          <w:rPr>
            <w:rStyle w:val="Hyperlink"/>
            <w:noProof/>
          </w:rPr>
          <w:t>1.4.2.1 HTML</w:t>
        </w:r>
        <w:r>
          <w:rPr>
            <w:noProof/>
            <w:webHidden/>
          </w:rPr>
          <w:tab/>
        </w:r>
        <w:r>
          <w:rPr>
            <w:noProof/>
            <w:webHidden/>
          </w:rPr>
          <w:fldChar w:fldCharType="begin"/>
        </w:r>
        <w:r>
          <w:rPr>
            <w:noProof/>
            <w:webHidden/>
          </w:rPr>
          <w:instrText xml:space="preserve"> PAGEREF _Toc231846053 \h </w:instrText>
        </w:r>
        <w:r>
          <w:rPr>
            <w:noProof/>
            <w:webHidden/>
          </w:rPr>
        </w:r>
        <w:r>
          <w:rPr>
            <w:noProof/>
            <w:webHidden/>
          </w:rPr>
          <w:fldChar w:fldCharType="separate"/>
        </w:r>
        <w:r>
          <w:rPr>
            <w:noProof/>
            <w:webHidden/>
          </w:rPr>
          <w:t>3</w:t>
        </w:r>
        <w:r>
          <w:rPr>
            <w:noProof/>
            <w:webHidden/>
          </w:rPr>
          <w:fldChar w:fldCharType="end"/>
        </w:r>
      </w:hyperlink>
    </w:p>
    <w:p w14:paraId="02537F96" w14:textId="09A8FFF6" w:rsidR="00AE5731" w:rsidRDefault="00AE5731">
      <w:pPr>
        <w:pStyle w:val="TOC4"/>
        <w:tabs>
          <w:tab w:val="right" w:leader="dot" w:pos="8778"/>
        </w:tabs>
        <w:rPr>
          <w:rFonts w:asciiTheme="minorHAnsi" w:eastAsiaTheme="minorEastAsia" w:hAnsiTheme="minorHAnsi"/>
          <w:noProof/>
          <w:kern w:val="2"/>
          <w:sz w:val="24"/>
          <w:szCs w:val="24"/>
          <w14:ligatures w14:val="standardContextual"/>
        </w:rPr>
      </w:pPr>
      <w:hyperlink w:anchor="_Toc231846054" w:history="1">
        <w:r w:rsidRPr="00F85DD9">
          <w:rPr>
            <w:rStyle w:val="Hyperlink"/>
            <w:noProof/>
          </w:rPr>
          <w:t>1.4.2.2 CSS</w:t>
        </w:r>
        <w:r>
          <w:rPr>
            <w:noProof/>
            <w:webHidden/>
          </w:rPr>
          <w:tab/>
        </w:r>
        <w:r>
          <w:rPr>
            <w:noProof/>
            <w:webHidden/>
          </w:rPr>
          <w:fldChar w:fldCharType="begin"/>
        </w:r>
        <w:r>
          <w:rPr>
            <w:noProof/>
            <w:webHidden/>
          </w:rPr>
          <w:instrText xml:space="preserve"> PAGEREF _Toc231846054 \h </w:instrText>
        </w:r>
        <w:r>
          <w:rPr>
            <w:noProof/>
            <w:webHidden/>
          </w:rPr>
        </w:r>
        <w:r>
          <w:rPr>
            <w:noProof/>
            <w:webHidden/>
          </w:rPr>
          <w:fldChar w:fldCharType="separate"/>
        </w:r>
        <w:r>
          <w:rPr>
            <w:noProof/>
            <w:webHidden/>
          </w:rPr>
          <w:t>3</w:t>
        </w:r>
        <w:r>
          <w:rPr>
            <w:noProof/>
            <w:webHidden/>
          </w:rPr>
          <w:fldChar w:fldCharType="end"/>
        </w:r>
      </w:hyperlink>
    </w:p>
    <w:p w14:paraId="585242E1" w14:textId="71CF7F28" w:rsidR="00AE5731" w:rsidRDefault="00AE5731">
      <w:pPr>
        <w:pStyle w:val="TOC4"/>
        <w:tabs>
          <w:tab w:val="right" w:leader="dot" w:pos="8778"/>
        </w:tabs>
        <w:rPr>
          <w:rFonts w:asciiTheme="minorHAnsi" w:eastAsiaTheme="minorEastAsia" w:hAnsiTheme="minorHAnsi"/>
          <w:noProof/>
          <w:kern w:val="2"/>
          <w:sz w:val="24"/>
          <w:szCs w:val="24"/>
          <w14:ligatures w14:val="standardContextual"/>
        </w:rPr>
      </w:pPr>
      <w:hyperlink w:anchor="_Toc231846055" w:history="1">
        <w:r w:rsidRPr="00F85DD9">
          <w:rPr>
            <w:rStyle w:val="Hyperlink"/>
            <w:noProof/>
          </w:rPr>
          <w:t>1.4.2.3 JavaScript</w:t>
        </w:r>
        <w:r>
          <w:rPr>
            <w:noProof/>
            <w:webHidden/>
          </w:rPr>
          <w:tab/>
        </w:r>
        <w:r>
          <w:rPr>
            <w:noProof/>
            <w:webHidden/>
          </w:rPr>
          <w:fldChar w:fldCharType="begin"/>
        </w:r>
        <w:r>
          <w:rPr>
            <w:noProof/>
            <w:webHidden/>
          </w:rPr>
          <w:instrText xml:space="preserve"> PAGEREF _Toc231846055 \h </w:instrText>
        </w:r>
        <w:r>
          <w:rPr>
            <w:noProof/>
            <w:webHidden/>
          </w:rPr>
        </w:r>
        <w:r>
          <w:rPr>
            <w:noProof/>
            <w:webHidden/>
          </w:rPr>
          <w:fldChar w:fldCharType="separate"/>
        </w:r>
        <w:r>
          <w:rPr>
            <w:noProof/>
            <w:webHidden/>
          </w:rPr>
          <w:t>3</w:t>
        </w:r>
        <w:r>
          <w:rPr>
            <w:noProof/>
            <w:webHidden/>
          </w:rPr>
          <w:fldChar w:fldCharType="end"/>
        </w:r>
      </w:hyperlink>
    </w:p>
    <w:p w14:paraId="66DCA414" w14:textId="0E6B9253" w:rsidR="00AE5731" w:rsidRDefault="00AE5731">
      <w:pPr>
        <w:pStyle w:val="TOC4"/>
        <w:tabs>
          <w:tab w:val="right" w:leader="dot" w:pos="8778"/>
        </w:tabs>
        <w:rPr>
          <w:rFonts w:asciiTheme="minorHAnsi" w:eastAsiaTheme="minorEastAsia" w:hAnsiTheme="minorHAnsi"/>
          <w:noProof/>
          <w:kern w:val="2"/>
          <w:sz w:val="24"/>
          <w:szCs w:val="24"/>
          <w14:ligatures w14:val="standardContextual"/>
        </w:rPr>
      </w:pPr>
      <w:hyperlink w:anchor="_Toc231846056" w:history="1">
        <w:r w:rsidRPr="00F85DD9">
          <w:rPr>
            <w:rStyle w:val="Hyperlink"/>
            <w:noProof/>
          </w:rPr>
          <w:t>1.4.2.4 LocalStorage và DOM</w:t>
        </w:r>
        <w:r>
          <w:rPr>
            <w:noProof/>
            <w:webHidden/>
          </w:rPr>
          <w:tab/>
        </w:r>
        <w:r>
          <w:rPr>
            <w:noProof/>
            <w:webHidden/>
          </w:rPr>
          <w:fldChar w:fldCharType="begin"/>
        </w:r>
        <w:r>
          <w:rPr>
            <w:noProof/>
            <w:webHidden/>
          </w:rPr>
          <w:instrText xml:space="preserve"> PAGEREF _Toc231846056 \h </w:instrText>
        </w:r>
        <w:r>
          <w:rPr>
            <w:noProof/>
            <w:webHidden/>
          </w:rPr>
        </w:r>
        <w:r>
          <w:rPr>
            <w:noProof/>
            <w:webHidden/>
          </w:rPr>
          <w:fldChar w:fldCharType="separate"/>
        </w:r>
        <w:r>
          <w:rPr>
            <w:noProof/>
            <w:webHidden/>
          </w:rPr>
          <w:t>3</w:t>
        </w:r>
        <w:r>
          <w:rPr>
            <w:noProof/>
            <w:webHidden/>
          </w:rPr>
          <w:fldChar w:fldCharType="end"/>
        </w:r>
      </w:hyperlink>
    </w:p>
    <w:p w14:paraId="398F8B27" w14:textId="5CA0C9AA" w:rsidR="00AE5731" w:rsidRDefault="00AE5731">
      <w:pPr>
        <w:pStyle w:val="TOC1"/>
        <w:tabs>
          <w:tab w:val="right" w:leader="dot" w:pos="8778"/>
        </w:tabs>
        <w:rPr>
          <w:rFonts w:asciiTheme="minorHAnsi" w:eastAsiaTheme="minorEastAsia" w:hAnsiTheme="minorHAnsi"/>
          <w:noProof/>
          <w:kern w:val="2"/>
          <w:sz w:val="24"/>
          <w:szCs w:val="24"/>
          <w14:ligatures w14:val="standardContextual"/>
        </w:rPr>
      </w:pPr>
      <w:hyperlink w:anchor="_Toc231846057" w:history="1">
        <w:r w:rsidRPr="00F85DD9">
          <w:rPr>
            <w:rStyle w:val="Hyperlink"/>
            <w:noProof/>
          </w:rPr>
          <w:t>CHƯƠNG 2. Cơ sở lý thuyết</w:t>
        </w:r>
        <w:r>
          <w:rPr>
            <w:noProof/>
            <w:webHidden/>
          </w:rPr>
          <w:tab/>
        </w:r>
        <w:r>
          <w:rPr>
            <w:noProof/>
            <w:webHidden/>
          </w:rPr>
          <w:fldChar w:fldCharType="begin"/>
        </w:r>
        <w:r>
          <w:rPr>
            <w:noProof/>
            <w:webHidden/>
          </w:rPr>
          <w:instrText xml:space="preserve"> PAGEREF _Toc231846057 \h </w:instrText>
        </w:r>
        <w:r>
          <w:rPr>
            <w:noProof/>
            <w:webHidden/>
          </w:rPr>
        </w:r>
        <w:r>
          <w:rPr>
            <w:noProof/>
            <w:webHidden/>
          </w:rPr>
          <w:fldChar w:fldCharType="separate"/>
        </w:r>
        <w:r>
          <w:rPr>
            <w:noProof/>
            <w:webHidden/>
          </w:rPr>
          <w:t>4</w:t>
        </w:r>
        <w:r>
          <w:rPr>
            <w:noProof/>
            <w:webHidden/>
          </w:rPr>
          <w:fldChar w:fldCharType="end"/>
        </w:r>
      </w:hyperlink>
    </w:p>
    <w:p w14:paraId="52DA229F" w14:textId="0EF90C44" w:rsidR="00AE5731" w:rsidRDefault="00AE5731">
      <w:pPr>
        <w:pStyle w:val="TOC2"/>
        <w:tabs>
          <w:tab w:val="right" w:leader="dot" w:pos="8778"/>
        </w:tabs>
        <w:rPr>
          <w:rFonts w:asciiTheme="minorHAnsi" w:eastAsiaTheme="minorEastAsia" w:hAnsiTheme="minorHAnsi"/>
          <w:noProof/>
          <w:kern w:val="2"/>
          <w:sz w:val="24"/>
          <w:szCs w:val="24"/>
          <w14:ligatures w14:val="standardContextual"/>
        </w:rPr>
      </w:pPr>
      <w:hyperlink w:anchor="_Toc231846058" w:history="1">
        <w:r w:rsidRPr="00F85DD9">
          <w:rPr>
            <w:rStyle w:val="Hyperlink"/>
            <w:noProof/>
          </w:rPr>
          <w:t>2.1 HTML</w:t>
        </w:r>
        <w:r>
          <w:rPr>
            <w:noProof/>
            <w:webHidden/>
          </w:rPr>
          <w:tab/>
        </w:r>
        <w:r>
          <w:rPr>
            <w:noProof/>
            <w:webHidden/>
          </w:rPr>
          <w:fldChar w:fldCharType="begin"/>
        </w:r>
        <w:r>
          <w:rPr>
            <w:noProof/>
            <w:webHidden/>
          </w:rPr>
          <w:instrText xml:space="preserve"> PAGEREF _Toc231846058 \h </w:instrText>
        </w:r>
        <w:r>
          <w:rPr>
            <w:noProof/>
            <w:webHidden/>
          </w:rPr>
        </w:r>
        <w:r>
          <w:rPr>
            <w:noProof/>
            <w:webHidden/>
          </w:rPr>
          <w:fldChar w:fldCharType="separate"/>
        </w:r>
        <w:r>
          <w:rPr>
            <w:noProof/>
            <w:webHidden/>
          </w:rPr>
          <w:t>4</w:t>
        </w:r>
        <w:r>
          <w:rPr>
            <w:noProof/>
            <w:webHidden/>
          </w:rPr>
          <w:fldChar w:fldCharType="end"/>
        </w:r>
      </w:hyperlink>
    </w:p>
    <w:p w14:paraId="156F043B" w14:textId="6AD11FD2" w:rsidR="00AE5731" w:rsidRDefault="00AE5731">
      <w:pPr>
        <w:pStyle w:val="TOC3"/>
        <w:tabs>
          <w:tab w:val="right" w:leader="dot" w:pos="8778"/>
        </w:tabs>
        <w:rPr>
          <w:rFonts w:asciiTheme="minorHAnsi" w:eastAsiaTheme="minorEastAsia" w:hAnsiTheme="minorHAnsi"/>
          <w:noProof/>
          <w:kern w:val="2"/>
          <w:sz w:val="24"/>
          <w:szCs w:val="24"/>
          <w14:ligatures w14:val="standardContextual"/>
        </w:rPr>
      </w:pPr>
      <w:hyperlink w:anchor="_Toc231846059" w:history="1">
        <w:r w:rsidRPr="00F85DD9">
          <w:rPr>
            <w:rStyle w:val="Hyperlink"/>
            <w:noProof/>
          </w:rPr>
          <w:t>2.1.1 Giới thiệu về HTML</w:t>
        </w:r>
        <w:r>
          <w:rPr>
            <w:noProof/>
            <w:webHidden/>
          </w:rPr>
          <w:tab/>
        </w:r>
        <w:r>
          <w:rPr>
            <w:noProof/>
            <w:webHidden/>
          </w:rPr>
          <w:fldChar w:fldCharType="begin"/>
        </w:r>
        <w:r>
          <w:rPr>
            <w:noProof/>
            <w:webHidden/>
          </w:rPr>
          <w:instrText xml:space="preserve"> PAGEREF _Toc231846059 \h </w:instrText>
        </w:r>
        <w:r>
          <w:rPr>
            <w:noProof/>
            <w:webHidden/>
          </w:rPr>
        </w:r>
        <w:r>
          <w:rPr>
            <w:noProof/>
            <w:webHidden/>
          </w:rPr>
          <w:fldChar w:fldCharType="separate"/>
        </w:r>
        <w:r>
          <w:rPr>
            <w:noProof/>
            <w:webHidden/>
          </w:rPr>
          <w:t>4</w:t>
        </w:r>
        <w:r>
          <w:rPr>
            <w:noProof/>
            <w:webHidden/>
          </w:rPr>
          <w:fldChar w:fldCharType="end"/>
        </w:r>
      </w:hyperlink>
    </w:p>
    <w:p w14:paraId="5F02166F" w14:textId="76318DB2" w:rsidR="00AE5731" w:rsidRDefault="00AE5731">
      <w:pPr>
        <w:pStyle w:val="TOC4"/>
        <w:tabs>
          <w:tab w:val="right" w:leader="dot" w:pos="8778"/>
        </w:tabs>
        <w:rPr>
          <w:rFonts w:asciiTheme="minorHAnsi" w:eastAsiaTheme="minorEastAsia" w:hAnsiTheme="minorHAnsi"/>
          <w:noProof/>
          <w:kern w:val="2"/>
          <w:sz w:val="24"/>
          <w:szCs w:val="24"/>
          <w14:ligatures w14:val="standardContextual"/>
        </w:rPr>
      </w:pPr>
      <w:hyperlink w:anchor="_Toc231846060" w:history="1">
        <w:r w:rsidRPr="00F85DD9">
          <w:rPr>
            <w:rStyle w:val="Hyperlink"/>
            <w:noProof/>
          </w:rPr>
          <w:t>2.1.1.1 Khái niệm HTML</w:t>
        </w:r>
        <w:r>
          <w:rPr>
            <w:noProof/>
            <w:webHidden/>
          </w:rPr>
          <w:tab/>
        </w:r>
        <w:r>
          <w:rPr>
            <w:noProof/>
            <w:webHidden/>
          </w:rPr>
          <w:fldChar w:fldCharType="begin"/>
        </w:r>
        <w:r>
          <w:rPr>
            <w:noProof/>
            <w:webHidden/>
          </w:rPr>
          <w:instrText xml:space="preserve"> PAGEREF _Toc231846060 \h </w:instrText>
        </w:r>
        <w:r>
          <w:rPr>
            <w:noProof/>
            <w:webHidden/>
          </w:rPr>
        </w:r>
        <w:r>
          <w:rPr>
            <w:noProof/>
            <w:webHidden/>
          </w:rPr>
          <w:fldChar w:fldCharType="separate"/>
        </w:r>
        <w:r>
          <w:rPr>
            <w:noProof/>
            <w:webHidden/>
          </w:rPr>
          <w:t>4</w:t>
        </w:r>
        <w:r>
          <w:rPr>
            <w:noProof/>
            <w:webHidden/>
          </w:rPr>
          <w:fldChar w:fldCharType="end"/>
        </w:r>
      </w:hyperlink>
    </w:p>
    <w:p w14:paraId="6E2399B5" w14:textId="6D4EF35D" w:rsidR="00AE5731" w:rsidRDefault="00AE5731">
      <w:pPr>
        <w:pStyle w:val="TOC4"/>
        <w:tabs>
          <w:tab w:val="right" w:leader="dot" w:pos="8778"/>
        </w:tabs>
        <w:rPr>
          <w:rFonts w:asciiTheme="minorHAnsi" w:eastAsiaTheme="minorEastAsia" w:hAnsiTheme="minorHAnsi"/>
          <w:noProof/>
          <w:kern w:val="2"/>
          <w:sz w:val="24"/>
          <w:szCs w:val="24"/>
          <w14:ligatures w14:val="standardContextual"/>
        </w:rPr>
      </w:pPr>
      <w:hyperlink w:anchor="_Toc231846061" w:history="1">
        <w:r w:rsidRPr="00F85DD9">
          <w:rPr>
            <w:rStyle w:val="Hyperlink"/>
            <w:noProof/>
          </w:rPr>
          <w:t>2.1.1.2 Vai trò của HTML trong thiết kế web</w:t>
        </w:r>
        <w:r>
          <w:rPr>
            <w:noProof/>
            <w:webHidden/>
          </w:rPr>
          <w:tab/>
        </w:r>
        <w:r>
          <w:rPr>
            <w:noProof/>
            <w:webHidden/>
          </w:rPr>
          <w:fldChar w:fldCharType="begin"/>
        </w:r>
        <w:r>
          <w:rPr>
            <w:noProof/>
            <w:webHidden/>
          </w:rPr>
          <w:instrText xml:space="preserve"> PAGEREF _Toc231846061 \h </w:instrText>
        </w:r>
        <w:r>
          <w:rPr>
            <w:noProof/>
            <w:webHidden/>
          </w:rPr>
        </w:r>
        <w:r>
          <w:rPr>
            <w:noProof/>
            <w:webHidden/>
          </w:rPr>
          <w:fldChar w:fldCharType="separate"/>
        </w:r>
        <w:r>
          <w:rPr>
            <w:noProof/>
            <w:webHidden/>
          </w:rPr>
          <w:t>4</w:t>
        </w:r>
        <w:r>
          <w:rPr>
            <w:noProof/>
            <w:webHidden/>
          </w:rPr>
          <w:fldChar w:fldCharType="end"/>
        </w:r>
      </w:hyperlink>
    </w:p>
    <w:p w14:paraId="66CC987B" w14:textId="5B160E09" w:rsidR="00AE5731" w:rsidRDefault="00AE5731">
      <w:pPr>
        <w:pStyle w:val="TOC3"/>
        <w:tabs>
          <w:tab w:val="right" w:leader="dot" w:pos="8778"/>
        </w:tabs>
        <w:rPr>
          <w:rFonts w:asciiTheme="minorHAnsi" w:eastAsiaTheme="minorEastAsia" w:hAnsiTheme="minorHAnsi"/>
          <w:noProof/>
          <w:kern w:val="2"/>
          <w:sz w:val="24"/>
          <w:szCs w:val="24"/>
          <w14:ligatures w14:val="standardContextual"/>
        </w:rPr>
      </w:pPr>
      <w:hyperlink w:anchor="_Toc231846062" w:history="1">
        <w:r w:rsidRPr="00F85DD9">
          <w:rPr>
            <w:rStyle w:val="Hyperlink"/>
            <w:noProof/>
          </w:rPr>
          <w:t>2.1.2 Ứng dụng HTML trong website CoffeeShop</w:t>
        </w:r>
        <w:r>
          <w:rPr>
            <w:noProof/>
            <w:webHidden/>
          </w:rPr>
          <w:tab/>
        </w:r>
        <w:r>
          <w:rPr>
            <w:noProof/>
            <w:webHidden/>
          </w:rPr>
          <w:fldChar w:fldCharType="begin"/>
        </w:r>
        <w:r>
          <w:rPr>
            <w:noProof/>
            <w:webHidden/>
          </w:rPr>
          <w:instrText xml:space="preserve"> PAGEREF _Toc231846062 \h </w:instrText>
        </w:r>
        <w:r>
          <w:rPr>
            <w:noProof/>
            <w:webHidden/>
          </w:rPr>
        </w:r>
        <w:r>
          <w:rPr>
            <w:noProof/>
            <w:webHidden/>
          </w:rPr>
          <w:fldChar w:fldCharType="separate"/>
        </w:r>
        <w:r>
          <w:rPr>
            <w:noProof/>
            <w:webHidden/>
          </w:rPr>
          <w:t>5</w:t>
        </w:r>
        <w:r>
          <w:rPr>
            <w:noProof/>
            <w:webHidden/>
          </w:rPr>
          <w:fldChar w:fldCharType="end"/>
        </w:r>
      </w:hyperlink>
    </w:p>
    <w:p w14:paraId="52029DE5" w14:textId="4AB19A7D" w:rsidR="00AE5731" w:rsidRDefault="00AE5731">
      <w:pPr>
        <w:pStyle w:val="TOC4"/>
        <w:tabs>
          <w:tab w:val="right" w:leader="dot" w:pos="8778"/>
        </w:tabs>
        <w:rPr>
          <w:rFonts w:asciiTheme="minorHAnsi" w:eastAsiaTheme="minorEastAsia" w:hAnsiTheme="minorHAnsi"/>
          <w:noProof/>
          <w:kern w:val="2"/>
          <w:sz w:val="24"/>
          <w:szCs w:val="24"/>
          <w14:ligatures w14:val="standardContextual"/>
        </w:rPr>
      </w:pPr>
      <w:hyperlink w:anchor="_Toc231846063" w:history="1">
        <w:r w:rsidRPr="00F85DD9">
          <w:rPr>
            <w:rStyle w:val="Hyperlink"/>
            <w:noProof/>
          </w:rPr>
          <w:t>2.1.2.1 Xây dựng cấu trúc giao diện</w:t>
        </w:r>
        <w:r>
          <w:rPr>
            <w:noProof/>
            <w:webHidden/>
          </w:rPr>
          <w:tab/>
        </w:r>
        <w:r>
          <w:rPr>
            <w:noProof/>
            <w:webHidden/>
          </w:rPr>
          <w:fldChar w:fldCharType="begin"/>
        </w:r>
        <w:r>
          <w:rPr>
            <w:noProof/>
            <w:webHidden/>
          </w:rPr>
          <w:instrText xml:space="preserve"> PAGEREF _Toc231846063 \h </w:instrText>
        </w:r>
        <w:r>
          <w:rPr>
            <w:noProof/>
            <w:webHidden/>
          </w:rPr>
        </w:r>
        <w:r>
          <w:rPr>
            <w:noProof/>
            <w:webHidden/>
          </w:rPr>
          <w:fldChar w:fldCharType="separate"/>
        </w:r>
        <w:r>
          <w:rPr>
            <w:noProof/>
            <w:webHidden/>
          </w:rPr>
          <w:t>5</w:t>
        </w:r>
        <w:r>
          <w:rPr>
            <w:noProof/>
            <w:webHidden/>
          </w:rPr>
          <w:fldChar w:fldCharType="end"/>
        </w:r>
      </w:hyperlink>
    </w:p>
    <w:p w14:paraId="497033A8" w14:textId="50332F86" w:rsidR="00AE5731" w:rsidRDefault="00AE5731">
      <w:pPr>
        <w:pStyle w:val="TOC4"/>
        <w:tabs>
          <w:tab w:val="right" w:leader="dot" w:pos="8778"/>
        </w:tabs>
        <w:rPr>
          <w:rFonts w:asciiTheme="minorHAnsi" w:eastAsiaTheme="minorEastAsia" w:hAnsiTheme="minorHAnsi"/>
          <w:noProof/>
          <w:kern w:val="2"/>
          <w:sz w:val="24"/>
          <w:szCs w:val="24"/>
          <w14:ligatures w14:val="standardContextual"/>
        </w:rPr>
      </w:pPr>
      <w:hyperlink w:anchor="_Toc231846064" w:history="1">
        <w:r w:rsidRPr="00F85DD9">
          <w:rPr>
            <w:rStyle w:val="Hyperlink"/>
            <w:noProof/>
          </w:rPr>
          <w:t>2.1.2.2 Xây dựng các thành phần trên website</w:t>
        </w:r>
        <w:r>
          <w:rPr>
            <w:noProof/>
            <w:webHidden/>
          </w:rPr>
          <w:tab/>
        </w:r>
        <w:r>
          <w:rPr>
            <w:noProof/>
            <w:webHidden/>
          </w:rPr>
          <w:fldChar w:fldCharType="begin"/>
        </w:r>
        <w:r>
          <w:rPr>
            <w:noProof/>
            <w:webHidden/>
          </w:rPr>
          <w:instrText xml:space="preserve"> PAGEREF _Toc231846064 \h </w:instrText>
        </w:r>
        <w:r>
          <w:rPr>
            <w:noProof/>
            <w:webHidden/>
          </w:rPr>
        </w:r>
        <w:r>
          <w:rPr>
            <w:noProof/>
            <w:webHidden/>
          </w:rPr>
          <w:fldChar w:fldCharType="separate"/>
        </w:r>
        <w:r>
          <w:rPr>
            <w:noProof/>
            <w:webHidden/>
          </w:rPr>
          <w:t>5</w:t>
        </w:r>
        <w:r>
          <w:rPr>
            <w:noProof/>
            <w:webHidden/>
          </w:rPr>
          <w:fldChar w:fldCharType="end"/>
        </w:r>
      </w:hyperlink>
    </w:p>
    <w:p w14:paraId="707A8939" w14:textId="2E3C86BF" w:rsidR="00AE5731" w:rsidRDefault="00AE5731">
      <w:pPr>
        <w:pStyle w:val="TOC2"/>
        <w:tabs>
          <w:tab w:val="right" w:leader="dot" w:pos="8778"/>
        </w:tabs>
        <w:rPr>
          <w:rFonts w:asciiTheme="minorHAnsi" w:eastAsiaTheme="minorEastAsia" w:hAnsiTheme="minorHAnsi"/>
          <w:noProof/>
          <w:kern w:val="2"/>
          <w:sz w:val="24"/>
          <w:szCs w:val="24"/>
          <w14:ligatures w14:val="standardContextual"/>
        </w:rPr>
      </w:pPr>
      <w:hyperlink w:anchor="_Toc231846065" w:history="1">
        <w:r w:rsidRPr="00F85DD9">
          <w:rPr>
            <w:rStyle w:val="Hyperlink"/>
            <w:noProof/>
          </w:rPr>
          <w:t>2.2 CSS</w:t>
        </w:r>
        <w:r>
          <w:rPr>
            <w:noProof/>
            <w:webHidden/>
          </w:rPr>
          <w:tab/>
        </w:r>
        <w:r>
          <w:rPr>
            <w:noProof/>
            <w:webHidden/>
          </w:rPr>
          <w:fldChar w:fldCharType="begin"/>
        </w:r>
        <w:r>
          <w:rPr>
            <w:noProof/>
            <w:webHidden/>
          </w:rPr>
          <w:instrText xml:space="preserve"> PAGEREF _Toc231846065 \h </w:instrText>
        </w:r>
        <w:r>
          <w:rPr>
            <w:noProof/>
            <w:webHidden/>
          </w:rPr>
        </w:r>
        <w:r>
          <w:rPr>
            <w:noProof/>
            <w:webHidden/>
          </w:rPr>
          <w:fldChar w:fldCharType="separate"/>
        </w:r>
        <w:r>
          <w:rPr>
            <w:noProof/>
            <w:webHidden/>
          </w:rPr>
          <w:t>5</w:t>
        </w:r>
        <w:r>
          <w:rPr>
            <w:noProof/>
            <w:webHidden/>
          </w:rPr>
          <w:fldChar w:fldCharType="end"/>
        </w:r>
      </w:hyperlink>
    </w:p>
    <w:p w14:paraId="27EF3DB4" w14:textId="14C10E14" w:rsidR="00AE5731" w:rsidRDefault="00AE5731">
      <w:pPr>
        <w:pStyle w:val="TOC3"/>
        <w:tabs>
          <w:tab w:val="right" w:leader="dot" w:pos="8778"/>
        </w:tabs>
        <w:rPr>
          <w:rFonts w:asciiTheme="minorHAnsi" w:eastAsiaTheme="minorEastAsia" w:hAnsiTheme="minorHAnsi"/>
          <w:noProof/>
          <w:kern w:val="2"/>
          <w:sz w:val="24"/>
          <w:szCs w:val="24"/>
          <w14:ligatures w14:val="standardContextual"/>
        </w:rPr>
      </w:pPr>
      <w:hyperlink w:anchor="_Toc231846066" w:history="1">
        <w:r w:rsidRPr="00F85DD9">
          <w:rPr>
            <w:rStyle w:val="Hyperlink"/>
            <w:noProof/>
          </w:rPr>
          <w:t>2.2.1 Giới thiệu về CSS</w:t>
        </w:r>
        <w:r>
          <w:rPr>
            <w:noProof/>
            <w:webHidden/>
          </w:rPr>
          <w:tab/>
        </w:r>
        <w:r>
          <w:rPr>
            <w:noProof/>
            <w:webHidden/>
          </w:rPr>
          <w:fldChar w:fldCharType="begin"/>
        </w:r>
        <w:r>
          <w:rPr>
            <w:noProof/>
            <w:webHidden/>
          </w:rPr>
          <w:instrText xml:space="preserve"> PAGEREF _Toc231846066 \h </w:instrText>
        </w:r>
        <w:r>
          <w:rPr>
            <w:noProof/>
            <w:webHidden/>
          </w:rPr>
        </w:r>
        <w:r>
          <w:rPr>
            <w:noProof/>
            <w:webHidden/>
          </w:rPr>
          <w:fldChar w:fldCharType="separate"/>
        </w:r>
        <w:r>
          <w:rPr>
            <w:noProof/>
            <w:webHidden/>
          </w:rPr>
          <w:t>5</w:t>
        </w:r>
        <w:r>
          <w:rPr>
            <w:noProof/>
            <w:webHidden/>
          </w:rPr>
          <w:fldChar w:fldCharType="end"/>
        </w:r>
      </w:hyperlink>
    </w:p>
    <w:p w14:paraId="201EEEBF" w14:textId="084CFD0C" w:rsidR="00AE5731" w:rsidRDefault="00AE5731">
      <w:pPr>
        <w:pStyle w:val="TOC4"/>
        <w:tabs>
          <w:tab w:val="right" w:leader="dot" w:pos="8778"/>
        </w:tabs>
        <w:rPr>
          <w:rFonts w:asciiTheme="minorHAnsi" w:eastAsiaTheme="minorEastAsia" w:hAnsiTheme="minorHAnsi"/>
          <w:noProof/>
          <w:kern w:val="2"/>
          <w:sz w:val="24"/>
          <w:szCs w:val="24"/>
          <w14:ligatures w14:val="standardContextual"/>
        </w:rPr>
      </w:pPr>
      <w:hyperlink w:anchor="_Toc231846067" w:history="1">
        <w:r w:rsidRPr="00F85DD9">
          <w:rPr>
            <w:rStyle w:val="Hyperlink"/>
            <w:noProof/>
          </w:rPr>
          <w:t>2.2.1.1 Khái niệm CSS</w:t>
        </w:r>
        <w:r>
          <w:rPr>
            <w:noProof/>
            <w:webHidden/>
          </w:rPr>
          <w:tab/>
        </w:r>
        <w:r>
          <w:rPr>
            <w:noProof/>
            <w:webHidden/>
          </w:rPr>
          <w:fldChar w:fldCharType="begin"/>
        </w:r>
        <w:r>
          <w:rPr>
            <w:noProof/>
            <w:webHidden/>
          </w:rPr>
          <w:instrText xml:space="preserve"> PAGEREF _Toc231846067 \h </w:instrText>
        </w:r>
        <w:r>
          <w:rPr>
            <w:noProof/>
            <w:webHidden/>
          </w:rPr>
        </w:r>
        <w:r>
          <w:rPr>
            <w:noProof/>
            <w:webHidden/>
          </w:rPr>
          <w:fldChar w:fldCharType="separate"/>
        </w:r>
        <w:r>
          <w:rPr>
            <w:noProof/>
            <w:webHidden/>
          </w:rPr>
          <w:t>5</w:t>
        </w:r>
        <w:r>
          <w:rPr>
            <w:noProof/>
            <w:webHidden/>
          </w:rPr>
          <w:fldChar w:fldCharType="end"/>
        </w:r>
      </w:hyperlink>
    </w:p>
    <w:p w14:paraId="5DB9CC62" w14:textId="321F8717" w:rsidR="00AE5731" w:rsidRDefault="00AE5731">
      <w:pPr>
        <w:pStyle w:val="TOC4"/>
        <w:tabs>
          <w:tab w:val="right" w:leader="dot" w:pos="8778"/>
        </w:tabs>
        <w:rPr>
          <w:rFonts w:asciiTheme="minorHAnsi" w:eastAsiaTheme="minorEastAsia" w:hAnsiTheme="minorHAnsi"/>
          <w:noProof/>
          <w:kern w:val="2"/>
          <w:sz w:val="24"/>
          <w:szCs w:val="24"/>
          <w14:ligatures w14:val="standardContextual"/>
        </w:rPr>
      </w:pPr>
      <w:hyperlink w:anchor="_Toc231846068" w:history="1">
        <w:r w:rsidRPr="00F85DD9">
          <w:rPr>
            <w:rStyle w:val="Hyperlink"/>
            <w:noProof/>
          </w:rPr>
          <w:t>2.2.1.2 Vai trò của CSS trong thiết kế web</w:t>
        </w:r>
        <w:r>
          <w:rPr>
            <w:noProof/>
            <w:webHidden/>
          </w:rPr>
          <w:tab/>
        </w:r>
        <w:r>
          <w:rPr>
            <w:noProof/>
            <w:webHidden/>
          </w:rPr>
          <w:fldChar w:fldCharType="begin"/>
        </w:r>
        <w:r>
          <w:rPr>
            <w:noProof/>
            <w:webHidden/>
          </w:rPr>
          <w:instrText xml:space="preserve"> PAGEREF _Toc231846068 \h </w:instrText>
        </w:r>
        <w:r>
          <w:rPr>
            <w:noProof/>
            <w:webHidden/>
          </w:rPr>
        </w:r>
        <w:r>
          <w:rPr>
            <w:noProof/>
            <w:webHidden/>
          </w:rPr>
          <w:fldChar w:fldCharType="separate"/>
        </w:r>
        <w:r>
          <w:rPr>
            <w:noProof/>
            <w:webHidden/>
          </w:rPr>
          <w:t>6</w:t>
        </w:r>
        <w:r>
          <w:rPr>
            <w:noProof/>
            <w:webHidden/>
          </w:rPr>
          <w:fldChar w:fldCharType="end"/>
        </w:r>
      </w:hyperlink>
    </w:p>
    <w:p w14:paraId="3BE2B1E1" w14:textId="35916C64" w:rsidR="00AE5731" w:rsidRDefault="00AE5731">
      <w:pPr>
        <w:pStyle w:val="TOC3"/>
        <w:tabs>
          <w:tab w:val="right" w:leader="dot" w:pos="8778"/>
        </w:tabs>
        <w:rPr>
          <w:rFonts w:asciiTheme="minorHAnsi" w:eastAsiaTheme="minorEastAsia" w:hAnsiTheme="minorHAnsi"/>
          <w:noProof/>
          <w:kern w:val="2"/>
          <w:sz w:val="24"/>
          <w:szCs w:val="24"/>
          <w14:ligatures w14:val="standardContextual"/>
        </w:rPr>
      </w:pPr>
      <w:hyperlink w:anchor="_Toc231846069" w:history="1">
        <w:r w:rsidRPr="00F85DD9">
          <w:rPr>
            <w:rStyle w:val="Hyperlink"/>
            <w:noProof/>
          </w:rPr>
          <w:t>2.2.2 Ứng dụng CSS trong website CoffeeShop</w:t>
        </w:r>
        <w:r>
          <w:rPr>
            <w:noProof/>
            <w:webHidden/>
          </w:rPr>
          <w:tab/>
        </w:r>
        <w:r>
          <w:rPr>
            <w:noProof/>
            <w:webHidden/>
          </w:rPr>
          <w:fldChar w:fldCharType="begin"/>
        </w:r>
        <w:r>
          <w:rPr>
            <w:noProof/>
            <w:webHidden/>
          </w:rPr>
          <w:instrText xml:space="preserve"> PAGEREF _Toc231846069 \h </w:instrText>
        </w:r>
        <w:r>
          <w:rPr>
            <w:noProof/>
            <w:webHidden/>
          </w:rPr>
        </w:r>
        <w:r>
          <w:rPr>
            <w:noProof/>
            <w:webHidden/>
          </w:rPr>
          <w:fldChar w:fldCharType="separate"/>
        </w:r>
        <w:r>
          <w:rPr>
            <w:noProof/>
            <w:webHidden/>
          </w:rPr>
          <w:t>6</w:t>
        </w:r>
        <w:r>
          <w:rPr>
            <w:noProof/>
            <w:webHidden/>
          </w:rPr>
          <w:fldChar w:fldCharType="end"/>
        </w:r>
      </w:hyperlink>
    </w:p>
    <w:p w14:paraId="02CEDC42" w14:textId="11BBFCE3" w:rsidR="00AE5731" w:rsidRDefault="00AE5731">
      <w:pPr>
        <w:pStyle w:val="TOC4"/>
        <w:tabs>
          <w:tab w:val="right" w:leader="dot" w:pos="8778"/>
        </w:tabs>
        <w:rPr>
          <w:rFonts w:asciiTheme="minorHAnsi" w:eastAsiaTheme="minorEastAsia" w:hAnsiTheme="minorHAnsi"/>
          <w:noProof/>
          <w:kern w:val="2"/>
          <w:sz w:val="24"/>
          <w:szCs w:val="24"/>
          <w14:ligatures w14:val="standardContextual"/>
        </w:rPr>
      </w:pPr>
      <w:hyperlink w:anchor="_Toc231846070" w:history="1">
        <w:r w:rsidRPr="00F85DD9">
          <w:rPr>
            <w:rStyle w:val="Hyperlink"/>
            <w:noProof/>
          </w:rPr>
          <w:t>2.2.2.1 Thiết kế bố cục giao diện</w:t>
        </w:r>
        <w:r>
          <w:rPr>
            <w:noProof/>
            <w:webHidden/>
          </w:rPr>
          <w:tab/>
        </w:r>
        <w:r>
          <w:rPr>
            <w:noProof/>
            <w:webHidden/>
          </w:rPr>
          <w:fldChar w:fldCharType="begin"/>
        </w:r>
        <w:r>
          <w:rPr>
            <w:noProof/>
            <w:webHidden/>
          </w:rPr>
          <w:instrText xml:space="preserve"> PAGEREF _Toc231846070 \h </w:instrText>
        </w:r>
        <w:r>
          <w:rPr>
            <w:noProof/>
            <w:webHidden/>
          </w:rPr>
        </w:r>
        <w:r>
          <w:rPr>
            <w:noProof/>
            <w:webHidden/>
          </w:rPr>
          <w:fldChar w:fldCharType="separate"/>
        </w:r>
        <w:r>
          <w:rPr>
            <w:noProof/>
            <w:webHidden/>
          </w:rPr>
          <w:t>6</w:t>
        </w:r>
        <w:r>
          <w:rPr>
            <w:noProof/>
            <w:webHidden/>
          </w:rPr>
          <w:fldChar w:fldCharType="end"/>
        </w:r>
      </w:hyperlink>
    </w:p>
    <w:p w14:paraId="54E48972" w14:textId="26F4E3D3" w:rsidR="00AE5731" w:rsidRDefault="00AE5731">
      <w:pPr>
        <w:pStyle w:val="TOC4"/>
        <w:tabs>
          <w:tab w:val="right" w:leader="dot" w:pos="8778"/>
        </w:tabs>
        <w:rPr>
          <w:rFonts w:asciiTheme="minorHAnsi" w:eastAsiaTheme="minorEastAsia" w:hAnsiTheme="minorHAnsi"/>
          <w:noProof/>
          <w:kern w:val="2"/>
          <w:sz w:val="24"/>
          <w:szCs w:val="24"/>
          <w14:ligatures w14:val="standardContextual"/>
        </w:rPr>
      </w:pPr>
      <w:hyperlink w:anchor="_Toc231846071" w:history="1">
        <w:r w:rsidRPr="00F85DD9">
          <w:rPr>
            <w:rStyle w:val="Hyperlink"/>
            <w:noProof/>
          </w:rPr>
          <w:t>2.2.2.2 Thiết kế màu sắc và font chữ</w:t>
        </w:r>
        <w:r>
          <w:rPr>
            <w:noProof/>
            <w:webHidden/>
          </w:rPr>
          <w:tab/>
        </w:r>
        <w:r>
          <w:rPr>
            <w:noProof/>
            <w:webHidden/>
          </w:rPr>
          <w:fldChar w:fldCharType="begin"/>
        </w:r>
        <w:r>
          <w:rPr>
            <w:noProof/>
            <w:webHidden/>
          </w:rPr>
          <w:instrText xml:space="preserve"> PAGEREF _Toc231846071 \h </w:instrText>
        </w:r>
        <w:r>
          <w:rPr>
            <w:noProof/>
            <w:webHidden/>
          </w:rPr>
        </w:r>
        <w:r>
          <w:rPr>
            <w:noProof/>
            <w:webHidden/>
          </w:rPr>
          <w:fldChar w:fldCharType="separate"/>
        </w:r>
        <w:r>
          <w:rPr>
            <w:noProof/>
            <w:webHidden/>
          </w:rPr>
          <w:t>6</w:t>
        </w:r>
        <w:r>
          <w:rPr>
            <w:noProof/>
            <w:webHidden/>
          </w:rPr>
          <w:fldChar w:fldCharType="end"/>
        </w:r>
      </w:hyperlink>
    </w:p>
    <w:p w14:paraId="5E79C078" w14:textId="4F962D3E" w:rsidR="00AE5731" w:rsidRDefault="00AE5731">
      <w:pPr>
        <w:pStyle w:val="TOC4"/>
        <w:tabs>
          <w:tab w:val="right" w:leader="dot" w:pos="8778"/>
        </w:tabs>
        <w:rPr>
          <w:rFonts w:asciiTheme="minorHAnsi" w:eastAsiaTheme="minorEastAsia" w:hAnsiTheme="minorHAnsi"/>
          <w:noProof/>
          <w:kern w:val="2"/>
          <w:sz w:val="24"/>
          <w:szCs w:val="24"/>
          <w14:ligatures w14:val="standardContextual"/>
        </w:rPr>
      </w:pPr>
      <w:hyperlink w:anchor="_Toc231846072" w:history="1">
        <w:r w:rsidRPr="00F85DD9">
          <w:rPr>
            <w:rStyle w:val="Hyperlink"/>
            <w:noProof/>
          </w:rPr>
          <w:t>2.2.2.3 Tạo hiệu ứng giao diện</w:t>
        </w:r>
        <w:r>
          <w:rPr>
            <w:noProof/>
            <w:webHidden/>
          </w:rPr>
          <w:tab/>
        </w:r>
        <w:r>
          <w:rPr>
            <w:noProof/>
            <w:webHidden/>
          </w:rPr>
          <w:fldChar w:fldCharType="begin"/>
        </w:r>
        <w:r>
          <w:rPr>
            <w:noProof/>
            <w:webHidden/>
          </w:rPr>
          <w:instrText xml:space="preserve"> PAGEREF _Toc231846072 \h </w:instrText>
        </w:r>
        <w:r>
          <w:rPr>
            <w:noProof/>
            <w:webHidden/>
          </w:rPr>
        </w:r>
        <w:r>
          <w:rPr>
            <w:noProof/>
            <w:webHidden/>
          </w:rPr>
          <w:fldChar w:fldCharType="separate"/>
        </w:r>
        <w:r>
          <w:rPr>
            <w:noProof/>
            <w:webHidden/>
          </w:rPr>
          <w:t>6</w:t>
        </w:r>
        <w:r>
          <w:rPr>
            <w:noProof/>
            <w:webHidden/>
          </w:rPr>
          <w:fldChar w:fldCharType="end"/>
        </w:r>
      </w:hyperlink>
    </w:p>
    <w:p w14:paraId="7FD99534" w14:textId="2BDC5C3C" w:rsidR="00AE5731" w:rsidRDefault="00AE5731">
      <w:pPr>
        <w:pStyle w:val="TOC4"/>
        <w:tabs>
          <w:tab w:val="right" w:leader="dot" w:pos="8778"/>
        </w:tabs>
        <w:rPr>
          <w:rFonts w:asciiTheme="minorHAnsi" w:eastAsiaTheme="minorEastAsia" w:hAnsiTheme="minorHAnsi"/>
          <w:noProof/>
          <w:kern w:val="2"/>
          <w:sz w:val="24"/>
          <w:szCs w:val="24"/>
          <w14:ligatures w14:val="standardContextual"/>
        </w:rPr>
      </w:pPr>
      <w:hyperlink w:anchor="_Toc231846073" w:history="1">
        <w:r w:rsidRPr="00F85DD9">
          <w:rPr>
            <w:rStyle w:val="Hyperlink"/>
            <w:noProof/>
          </w:rPr>
          <w:t>2.2.2.4 Tạo cho trang web có responsive</w:t>
        </w:r>
        <w:r>
          <w:rPr>
            <w:noProof/>
            <w:webHidden/>
          </w:rPr>
          <w:tab/>
        </w:r>
        <w:r>
          <w:rPr>
            <w:noProof/>
            <w:webHidden/>
          </w:rPr>
          <w:fldChar w:fldCharType="begin"/>
        </w:r>
        <w:r>
          <w:rPr>
            <w:noProof/>
            <w:webHidden/>
          </w:rPr>
          <w:instrText xml:space="preserve"> PAGEREF _Toc231846073 \h </w:instrText>
        </w:r>
        <w:r>
          <w:rPr>
            <w:noProof/>
            <w:webHidden/>
          </w:rPr>
        </w:r>
        <w:r>
          <w:rPr>
            <w:noProof/>
            <w:webHidden/>
          </w:rPr>
          <w:fldChar w:fldCharType="separate"/>
        </w:r>
        <w:r>
          <w:rPr>
            <w:noProof/>
            <w:webHidden/>
          </w:rPr>
          <w:t>6</w:t>
        </w:r>
        <w:r>
          <w:rPr>
            <w:noProof/>
            <w:webHidden/>
          </w:rPr>
          <w:fldChar w:fldCharType="end"/>
        </w:r>
      </w:hyperlink>
    </w:p>
    <w:p w14:paraId="593DF562" w14:textId="6F2BCCB8" w:rsidR="00AE5731" w:rsidRDefault="00AE5731">
      <w:pPr>
        <w:pStyle w:val="TOC2"/>
        <w:tabs>
          <w:tab w:val="right" w:leader="dot" w:pos="8778"/>
        </w:tabs>
        <w:rPr>
          <w:rFonts w:asciiTheme="minorHAnsi" w:eastAsiaTheme="minorEastAsia" w:hAnsiTheme="minorHAnsi"/>
          <w:noProof/>
          <w:kern w:val="2"/>
          <w:sz w:val="24"/>
          <w:szCs w:val="24"/>
          <w14:ligatures w14:val="standardContextual"/>
        </w:rPr>
      </w:pPr>
      <w:hyperlink w:anchor="_Toc231846074" w:history="1">
        <w:r w:rsidRPr="00F85DD9">
          <w:rPr>
            <w:rStyle w:val="Hyperlink"/>
            <w:noProof/>
          </w:rPr>
          <w:t>2.3 JavaScript</w:t>
        </w:r>
        <w:r>
          <w:rPr>
            <w:noProof/>
            <w:webHidden/>
          </w:rPr>
          <w:tab/>
        </w:r>
        <w:r>
          <w:rPr>
            <w:noProof/>
            <w:webHidden/>
          </w:rPr>
          <w:fldChar w:fldCharType="begin"/>
        </w:r>
        <w:r>
          <w:rPr>
            <w:noProof/>
            <w:webHidden/>
          </w:rPr>
          <w:instrText xml:space="preserve"> PAGEREF _Toc231846074 \h </w:instrText>
        </w:r>
        <w:r>
          <w:rPr>
            <w:noProof/>
            <w:webHidden/>
          </w:rPr>
        </w:r>
        <w:r>
          <w:rPr>
            <w:noProof/>
            <w:webHidden/>
          </w:rPr>
          <w:fldChar w:fldCharType="separate"/>
        </w:r>
        <w:r>
          <w:rPr>
            <w:noProof/>
            <w:webHidden/>
          </w:rPr>
          <w:t>7</w:t>
        </w:r>
        <w:r>
          <w:rPr>
            <w:noProof/>
            <w:webHidden/>
          </w:rPr>
          <w:fldChar w:fldCharType="end"/>
        </w:r>
      </w:hyperlink>
    </w:p>
    <w:p w14:paraId="38FB966E" w14:textId="4EF10FE3" w:rsidR="00AE5731" w:rsidRDefault="00AE5731">
      <w:pPr>
        <w:pStyle w:val="TOC3"/>
        <w:tabs>
          <w:tab w:val="right" w:leader="dot" w:pos="8778"/>
        </w:tabs>
        <w:rPr>
          <w:rFonts w:asciiTheme="minorHAnsi" w:eastAsiaTheme="minorEastAsia" w:hAnsiTheme="minorHAnsi"/>
          <w:noProof/>
          <w:kern w:val="2"/>
          <w:sz w:val="24"/>
          <w:szCs w:val="24"/>
          <w14:ligatures w14:val="standardContextual"/>
        </w:rPr>
      </w:pPr>
      <w:hyperlink w:anchor="_Toc231846075" w:history="1">
        <w:r w:rsidRPr="00F85DD9">
          <w:rPr>
            <w:rStyle w:val="Hyperlink"/>
            <w:noProof/>
          </w:rPr>
          <w:t>2.3.1 Giới thiệu về JavaScript</w:t>
        </w:r>
        <w:r>
          <w:rPr>
            <w:noProof/>
            <w:webHidden/>
          </w:rPr>
          <w:tab/>
        </w:r>
        <w:r>
          <w:rPr>
            <w:noProof/>
            <w:webHidden/>
          </w:rPr>
          <w:fldChar w:fldCharType="begin"/>
        </w:r>
        <w:r>
          <w:rPr>
            <w:noProof/>
            <w:webHidden/>
          </w:rPr>
          <w:instrText xml:space="preserve"> PAGEREF _Toc231846075 \h </w:instrText>
        </w:r>
        <w:r>
          <w:rPr>
            <w:noProof/>
            <w:webHidden/>
          </w:rPr>
        </w:r>
        <w:r>
          <w:rPr>
            <w:noProof/>
            <w:webHidden/>
          </w:rPr>
          <w:fldChar w:fldCharType="separate"/>
        </w:r>
        <w:r>
          <w:rPr>
            <w:noProof/>
            <w:webHidden/>
          </w:rPr>
          <w:t>7</w:t>
        </w:r>
        <w:r>
          <w:rPr>
            <w:noProof/>
            <w:webHidden/>
          </w:rPr>
          <w:fldChar w:fldCharType="end"/>
        </w:r>
      </w:hyperlink>
    </w:p>
    <w:p w14:paraId="26C6CE08" w14:textId="12E9C057" w:rsidR="00AE5731" w:rsidRDefault="00AE5731">
      <w:pPr>
        <w:pStyle w:val="TOC4"/>
        <w:tabs>
          <w:tab w:val="right" w:leader="dot" w:pos="8778"/>
        </w:tabs>
        <w:rPr>
          <w:rFonts w:asciiTheme="minorHAnsi" w:eastAsiaTheme="minorEastAsia" w:hAnsiTheme="minorHAnsi"/>
          <w:noProof/>
          <w:kern w:val="2"/>
          <w:sz w:val="24"/>
          <w:szCs w:val="24"/>
          <w14:ligatures w14:val="standardContextual"/>
        </w:rPr>
      </w:pPr>
      <w:hyperlink w:anchor="_Toc231846076" w:history="1">
        <w:r w:rsidRPr="00F85DD9">
          <w:rPr>
            <w:rStyle w:val="Hyperlink"/>
            <w:noProof/>
          </w:rPr>
          <w:t>2.3.1.1 Khái niệm JavaScript</w:t>
        </w:r>
        <w:r>
          <w:rPr>
            <w:noProof/>
            <w:webHidden/>
          </w:rPr>
          <w:tab/>
        </w:r>
        <w:r>
          <w:rPr>
            <w:noProof/>
            <w:webHidden/>
          </w:rPr>
          <w:fldChar w:fldCharType="begin"/>
        </w:r>
        <w:r>
          <w:rPr>
            <w:noProof/>
            <w:webHidden/>
          </w:rPr>
          <w:instrText xml:space="preserve"> PAGEREF _Toc231846076 \h </w:instrText>
        </w:r>
        <w:r>
          <w:rPr>
            <w:noProof/>
            <w:webHidden/>
          </w:rPr>
        </w:r>
        <w:r>
          <w:rPr>
            <w:noProof/>
            <w:webHidden/>
          </w:rPr>
          <w:fldChar w:fldCharType="separate"/>
        </w:r>
        <w:r>
          <w:rPr>
            <w:noProof/>
            <w:webHidden/>
          </w:rPr>
          <w:t>7</w:t>
        </w:r>
        <w:r>
          <w:rPr>
            <w:noProof/>
            <w:webHidden/>
          </w:rPr>
          <w:fldChar w:fldCharType="end"/>
        </w:r>
      </w:hyperlink>
    </w:p>
    <w:p w14:paraId="33DADB1B" w14:textId="73F2C6F3" w:rsidR="00AE5731" w:rsidRDefault="00AE5731">
      <w:pPr>
        <w:pStyle w:val="TOC4"/>
        <w:tabs>
          <w:tab w:val="right" w:leader="dot" w:pos="8778"/>
        </w:tabs>
        <w:rPr>
          <w:rFonts w:asciiTheme="minorHAnsi" w:eastAsiaTheme="minorEastAsia" w:hAnsiTheme="minorHAnsi"/>
          <w:noProof/>
          <w:kern w:val="2"/>
          <w:sz w:val="24"/>
          <w:szCs w:val="24"/>
          <w14:ligatures w14:val="standardContextual"/>
        </w:rPr>
      </w:pPr>
      <w:hyperlink w:anchor="_Toc231846077" w:history="1">
        <w:r w:rsidRPr="00F85DD9">
          <w:rPr>
            <w:rStyle w:val="Hyperlink"/>
            <w:noProof/>
          </w:rPr>
          <w:t>2.3.1.2 Vai trò của JavaScript trong thiết kế web</w:t>
        </w:r>
        <w:r>
          <w:rPr>
            <w:noProof/>
            <w:webHidden/>
          </w:rPr>
          <w:tab/>
        </w:r>
        <w:r>
          <w:rPr>
            <w:noProof/>
            <w:webHidden/>
          </w:rPr>
          <w:fldChar w:fldCharType="begin"/>
        </w:r>
        <w:r>
          <w:rPr>
            <w:noProof/>
            <w:webHidden/>
          </w:rPr>
          <w:instrText xml:space="preserve"> PAGEREF _Toc231846077 \h </w:instrText>
        </w:r>
        <w:r>
          <w:rPr>
            <w:noProof/>
            <w:webHidden/>
          </w:rPr>
        </w:r>
        <w:r>
          <w:rPr>
            <w:noProof/>
            <w:webHidden/>
          </w:rPr>
          <w:fldChar w:fldCharType="separate"/>
        </w:r>
        <w:r>
          <w:rPr>
            <w:noProof/>
            <w:webHidden/>
          </w:rPr>
          <w:t>7</w:t>
        </w:r>
        <w:r>
          <w:rPr>
            <w:noProof/>
            <w:webHidden/>
          </w:rPr>
          <w:fldChar w:fldCharType="end"/>
        </w:r>
      </w:hyperlink>
    </w:p>
    <w:p w14:paraId="6E14583F" w14:textId="51387CD4" w:rsidR="00AE5731" w:rsidRDefault="00AE5731">
      <w:pPr>
        <w:pStyle w:val="TOC3"/>
        <w:tabs>
          <w:tab w:val="right" w:leader="dot" w:pos="8778"/>
        </w:tabs>
        <w:rPr>
          <w:rFonts w:asciiTheme="minorHAnsi" w:eastAsiaTheme="minorEastAsia" w:hAnsiTheme="minorHAnsi"/>
          <w:noProof/>
          <w:kern w:val="2"/>
          <w:sz w:val="24"/>
          <w:szCs w:val="24"/>
          <w14:ligatures w14:val="standardContextual"/>
        </w:rPr>
      </w:pPr>
      <w:hyperlink w:anchor="_Toc231846078" w:history="1">
        <w:r w:rsidRPr="00F85DD9">
          <w:rPr>
            <w:rStyle w:val="Hyperlink"/>
            <w:noProof/>
          </w:rPr>
          <w:t>2.3.2 Ứng dụng JavaScript trong website CoffeeShop</w:t>
        </w:r>
        <w:r>
          <w:rPr>
            <w:noProof/>
            <w:webHidden/>
          </w:rPr>
          <w:tab/>
        </w:r>
        <w:r>
          <w:rPr>
            <w:noProof/>
            <w:webHidden/>
          </w:rPr>
          <w:fldChar w:fldCharType="begin"/>
        </w:r>
        <w:r>
          <w:rPr>
            <w:noProof/>
            <w:webHidden/>
          </w:rPr>
          <w:instrText xml:space="preserve"> PAGEREF _Toc231846078 \h </w:instrText>
        </w:r>
        <w:r>
          <w:rPr>
            <w:noProof/>
            <w:webHidden/>
          </w:rPr>
        </w:r>
        <w:r>
          <w:rPr>
            <w:noProof/>
            <w:webHidden/>
          </w:rPr>
          <w:fldChar w:fldCharType="separate"/>
        </w:r>
        <w:r>
          <w:rPr>
            <w:noProof/>
            <w:webHidden/>
          </w:rPr>
          <w:t>8</w:t>
        </w:r>
        <w:r>
          <w:rPr>
            <w:noProof/>
            <w:webHidden/>
          </w:rPr>
          <w:fldChar w:fldCharType="end"/>
        </w:r>
      </w:hyperlink>
    </w:p>
    <w:p w14:paraId="1D8A66FE" w14:textId="15B6D101" w:rsidR="00AE5731" w:rsidRDefault="00AE5731">
      <w:pPr>
        <w:pStyle w:val="TOC4"/>
        <w:tabs>
          <w:tab w:val="right" w:leader="dot" w:pos="8778"/>
        </w:tabs>
        <w:rPr>
          <w:rFonts w:asciiTheme="minorHAnsi" w:eastAsiaTheme="minorEastAsia" w:hAnsiTheme="minorHAnsi"/>
          <w:noProof/>
          <w:kern w:val="2"/>
          <w:sz w:val="24"/>
          <w:szCs w:val="24"/>
          <w14:ligatures w14:val="standardContextual"/>
        </w:rPr>
      </w:pPr>
      <w:hyperlink w:anchor="_Toc231846079" w:history="1">
        <w:r w:rsidRPr="00F85DD9">
          <w:rPr>
            <w:rStyle w:val="Hyperlink"/>
            <w:noProof/>
          </w:rPr>
          <w:t>2.3.2.1 Hiển thị danh sách sản phẩm</w:t>
        </w:r>
        <w:r>
          <w:rPr>
            <w:noProof/>
            <w:webHidden/>
          </w:rPr>
          <w:tab/>
        </w:r>
        <w:r>
          <w:rPr>
            <w:noProof/>
            <w:webHidden/>
          </w:rPr>
          <w:fldChar w:fldCharType="begin"/>
        </w:r>
        <w:r>
          <w:rPr>
            <w:noProof/>
            <w:webHidden/>
          </w:rPr>
          <w:instrText xml:space="preserve"> PAGEREF _Toc231846079 \h </w:instrText>
        </w:r>
        <w:r>
          <w:rPr>
            <w:noProof/>
            <w:webHidden/>
          </w:rPr>
        </w:r>
        <w:r>
          <w:rPr>
            <w:noProof/>
            <w:webHidden/>
          </w:rPr>
          <w:fldChar w:fldCharType="separate"/>
        </w:r>
        <w:r>
          <w:rPr>
            <w:noProof/>
            <w:webHidden/>
          </w:rPr>
          <w:t>8</w:t>
        </w:r>
        <w:r>
          <w:rPr>
            <w:noProof/>
            <w:webHidden/>
          </w:rPr>
          <w:fldChar w:fldCharType="end"/>
        </w:r>
      </w:hyperlink>
    </w:p>
    <w:p w14:paraId="619DECB9" w14:textId="498C074C" w:rsidR="00AE5731" w:rsidRDefault="00AE5731">
      <w:pPr>
        <w:pStyle w:val="TOC4"/>
        <w:tabs>
          <w:tab w:val="right" w:leader="dot" w:pos="8778"/>
        </w:tabs>
        <w:rPr>
          <w:rFonts w:asciiTheme="minorHAnsi" w:eastAsiaTheme="minorEastAsia" w:hAnsiTheme="minorHAnsi"/>
          <w:noProof/>
          <w:kern w:val="2"/>
          <w:sz w:val="24"/>
          <w:szCs w:val="24"/>
          <w14:ligatures w14:val="standardContextual"/>
        </w:rPr>
      </w:pPr>
      <w:hyperlink w:anchor="_Toc231846080" w:history="1">
        <w:r w:rsidRPr="00F85DD9">
          <w:rPr>
            <w:rStyle w:val="Hyperlink"/>
            <w:noProof/>
          </w:rPr>
          <w:t>2.3.2.2 Xử lý chức năng thêm, sửa và xóa sản phẩm</w:t>
        </w:r>
        <w:r>
          <w:rPr>
            <w:noProof/>
            <w:webHidden/>
          </w:rPr>
          <w:tab/>
        </w:r>
        <w:r>
          <w:rPr>
            <w:noProof/>
            <w:webHidden/>
          </w:rPr>
          <w:fldChar w:fldCharType="begin"/>
        </w:r>
        <w:r>
          <w:rPr>
            <w:noProof/>
            <w:webHidden/>
          </w:rPr>
          <w:instrText xml:space="preserve"> PAGEREF _Toc231846080 \h </w:instrText>
        </w:r>
        <w:r>
          <w:rPr>
            <w:noProof/>
            <w:webHidden/>
          </w:rPr>
        </w:r>
        <w:r>
          <w:rPr>
            <w:noProof/>
            <w:webHidden/>
          </w:rPr>
          <w:fldChar w:fldCharType="separate"/>
        </w:r>
        <w:r>
          <w:rPr>
            <w:noProof/>
            <w:webHidden/>
          </w:rPr>
          <w:t>8</w:t>
        </w:r>
        <w:r>
          <w:rPr>
            <w:noProof/>
            <w:webHidden/>
          </w:rPr>
          <w:fldChar w:fldCharType="end"/>
        </w:r>
      </w:hyperlink>
    </w:p>
    <w:p w14:paraId="028F55DE" w14:textId="64647D77" w:rsidR="00AE5731" w:rsidRDefault="00AE5731">
      <w:pPr>
        <w:pStyle w:val="TOC4"/>
        <w:tabs>
          <w:tab w:val="right" w:leader="dot" w:pos="8778"/>
        </w:tabs>
        <w:rPr>
          <w:rFonts w:asciiTheme="minorHAnsi" w:eastAsiaTheme="minorEastAsia" w:hAnsiTheme="minorHAnsi"/>
          <w:noProof/>
          <w:kern w:val="2"/>
          <w:sz w:val="24"/>
          <w:szCs w:val="24"/>
          <w14:ligatures w14:val="standardContextual"/>
        </w:rPr>
      </w:pPr>
      <w:hyperlink w:anchor="_Toc231846081" w:history="1">
        <w:r w:rsidRPr="00F85DD9">
          <w:rPr>
            <w:rStyle w:val="Hyperlink"/>
            <w:noProof/>
          </w:rPr>
          <w:t>2.3.2.3 Xử lý trang chi tiết sản phẩm</w:t>
        </w:r>
        <w:r>
          <w:rPr>
            <w:noProof/>
            <w:webHidden/>
          </w:rPr>
          <w:tab/>
        </w:r>
        <w:r>
          <w:rPr>
            <w:noProof/>
            <w:webHidden/>
          </w:rPr>
          <w:fldChar w:fldCharType="begin"/>
        </w:r>
        <w:r>
          <w:rPr>
            <w:noProof/>
            <w:webHidden/>
          </w:rPr>
          <w:instrText xml:space="preserve"> PAGEREF _Toc231846081 \h </w:instrText>
        </w:r>
        <w:r>
          <w:rPr>
            <w:noProof/>
            <w:webHidden/>
          </w:rPr>
        </w:r>
        <w:r>
          <w:rPr>
            <w:noProof/>
            <w:webHidden/>
          </w:rPr>
          <w:fldChar w:fldCharType="separate"/>
        </w:r>
        <w:r>
          <w:rPr>
            <w:noProof/>
            <w:webHidden/>
          </w:rPr>
          <w:t>8</w:t>
        </w:r>
        <w:r>
          <w:rPr>
            <w:noProof/>
            <w:webHidden/>
          </w:rPr>
          <w:fldChar w:fldCharType="end"/>
        </w:r>
      </w:hyperlink>
    </w:p>
    <w:p w14:paraId="4FDDE543" w14:textId="4D189146" w:rsidR="00AE5731" w:rsidRDefault="00AE5731">
      <w:pPr>
        <w:pStyle w:val="TOC4"/>
        <w:tabs>
          <w:tab w:val="right" w:leader="dot" w:pos="8778"/>
        </w:tabs>
        <w:rPr>
          <w:rFonts w:asciiTheme="minorHAnsi" w:eastAsiaTheme="minorEastAsia" w:hAnsiTheme="minorHAnsi"/>
          <w:noProof/>
          <w:kern w:val="2"/>
          <w:sz w:val="24"/>
          <w:szCs w:val="24"/>
          <w14:ligatures w14:val="standardContextual"/>
        </w:rPr>
      </w:pPr>
      <w:hyperlink w:anchor="_Toc231846082" w:history="1">
        <w:r w:rsidRPr="00F85DD9">
          <w:rPr>
            <w:rStyle w:val="Hyperlink"/>
            <w:noProof/>
          </w:rPr>
          <w:t>2.3.2.4 Lưu dữ liệu bằng LocalStorage</w:t>
        </w:r>
        <w:r>
          <w:rPr>
            <w:noProof/>
            <w:webHidden/>
          </w:rPr>
          <w:tab/>
        </w:r>
        <w:r>
          <w:rPr>
            <w:noProof/>
            <w:webHidden/>
          </w:rPr>
          <w:fldChar w:fldCharType="begin"/>
        </w:r>
        <w:r>
          <w:rPr>
            <w:noProof/>
            <w:webHidden/>
          </w:rPr>
          <w:instrText xml:space="preserve"> PAGEREF _Toc231846082 \h </w:instrText>
        </w:r>
        <w:r>
          <w:rPr>
            <w:noProof/>
            <w:webHidden/>
          </w:rPr>
        </w:r>
        <w:r>
          <w:rPr>
            <w:noProof/>
            <w:webHidden/>
          </w:rPr>
          <w:fldChar w:fldCharType="separate"/>
        </w:r>
        <w:r>
          <w:rPr>
            <w:noProof/>
            <w:webHidden/>
          </w:rPr>
          <w:t>8</w:t>
        </w:r>
        <w:r>
          <w:rPr>
            <w:noProof/>
            <w:webHidden/>
          </w:rPr>
          <w:fldChar w:fldCharType="end"/>
        </w:r>
      </w:hyperlink>
    </w:p>
    <w:p w14:paraId="0EB11D5A" w14:textId="45B58703" w:rsidR="00AE5731" w:rsidRDefault="00AE5731">
      <w:pPr>
        <w:pStyle w:val="TOC3"/>
        <w:tabs>
          <w:tab w:val="right" w:leader="dot" w:pos="8778"/>
        </w:tabs>
        <w:rPr>
          <w:rFonts w:asciiTheme="minorHAnsi" w:eastAsiaTheme="minorEastAsia" w:hAnsiTheme="minorHAnsi"/>
          <w:noProof/>
          <w:kern w:val="2"/>
          <w:sz w:val="24"/>
          <w:szCs w:val="24"/>
          <w14:ligatures w14:val="standardContextual"/>
        </w:rPr>
      </w:pPr>
      <w:hyperlink w:anchor="_Toc231846083" w:history="1">
        <w:r w:rsidRPr="00F85DD9">
          <w:rPr>
            <w:rStyle w:val="Hyperlink"/>
            <w:noProof/>
          </w:rPr>
          <w:t>2.3.3 Một số kỹ thuật JavaScript được sử dụng</w:t>
        </w:r>
        <w:r>
          <w:rPr>
            <w:noProof/>
            <w:webHidden/>
          </w:rPr>
          <w:tab/>
        </w:r>
        <w:r>
          <w:rPr>
            <w:noProof/>
            <w:webHidden/>
          </w:rPr>
          <w:fldChar w:fldCharType="begin"/>
        </w:r>
        <w:r>
          <w:rPr>
            <w:noProof/>
            <w:webHidden/>
          </w:rPr>
          <w:instrText xml:space="preserve"> PAGEREF _Toc231846083 \h </w:instrText>
        </w:r>
        <w:r>
          <w:rPr>
            <w:noProof/>
            <w:webHidden/>
          </w:rPr>
        </w:r>
        <w:r>
          <w:rPr>
            <w:noProof/>
            <w:webHidden/>
          </w:rPr>
          <w:fldChar w:fldCharType="separate"/>
        </w:r>
        <w:r>
          <w:rPr>
            <w:noProof/>
            <w:webHidden/>
          </w:rPr>
          <w:t>8</w:t>
        </w:r>
        <w:r>
          <w:rPr>
            <w:noProof/>
            <w:webHidden/>
          </w:rPr>
          <w:fldChar w:fldCharType="end"/>
        </w:r>
      </w:hyperlink>
    </w:p>
    <w:p w14:paraId="3BBFC04A" w14:textId="6128DB03" w:rsidR="00AE5731" w:rsidRDefault="00AE5731">
      <w:pPr>
        <w:pStyle w:val="TOC4"/>
        <w:tabs>
          <w:tab w:val="right" w:leader="dot" w:pos="8778"/>
        </w:tabs>
        <w:rPr>
          <w:rFonts w:asciiTheme="minorHAnsi" w:eastAsiaTheme="minorEastAsia" w:hAnsiTheme="minorHAnsi"/>
          <w:noProof/>
          <w:kern w:val="2"/>
          <w:sz w:val="24"/>
          <w:szCs w:val="24"/>
          <w14:ligatures w14:val="standardContextual"/>
        </w:rPr>
      </w:pPr>
      <w:hyperlink w:anchor="_Toc231846084" w:history="1">
        <w:r w:rsidRPr="00F85DD9">
          <w:rPr>
            <w:rStyle w:val="Hyperlink"/>
            <w:noProof/>
          </w:rPr>
          <w:t>2.3.3.1 DOM</w:t>
        </w:r>
        <w:r>
          <w:rPr>
            <w:noProof/>
            <w:webHidden/>
          </w:rPr>
          <w:tab/>
        </w:r>
        <w:r>
          <w:rPr>
            <w:noProof/>
            <w:webHidden/>
          </w:rPr>
          <w:fldChar w:fldCharType="begin"/>
        </w:r>
        <w:r>
          <w:rPr>
            <w:noProof/>
            <w:webHidden/>
          </w:rPr>
          <w:instrText xml:space="preserve"> PAGEREF _Toc231846084 \h </w:instrText>
        </w:r>
        <w:r>
          <w:rPr>
            <w:noProof/>
            <w:webHidden/>
          </w:rPr>
        </w:r>
        <w:r>
          <w:rPr>
            <w:noProof/>
            <w:webHidden/>
          </w:rPr>
          <w:fldChar w:fldCharType="separate"/>
        </w:r>
        <w:r>
          <w:rPr>
            <w:noProof/>
            <w:webHidden/>
          </w:rPr>
          <w:t>8</w:t>
        </w:r>
        <w:r>
          <w:rPr>
            <w:noProof/>
            <w:webHidden/>
          </w:rPr>
          <w:fldChar w:fldCharType="end"/>
        </w:r>
      </w:hyperlink>
    </w:p>
    <w:p w14:paraId="4640B25F" w14:textId="41467D2A" w:rsidR="00AE5731" w:rsidRDefault="00AE5731">
      <w:pPr>
        <w:pStyle w:val="TOC4"/>
        <w:tabs>
          <w:tab w:val="right" w:leader="dot" w:pos="8778"/>
        </w:tabs>
        <w:rPr>
          <w:rFonts w:asciiTheme="minorHAnsi" w:eastAsiaTheme="minorEastAsia" w:hAnsiTheme="minorHAnsi"/>
          <w:noProof/>
          <w:kern w:val="2"/>
          <w:sz w:val="24"/>
          <w:szCs w:val="24"/>
          <w14:ligatures w14:val="standardContextual"/>
        </w:rPr>
      </w:pPr>
      <w:hyperlink w:anchor="_Toc231846085" w:history="1">
        <w:r w:rsidRPr="00F85DD9">
          <w:rPr>
            <w:rStyle w:val="Hyperlink"/>
            <w:noProof/>
          </w:rPr>
          <w:t>2.3.3.2 Event</w:t>
        </w:r>
        <w:r>
          <w:rPr>
            <w:noProof/>
            <w:webHidden/>
          </w:rPr>
          <w:tab/>
        </w:r>
        <w:r>
          <w:rPr>
            <w:noProof/>
            <w:webHidden/>
          </w:rPr>
          <w:fldChar w:fldCharType="begin"/>
        </w:r>
        <w:r>
          <w:rPr>
            <w:noProof/>
            <w:webHidden/>
          </w:rPr>
          <w:instrText xml:space="preserve"> PAGEREF _Toc231846085 \h </w:instrText>
        </w:r>
        <w:r>
          <w:rPr>
            <w:noProof/>
            <w:webHidden/>
          </w:rPr>
        </w:r>
        <w:r>
          <w:rPr>
            <w:noProof/>
            <w:webHidden/>
          </w:rPr>
          <w:fldChar w:fldCharType="separate"/>
        </w:r>
        <w:r>
          <w:rPr>
            <w:noProof/>
            <w:webHidden/>
          </w:rPr>
          <w:t>8</w:t>
        </w:r>
        <w:r>
          <w:rPr>
            <w:noProof/>
            <w:webHidden/>
          </w:rPr>
          <w:fldChar w:fldCharType="end"/>
        </w:r>
      </w:hyperlink>
    </w:p>
    <w:p w14:paraId="3B07B809" w14:textId="58630CE3" w:rsidR="00AE5731" w:rsidRDefault="00AE5731">
      <w:pPr>
        <w:pStyle w:val="TOC4"/>
        <w:tabs>
          <w:tab w:val="right" w:leader="dot" w:pos="8778"/>
        </w:tabs>
        <w:rPr>
          <w:rFonts w:asciiTheme="minorHAnsi" w:eastAsiaTheme="minorEastAsia" w:hAnsiTheme="minorHAnsi"/>
          <w:noProof/>
          <w:kern w:val="2"/>
          <w:sz w:val="24"/>
          <w:szCs w:val="24"/>
          <w14:ligatures w14:val="standardContextual"/>
        </w:rPr>
      </w:pPr>
      <w:hyperlink w:anchor="_Toc231846086" w:history="1">
        <w:r w:rsidRPr="00F85DD9">
          <w:rPr>
            <w:rStyle w:val="Hyperlink"/>
            <w:noProof/>
          </w:rPr>
          <w:t>2.3.3.3 Array và Object</w:t>
        </w:r>
        <w:r>
          <w:rPr>
            <w:noProof/>
            <w:webHidden/>
          </w:rPr>
          <w:tab/>
        </w:r>
        <w:r>
          <w:rPr>
            <w:noProof/>
            <w:webHidden/>
          </w:rPr>
          <w:fldChar w:fldCharType="begin"/>
        </w:r>
        <w:r>
          <w:rPr>
            <w:noProof/>
            <w:webHidden/>
          </w:rPr>
          <w:instrText xml:space="preserve"> PAGEREF _Toc231846086 \h </w:instrText>
        </w:r>
        <w:r>
          <w:rPr>
            <w:noProof/>
            <w:webHidden/>
          </w:rPr>
        </w:r>
        <w:r>
          <w:rPr>
            <w:noProof/>
            <w:webHidden/>
          </w:rPr>
          <w:fldChar w:fldCharType="separate"/>
        </w:r>
        <w:r>
          <w:rPr>
            <w:noProof/>
            <w:webHidden/>
          </w:rPr>
          <w:t>8</w:t>
        </w:r>
        <w:r>
          <w:rPr>
            <w:noProof/>
            <w:webHidden/>
          </w:rPr>
          <w:fldChar w:fldCharType="end"/>
        </w:r>
      </w:hyperlink>
    </w:p>
    <w:p w14:paraId="322BFCB9" w14:textId="6C9932A4" w:rsidR="00AE5731" w:rsidRDefault="00AE5731">
      <w:pPr>
        <w:pStyle w:val="TOC2"/>
        <w:tabs>
          <w:tab w:val="right" w:leader="dot" w:pos="8778"/>
        </w:tabs>
        <w:rPr>
          <w:rFonts w:asciiTheme="minorHAnsi" w:eastAsiaTheme="minorEastAsia" w:hAnsiTheme="minorHAnsi"/>
          <w:noProof/>
          <w:kern w:val="2"/>
          <w:sz w:val="24"/>
          <w:szCs w:val="24"/>
          <w14:ligatures w14:val="standardContextual"/>
        </w:rPr>
      </w:pPr>
      <w:hyperlink w:anchor="_Toc231846087" w:history="1">
        <w:r w:rsidRPr="00F85DD9">
          <w:rPr>
            <w:rStyle w:val="Hyperlink"/>
            <w:noProof/>
          </w:rPr>
          <w:t>2.4 DOM</w:t>
        </w:r>
        <w:r>
          <w:rPr>
            <w:noProof/>
            <w:webHidden/>
          </w:rPr>
          <w:tab/>
        </w:r>
        <w:r>
          <w:rPr>
            <w:noProof/>
            <w:webHidden/>
          </w:rPr>
          <w:fldChar w:fldCharType="begin"/>
        </w:r>
        <w:r>
          <w:rPr>
            <w:noProof/>
            <w:webHidden/>
          </w:rPr>
          <w:instrText xml:space="preserve"> PAGEREF _Toc231846087 \h </w:instrText>
        </w:r>
        <w:r>
          <w:rPr>
            <w:noProof/>
            <w:webHidden/>
          </w:rPr>
        </w:r>
        <w:r>
          <w:rPr>
            <w:noProof/>
            <w:webHidden/>
          </w:rPr>
          <w:fldChar w:fldCharType="separate"/>
        </w:r>
        <w:r>
          <w:rPr>
            <w:noProof/>
            <w:webHidden/>
          </w:rPr>
          <w:t>9</w:t>
        </w:r>
        <w:r>
          <w:rPr>
            <w:noProof/>
            <w:webHidden/>
          </w:rPr>
          <w:fldChar w:fldCharType="end"/>
        </w:r>
      </w:hyperlink>
    </w:p>
    <w:p w14:paraId="5C8B1BAC" w14:textId="33A82383" w:rsidR="00AE5731" w:rsidRDefault="00AE5731">
      <w:pPr>
        <w:pStyle w:val="TOC3"/>
        <w:tabs>
          <w:tab w:val="right" w:leader="dot" w:pos="8778"/>
        </w:tabs>
        <w:rPr>
          <w:rFonts w:asciiTheme="minorHAnsi" w:eastAsiaTheme="minorEastAsia" w:hAnsiTheme="minorHAnsi"/>
          <w:noProof/>
          <w:kern w:val="2"/>
          <w:sz w:val="24"/>
          <w:szCs w:val="24"/>
          <w14:ligatures w14:val="standardContextual"/>
        </w:rPr>
      </w:pPr>
      <w:hyperlink w:anchor="_Toc231846088" w:history="1">
        <w:r w:rsidRPr="00F85DD9">
          <w:rPr>
            <w:rStyle w:val="Hyperlink"/>
            <w:noProof/>
          </w:rPr>
          <w:t>2.4.1 Giới thiệu về DOM</w:t>
        </w:r>
        <w:r>
          <w:rPr>
            <w:noProof/>
            <w:webHidden/>
          </w:rPr>
          <w:tab/>
        </w:r>
        <w:r>
          <w:rPr>
            <w:noProof/>
            <w:webHidden/>
          </w:rPr>
          <w:fldChar w:fldCharType="begin"/>
        </w:r>
        <w:r>
          <w:rPr>
            <w:noProof/>
            <w:webHidden/>
          </w:rPr>
          <w:instrText xml:space="preserve"> PAGEREF _Toc231846088 \h </w:instrText>
        </w:r>
        <w:r>
          <w:rPr>
            <w:noProof/>
            <w:webHidden/>
          </w:rPr>
        </w:r>
        <w:r>
          <w:rPr>
            <w:noProof/>
            <w:webHidden/>
          </w:rPr>
          <w:fldChar w:fldCharType="separate"/>
        </w:r>
        <w:r>
          <w:rPr>
            <w:noProof/>
            <w:webHidden/>
          </w:rPr>
          <w:t>9</w:t>
        </w:r>
        <w:r>
          <w:rPr>
            <w:noProof/>
            <w:webHidden/>
          </w:rPr>
          <w:fldChar w:fldCharType="end"/>
        </w:r>
      </w:hyperlink>
    </w:p>
    <w:p w14:paraId="5FB186D9" w14:textId="16C70EF9" w:rsidR="00AE5731" w:rsidRDefault="00AE5731">
      <w:pPr>
        <w:pStyle w:val="TOC4"/>
        <w:tabs>
          <w:tab w:val="right" w:leader="dot" w:pos="8778"/>
        </w:tabs>
        <w:rPr>
          <w:rFonts w:asciiTheme="minorHAnsi" w:eastAsiaTheme="minorEastAsia" w:hAnsiTheme="minorHAnsi"/>
          <w:noProof/>
          <w:kern w:val="2"/>
          <w:sz w:val="24"/>
          <w:szCs w:val="24"/>
          <w14:ligatures w14:val="standardContextual"/>
        </w:rPr>
      </w:pPr>
      <w:hyperlink w:anchor="_Toc231846089" w:history="1">
        <w:r w:rsidRPr="00F85DD9">
          <w:rPr>
            <w:rStyle w:val="Hyperlink"/>
            <w:noProof/>
          </w:rPr>
          <w:t>2.4.1.1 Khái niệm DOM</w:t>
        </w:r>
        <w:r>
          <w:rPr>
            <w:noProof/>
            <w:webHidden/>
          </w:rPr>
          <w:tab/>
        </w:r>
        <w:r>
          <w:rPr>
            <w:noProof/>
            <w:webHidden/>
          </w:rPr>
          <w:fldChar w:fldCharType="begin"/>
        </w:r>
        <w:r>
          <w:rPr>
            <w:noProof/>
            <w:webHidden/>
          </w:rPr>
          <w:instrText xml:space="preserve"> PAGEREF _Toc231846089 \h </w:instrText>
        </w:r>
        <w:r>
          <w:rPr>
            <w:noProof/>
            <w:webHidden/>
          </w:rPr>
        </w:r>
        <w:r>
          <w:rPr>
            <w:noProof/>
            <w:webHidden/>
          </w:rPr>
          <w:fldChar w:fldCharType="separate"/>
        </w:r>
        <w:r>
          <w:rPr>
            <w:noProof/>
            <w:webHidden/>
          </w:rPr>
          <w:t>9</w:t>
        </w:r>
        <w:r>
          <w:rPr>
            <w:noProof/>
            <w:webHidden/>
          </w:rPr>
          <w:fldChar w:fldCharType="end"/>
        </w:r>
      </w:hyperlink>
    </w:p>
    <w:p w14:paraId="388F2C37" w14:textId="313A2556" w:rsidR="00AE5731" w:rsidRDefault="00AE5731">
      <w:pPr>
        <w:pStyle w:val="TOC4"/>
        <w:tabs>
          <w:tab w:val="right" w:leader="dot" w:pos="8778"/>
        </w:tabs>
        <w:rPr>
          <w:rFonts w:asciiTheme="minorHAnsi" w:eastAsiaTheme="minorEastAsia" w:hAnsiTheme="minorHAnsi"/>
          <w:noProof/>
          <w:kern w:val="2"/>
          <w:sz w:val="24"/>
          <w:szCs w:val="24"/>
          <w14:ligatures w14:val="standardContextual"/>
        </w:rPr>
      </w:pPr>
      <w:hyperlink w:anchor="_Toc231846090" w:history="1">
        <w:r w:rsidRPr="00F85DD9">
          <w:rPr>
            <w:rStyle w:val="Hyperlink"/>
            <w:noProof/>
          </w:rPr>
          <w:t>2.4.1.2 Vai trò của DOM trong lập trình web</w:t>
        </w:r>
        <w:r>
          <w:rPr>
            <w:noProof/>
            <w:webHidden/>
          </w:rPr>
          <w:tab/>
        </w:r>
        <w:r>
          <w:rPr>
            <w:noProof/>
            <w:webHidden/>
          </w:rPr>
          <w:fldChar w:fldCharType="begin"/>
        </w:r>
        <w:r>
          <w:rPr>
            <w:noProof/>
            <w:webHidden/>
          </w:rPr>
          <w:instrText xml:space="preserve"> PAGEREF _Toc231846090 \h </w:instrText>
        </w:r>
        <w:r>
          <w:rPr>
            <w:noProof/>
            <w:webHidden/>
          </w:rPr>
        </w:r>
        <w:r>
          <w:rPr>
            <w:noProof/>
            <w:webHidden/>
          </w:rPr>
          <w:fldChar w:fldCharType="separate"/>
        </w:r>
        <w:r>
          <w:rPr>
            <w:noProof/>
            <w:webHidden/>
          </w:rPr>
          <w:t>9</w:t>
        </w:r>
        <w:r>
          <w:rPr>
            <w:noProof/>
            <w:webHidden/>
          </w:rPr>
          <w:fldChar w:fldCharType="end"/>
        </w:r>
      </w:hyperlink>
    </w:p>
    <w:p w14:paraId="67A01DB5" w14:textId="7178CF71" w:rsidR="00AE5731" w:rsidRDefault="00AE5731">
      <w:pPr>
        <w:pStyle w:val="TOC3"/>
        <w:tabs>
          <w:tab w:val="right" w:leader="dot" w:pos="8778"/>
        </w:tabs>
        <w:rPr>
          <w:rFonts w:asciiTheme="minorHAnsi" w:eastAsiaTheme="minorEastAsia" w:hAnsiTheme="minorHAnsi"/>
          <w:noProof/>
          <w:kern w:val="2"/>
          <w:sz w:val="24"/>
          <w:szCs w:val="24"/>
          <w14:ligatures w14:val="standardContextual"/>
        </w:rPr>
      </w:pPr>
      <w:hyperlink w:anchor="_Toc231846091" w:history="1">
        <w:r w:rsidRPr="00F85DD9">
          <w:rPr>
            <w:rStyle w:val="Hyperlink"/>
            <w:noProof/>
          </w:rPr>
          <w:t>2.4.2 DOM Event</w:t>
        </w:r>
        <w:r>
          <w:rPr>
            <w:noProof/>
            <w:webHidden/>
          </w:rPr>
          <w:tab/>
        </w:r>
        <w:r>
          <w:rPr>
            <w:noProof/>
            <w:webHidden/>
          </w:rPr>
          <w:fldChar w:fldCharType="begin"/>
        </w:r>
        <w:r>
          <w:rPr>
            <w:noProof/>
            <w:webHidden/>
          </w:rPr>
          <w:instrText xml:space="preserve"> PAGEREF _Toc231846091 \h </w:instrText>
        </w:r>
        <w:r>
          <w:rPr>
            <w:noProof/>
            <w:webHidden/>
          </w:rPr>
        </w:r>
        <w:r>
          <w:rPr>
            <w:noProof/>
            <w:webHidden/>
          </w:rPr>
          <w:fldChar w:fldCharType="separate"/>
        </w:r>
        <w:r>
          <w:rPr>
            <w:noProof/>
            <w:webHidden/>
          </w:rPr>
          <w:t>9</w:t>
        </w:r>
        <w:r>
          <w:rPr>
            <w:noProof/>
            <w:webHidden/>
          </w:rPr>
          <w:fldChar w:fldCharType="end"/>
        </w:r>
      </w:hyperlink>
    </w:p>
    <w:p w14:paraId="04A09FE5" w14:textId="1C5DD48F" w:rsidR="00AE5731" w:rsidRDefault="00AE5731">
      <w:pPr>
        <w:pStyle w:val="TOC4"/>
        <w:tabs>
          <w:tab w:val="right" w:leader="dot" w:pos="8778"/>
        </w:tabs>
        <w:rPr>
          <w:rFonts w:asciiTheme="minorHAnsi" w:eastAsiaTheme="minorEastAsia" w:hAnsiTheme="minorHAnsi"/>
          <w:noProof/>
          <w:kern w:val="2"/>
          <w:sz w:val="24"/>
          <w:szCs w:val="24"/>
          <w14:ligatures w14:val="standardContextual"/>
        </w:rPr>
      </w:pPr>
      <w:hyperlink w:anchor="_Toc231846092" w:history="1">
        <w:r w:rsidRPr="00F85DD9">
          <w:rPr>
            <w:rStyle w:val="Hyperlink"/>
            <w:noProof/>
          </w:rPr>
          <w:t>2.4.2.1 Khái niệm DOM Event</w:t>
        </w:r>
        <w:r>
          <w:rPr>
            <w:noProof/>
            <w:webHidden/>
          </w:rPr>
          <w:tab/>
        </w:r>
        <w:r>
          <w:rPr>
            <w:noProof/>
            <w:webHidden/>
          </w:rPr>
          <w:fldChar w:fldCharType="begin"/>
        </w:r>
        <w:r>
          <w:rPr>
            <w:noProof/>
            <w:webHidden/>
          </w:rPr>
          <w:instrText xml:space="preserve"> PAGEREF _Toc231846092 \h </w:instrText>
        </w:r>
        <w:r>
          <w:rPr>
            <w:noProof/>
            <w:webHidden/>
          </w:rPr>
        </w:r>
        <w:r>
          <w:rPr>
            <w:noProof/>
            <w:webHidden/>
          </w:rPr>
          <w:fldChar w:fldCharType="separate"/>
        </w:r>
        <w:r>
          <w:rPr>
            <w:noProof/>
            <w:webHidden/>
          </w:rPr>
          <w:t>9</w:t>
        </w:r>
        <w:r>
          <w:rPr>
            <w:noProof/>
            <w:webHidden/>
          </w:rPr>
          <w:fldChar w:fldCharType="end"/>
        </w:r>
      </w:hyperlink>
    </w:p>
    <w:p w14:paraId="2122C054" w14:textId="3EE07509" w:rsidR="00AE5731" w:rsidRDefault="00AE5731">
      <w:pPr>
        <w:pStyle w:val="TOC4"/>
        <w:tabs>
          <w:tab w:val="right" w:leader="dot" w:pos="8778"/>
        </w:tabs>
        <w:rPr>
          <w:rFonts w:asciiTheme="minorHAnsi" w:eastAsiaTheme="minorEastAsia" w:hAnsiTheme="minorHAnsi"/>
          <w:noProof/>
          <w:kern w:val="2"/>
          <w:sz w:val="24"/>
          <w:szCs w:val="24"/>
          <w14:ligatures w14:val="standardContextual"/>
        </w:rPr>
      </w:pPr>
      <w:hyperlink w:anchor="_Toc231846093" w:history="1">
        <w:r w:rsidRPr="00F85DD9">
          <w:rPr>
            <w:rStyle w:val="Hyperlink"/>
            <w:noProof/>
          </w:rPr>
          <w:t>2.4.2.2 Vai trò của sự kiện trong website</w:t>
        </w:r>
        <w:r>
          <w:rPr>
            <w:noProof/>
            <w:webHidden/>
          </w:rPr>
          <w:tab/>
        </w:r>
        <w:r>
          <w:rPr>
            <w:noProof/>
            <w:webHidden/>
          </w:rPr>
          <w:fldChar w:fldCharType="begin"/>
        </w:r>
        <w:r>
          <w:rPr>
            <w:noProof/>
            <w:webHidden/>
          </w:rPr>
          <w:instrText xml:space="preserve"> PAGEREF _Toc231846093 \h </w:instrText>
        </w:r>
        <w:r>
          <w:rPr>
            <w:noProof/>
            <w:webHidden/>
          </w:rPr>
        </w:r>
        <w:r>
          <w:rPr>
            <w:noProof/>
            <w:webHidden/>
          </w:rPr>
          <w:fldChar w:fldCharType="separate"/>
        </w:r>
        <w:r>
          <w:rPr>
            <w:noProof/>
            <w:webHidden/>
          </w:rPr>
          <w:t>10</w:t>
        </w:r>
        <w:r>
          <w:rPr>
            <w:noProof/>
            <w:webHidden/>
          </w:rPr>
          <w:fldChar w:fldCharType="end"/>
        </w:r>
      </w:hyperlink>
    </w:p>
    <w:p w14:paraId="4D390977" w14:textId="6C25F3CC" w:rsidR="00AE5731" w:rsidRDefault="00AE5731">
      <w:pPr>
        <w:pStyle w:val="TOC3"/>
        <w:tabs>
          <w:tab w:val="right" w:leader="dot" w:pos="8778"/>
        </w:tabs>
        <w:rPr>
          <w:rFonts w:asciiTheme="minorHAnsi" w:eastAsiaTheme="minorEastAsia" w:hAnsiTheme="minorHAnsi"/>
          <w:noProof/>
          <w:kern w:val="2"/>
          <w:sz w:val="24"/>
          <w:szCs w:val="24"/>
          <w14:ligatures w14:val="standardContextual"/>
        </w:rPr>
      </w:pPr>
      <w:hyperlink w:anchor="_Toc231846094" w:history="1">
        <w:r w:rsidRPr="00F85DD9">
          <w:rPr>
            <w:rStyle w:val="Hyperlink"/>
            <w:noProof/>
          </w:rPr>
          <w:t>2.4.3 Ứng dụng DOM trong website CoffeeShop</w:t>
        </w:r>
        <w:r>
          <w:rPr>
            <w:noProof/>
            <w:webHidden/>
          </w:rPr>
          <w:tab/>
        </w:r>
        <w:r>
          <w:rPr>
            <w:noProof/>
            <w:webHidden/>
          </w:rPr>
          <w:fldChar w:fldCharType="begin"/>
        </w:r>
        <w:r>
          <w:rPr>
            <w:noProof/>
            <w:webHidden/>
          </w:rPr>
          <w:instrText xml:space="preserve"> PAGEREF _Toc231846094 \h </w:instrText>
        </w:r>
        <w:r>
          <w:rPr>
            <w:noProof/>
            <w:webHidden/>
          </w:rPr>
        </w:r>
        <w:r>
          <w:rPr>
            <w:noProof/>
            <w:webHidden/>
          </w:rPr>
          <w:fldChar w:fldCharType="separate"/>
        </w:r>
        <w:r>
          <w:rPr>
            <w:noProof/>
            <w:webHidden/>
          </w:rPr>
          <w:t>10</w:t>
        </w:r>
        <w:r>
          <w:rPr>
            <w:noProof/>
            <w:webHidden/>
          </w:rPr>
          <w:fldChar w:fldCharType="end"/>
        </w:r>
      </w:hyperlink>
    </w:p>
    <w:p w14:paraId="202D07DA" w14:textId="28FD2F94" w:rsidR="00AE5731" w:rsidRDefault="00AE5731">
      <w:pPr>
        <w:pStyle w:val="TOC2"/>
        <w:tabs>
          <w:tab w:val="right" w:leader="dot" w:pos="8778"/>
        </w:tabs>
        <w:rPr>
          <w:rFonts w:asciiTheme="minorHAnsi" w:eastAsiaTheme="minorEastAsia" w:hAnsiTheme="minorHAnsi"/>
          <w:noProof/>
          <w:kern w:val="2"/>
          <w:sz w:val="24"/>
          <w:szCs w:val="24"/>
          <w14:ligatures w14:val="standardContextual"/>
        </w:rPr>
      </w:pPr>
      <w:hyperlink w:anchor="_Toc231846095" w:history="1">
        <w:r w:rsidRPr="00F85DD9">
          <w:rPr>
            <w:rStyle w:val="Hyperlink"/>
            <w:noProof/>
          </w:rPr>
          <w:t>2.5 LocalStorage</w:t>
        </w:r>
        <w:r>
          <w:rPr>
            <w:noProof/>
            <w:webHidden/>
          </w:rPr>
          <w:tab/>
        </w:r>
        <w:r>
          <w:rPr>
            <w:noProof/>
            <w:webHidden/>
          </w:rPr>
          <w:fldChar w:fldCharType="begin"/>
        </w:r>
        <w:r>
          <w:rPr>
            <w:noProof/>
            <w:webHidden/>
          </w:rPr>
          <w:instrText xml:space="preserve"> PAGEREF _Toc231846095 \h </w:instrText>
        </w:r>
        <w:r>
          <w:rPr>
            <w:noProof/>
            <w:webHidden/>
          </w:rPr>
        </w:r>
        <w:r>
          <w:rPr>
            <w:noProof/>
            <w:webHidden/>
          </w:rPr>
          <w:fldChar w:fldCharType="separate"/>
        </w:r>
        <w:r>
          <w:rPr>
            <w:noProof/>
            <w:webHidden/>
          </w:rPr>
          <w:t>10</w:t>
        </w:r>
        <w:r>
          <w:rPr>
            <w:noProof/>
            <w:webHidden/>
          </w:rPr>
          <w:fldChar w:fldCharType="end"/>
        </w:r>
      </w:hyperlink>
    </w:p>
    <w:p w14:paraId="7A930611" w14:textId="51F7C56D" w:rsidR="00AE5731" w:rsidRDefault="00AE5731">
      <w:pPr>
        <w:pStyle w:val="TOC3"/>
        <w:tabs>
          <w:tab w:val="right" w:leader="dot" w:pos="8778"/>
        </w:tabs>
        <w:rPr>
          <w:rFonts w:asciiTheme="minorHAnsi" w:eastAsiaTheme="minorEastAsia" w:hAnsiTheme="minorHAnsi"/>
          <w:noProof/>
          <w:kern w:val="2"/>
          <w:sz w:val="24"/>
          <w:szCs w:val="24"/>
          <w14:ligatures w14:val="standardContextual"/>
        </w:rPr>
      </w:pPr>
      <w:hyperlink w:anchor="_Toc231846096" w:history="1">
        <w:r w:rsidRPr="00F85DD9">
          <w:rPr>
            <w:rStyle w:val="Hyperlink"/>
            <w:noProof/>
          </w:rPr>
          <w:t>2.5.1 Giới thiệu về LocalStorage</w:t>
        </w:r>
        <w:r>
          <w:rPr>
            <w:noProof/>
            <w:webHidden/>
          </w:rPr>
          <w:tab/>
        </w:r>
        <w:r>
          <w:rPr>
            <w:noProof/>
            <w:webHidden/>
          </w:rPr>
          <w:fldChar w:fldCharType="begin"/>
        </w:r>
        <w:r>
          <w:rPr>
            <w:noProof/>
            <w:webHidden/>
          </w:rPr>
          <w:instrText xml:space="preserve"> PAGEREF _Toc231846096 \h </w:instrText>
        </w:r>
        <w:r>
          <w:rPr>
            <w:noProof/>
            <w:webHidden/>
          </w:rPr>
        </w:r>
        <w:r>
          <w:rPr>
            <w:noProof/>
            <w:webHidden/>
          </w:rPr>
          <w:fldChar w:fldCharType="separate"/>
        </w:r>
        <w:r>
          <w:rPr>
            <w:noProof/>
            <w:webHidden/>
          </w:rPr>
          <w:t>10</w:t>
        </w:r>
        <w:r>
          <w:rPr>
            <w:noProof/>
            <w:webHidden/>
          </w:rPr>
          <w:fldChar w:fldCharType="end"/>
        </w:r>
      </w:hyperlink>
    </w:p>
    <w:p w14:paraId="755CAC24" w14:textId="0B3F4ACA" w:rsidR="00AE5731" w:rsidRDefault="00AE5731">
      <w:pPr>
        <w:pStyle w:val="TOC4"/>
        <w:tabs>
          <w:tab w:val="right" w:leader="dot" w:pos="8778"/>
        </w:tabs>
        <w:rPr>
          <w:rFonts w:asciiTheme="minorHAnsi" w:eastAsiaTheme="minorEastAsia" w:hAnsiTheme="minorHAnsi"/>
          <w:noProof/>
          <w:kern w:val="2"/>
          <w:sz w:val="24"/>
          <w:szCs w:val="24"/>
          <w14:ligatures w14:val="standardContextual"/>
        </w:rPr>
      </w:pPr>
      <w:hyperlink w:anchor="_Toc231846097" w:history="1">
        <w:r w:rsidRPr="00F85DD9">
          <w:rPr>
            <w:rStyle w:val="Hyperlink"/>
            <w:noProof/>
          </w:rPr>
          <w:t>2.5.1.1 Khái niệm LocalStorage</w:t>
        </w:r>
        <w:r>
          <w:rPr>
            <w:noProof/>
            <w:webHidden/>
          </w:rPr>
          <w:tab/>
        </w:r>
        <w:r>
          <w:rPr>
            <w:noProof/>
            <w:webHidden/>
          </w:rPr>
          <w:fldChar w:fldCharType="begin"/>
        </w:r>
        <w:r>
          <w:rPr>
            <w:noProof/>
            <w:webHidden/>
          </w:rPr>
          <w:instrText xml:space="preserve"> PAGEREF _Toc231846097 \h </w:instrText>
        </w:r>
        <w:r>
          <w:rPr>
            <w:noProof/>
            <w:webHidden/>
          </w:rPr>
        </w:r>
        <w:r>
          <w:rPr>
            <w:noProof/>
            <w:webHidden/>
          </w:rPr>
          <w:fldChar w:fldCharType="separate"/>
        </w:r>
        <w:r>
          <w:rPr>
            <w:noProof/>
            <w:webHidden/>
          </w:rPr>
          <w:t>10</w:t>
        </w:r>
        <w:r>
          <w:rPr>
            <w:noProof/>
            <w:webHidden/>
          </w:rPr>
          <w:fldChar w:fldCharType="end"/>
        </w:r>
      </w:hyperlink>
    </w:p>
    <w:p w14:paraId="7F44C58E" w14:textId="1CCDB40A" w:rsidR="00AE5731" w:rsidRDefault="00AE5731">
      <w:pPr>
        <w:pStyle w:val="TOC4"/>
        <w:tabs>
          <w:tab w:val="right" w:leader="dot" w:pos="8778"/>
        </w:tabs>
        <w:rPr>
          <w:rFonts w:asciiTheme="minorHAnsi" w:eastAsiaTheme="minorEastAsia" w:hAnsiTheme="minorHAnsi"/>
          <w:noProof/>
          <w:kern w:val="2"/>
          <w:sz w:val="24"/>
          <w:szCs w:val="24"/>
          <w14:ligatures w14:val="standardContextual"/>
        </w:rPr>
      </w:pPr>
      <w:hyperlink w:anchor="_Toc231846098" w:history="1">
        <w:r w:rsidRPr="00F85DD9">
          <w:rPr>
            <w:rStyle w:val="Hyperlink"/>
            <w:noProof/>
          </w:rPr>
          <w:t>2.5.1.2 Đặc điểm của LocalStorage</w:t>
        </w:r>
        <w:r>
          <w:rPr>
            <w:noProof/>
            <w:webHidden/>
          </w:rPr>
          <w:tab/>
        </w:r>
        <w:r>
          <w:rPr>
            <w:noProof/>
            <w:webHidden/>
          </w:rPr>
          <w:fldChar w:fldCharType="begin"/>
        </w:r>
        <w:r>
          <w:rPr>
            <w:noProof/>
            <w:webHidden/>
          </w:rPr>
          <w:instrText xml:space="preserve"> PAGEREF _Toc231846098 \h </w:instrText>
        </w:r>
        <w:r>
          <w:rPr>
            <w:noProof/>
            <w:webHidden/>
          </w:rPr>
        </w:r>
        <w:r>
          <w:rPr>
            <w:noProof/>
            <w:webHidden/>
          </w:rPr>
          <w:fldChar w:fldCharType="separate"/>
        </w:r>
        <w:r>
          <w:rPr>
            <w:noProof/>
            <w:webHidden/>
          </w:rPr>
          <w:t>11</w:t>
        </w:r>
        <w:r>
          <w:rPr>
            <w:noProof/>
            <w:webHidden/>
          </w:rPr>
          <w:fldChar w:fldCharType="end"/>
        </w:r>
      </w:hyperlink>
    </w:p>
    <w:p w14:paraId="0C5BC8C2" w14:textId="53DE2B93" w:rsidR="00AE5731" w:rsidRDefault="00AE5731">
      <w:pPr>
        <w:pStyle w:val="TOC3"/>
        <w:tabs>
          <w:tab w:val="right" w:leader="dot" w:pos="8778"/>
        </w:tabs>
        <w:rPr>
          <w:rFonts w:asciiTheme="minorHAnsi" w:eastAsiaTheme="minorEastAsia" w:hAnsiTheme="minorHAnsi"/>
          <w:noProof/>
          <w:kern w:val="2"/>
          <w:sz w:val="24"/>
          <w:szCs w:val="24"/>
          <w14:ligatures w14:val="standardContextual"/>
        </w:rPr>
      </w:pPr>
      <w:hyperlink w:anchor="_Toc231846099" w:history="1">
        <w:r w:rsidRPr="00F85DD9">
          <w:rPr>
            <w:rStyle w:val="Hyperlink"/>
            <w:noProof/>
          </w:rPr>
          <w:t>2.5.2 Cách hoạt động của LocalStorage</w:t>
        </w:r>
        <w:r>
          <w:rPr>
            <w:noProof/>
            <w:webHidden/>
          </w:rPr>
          <w:tab/>
        </w:r>
        <w:r>
          <w:rPr>
            <w:noProof/>
            <w:webHidden/>
          </w:rPr>
          <w:fldChar w:fldCharType="begin"/>
        </w:r>
        <w:r>
          <w:rPr>
            <w:noProof/>
            <w:webHidden/>
          </w:rPr>
          <w:instrText xml:space="preserve"> PAGEREF _Toc231846099 \h </w:instrText>
        </w:r>
        <w:r>
          <w:rPr>
            <w:noProof/>
            <w:webHidden/>
          </w:rPr>
        </w:r>
        <w:r>
          <w:rPr>
            <w:noProof/>
            <w:webHidden/>
          </w:rPr>
          <w:fldChar w:fldCharType="separate"/>
        </w:r>
        <w:r>
          <w:rPr>
            <w:noProof/>
            <w:webHidden/>
          </w:rPr>
          <w:t>11</w:t>
        </w:r>
        <w:r>
          <w:rPr>
            <w:noProof/>
            <w:webHidden/>
          </w:rPr>
          <w:fldChar w:fldCharType="end"/>
        </w:r>
      </w:hyperlink>
    </w:p>
    <w:p w14:paraId="38316ACE" w14:textId="183CBD5D" w:rsidR="00AE5731" w:rsidRDefault="00AE5731">
      <w:pPr>
        <w:pStyle w:val="TOC4"/>
        <w:tabs>
          <w:tab w:val="right" w:leader="dot" w:pos="8778"/>
        </w:tabs>
        <w:rPr>
          <w:rFonts w:asciiTheme="minorHAnsi" w:eastAsiaTheme="minorEastAsia" w:hAnsiTheme="minorHAnsi"/>
          <w:noProof/>
          <w:kern w:val="2"/>
          <w:sz w:val="24"/>
          <w:szCs w:val="24"/>
          <w14:ligatures w14:val="standardContextual"/>
        </w:rPr>
      </w:pPr>
      <w:hyperlink w:anchor="_Toc231846100" w:history="1">
        <w:r w:rsidRPr="00F85DD9">
          <w:rPr>
            <w:rStyle w:val="Hyperlink"/>
            <w:noProof/>
          </w:rPr>
          <w:t>2.5.2.1 Lưu dữ liệu vào LocalStorage</w:t>
        </w:r>
        <w:r>
          <w:rPr>
            <w:noProof/>
            <w:webHidden/>
          </w:rPr>
          <w:tab/>
        </w:r>
        <w:r>
          <w:rPr>
            <w:noProof/>
            <w:webHidden/>
          </w:rPr>
          <w:fldChar w:fldCharType="begin"/>
        </w:r>
        <w:r>
          <w:rPr>
            <w:noProof/>
            <w:webHidden/>
          </w:rPr>
          <w:instrText xml:space="preserve"> PAGEREF _Toc231846100 \h </w:instrText>
        </w:r>
        <w:r>
          <w:rPr>
            <w:noProof/>
            <w:webHidden/>
          </w:rPr>
        </w:r>
        <w:r>
          <w:rPr>
            <w:noProof/>
            <w:webHidden/>
          </w:rPr>
          <w:fldChar w:fldCharType="separate"/>
        </w:r>
        <w:r>
          <w:rPr>
            <w:noProof/>
            <w:webHidden/>
          </w:rPr>
          <w:t>11</w:t>
        </w:r>
        <w:r>
          <w:rPr>
            <w:noProof/>
            <w:webHidden/>
          </w:rPr>
          <w:fldChar w:fldCharType="end"/>
        </w:r>
      </w:hyperlink>
    </w:p>
    <w:p w14:paraId="5ADB40BE" w14:textId="49ED5AFC" w:rsidR="00AE5731" w:rsidRDefault="00AE5731">
      <w:pPr>
        <w:pStyle w:val="TOC4"/>
        <w:tabs>
          <w:tab w:val="right" w:leader="dot" w:pos="8778"/>
        </w:tabs>
        <w:rPr>
          <w:rFonts w:asciiTheme="minorHAnsi" w:eastAsiaTheme="minorEastAsia" w:hAnsiTheme="minorHAnsi"/>
          <w:noProof/>
          <w:kern w:val="2"/>
          <w:sz w:val="24"/>
          <w:szCs w:val="24"/>
          <w14:ligatures w14:val="standardContextual"/>
        </w:rPr>
      </w:pPr>
      <w:hyperlink w:anchor="_Toc231846101" w:history="1">
        <w:r w:rsidRPr="00F85DD9">
          <w:rPr>
            <w:rStyle w:val="Hyperlink"/>
            <w:noProof/>
          </w:rPr>
          <w:t>2.5.2.2 Lấy dữ liệu từ LocalStorage</w:t>
        </w:r>
        <w:r>
          <w:rPr>
            <w:noProof/>
            <w:webHidden/>
          </w:rPr>
          <w:tab/>
        </w:r>
        <w:r>
          <w:rPr>
            <w:noProof/>
            <w:webHidden/>
          </w:rPr>
          <w:fldChar w:fldCharType="begin"/>
        </w:r>
        <w:r>
          <w:rPr>
            <w:noProof/>
            <w:webHidden/>
          </w:rPr>
          <w:instrText xml:space="preserve"> PAGEREF _Toc231846101 \h </w:instrText>
        </w:r>
        <w:r>
          <w:rPr>
            <w:noProof/>
            <w:webHidden/>
          </w:rPr>
        </w:r>
        <w:r>
          <w:rPr>
            <w:noProof/>
            <w:webHidden/>
          </w:rPr>
          <w:fldChar w:fldCharType="separate"/>
        </w:r>
        <w:r>
          <w:rPr>
            <w:noProof/>
            <w:webHidden/>
          </w:rPr>
          <w:t>11</w:t>
        </w:r>
        <w:r>
          <w:rPr>
            <w:noProof/>
            <w:webHidden/>
          </w:rPr>
          <w:fldChar w:fldCharType="end"/>
        </w:r>
      </w:hyperlink>
    </w:p>
    <w:p w14:paraId="284FA60C" w14:textId="6F40BC1D" w:rsidR="00AE5731" w:rsidRDefault="00AE5731">
      <w:pPr>
        <w:pStyle w:val="TOC4"/>
        <w:tabs>
          <w:tab w:val="right" w:leader="dot" w:pos="8778"/>
        </w:tabs>
        <w:rPr>
          <w:rFonts w:asciiTheme="minorHAnsi" w:eastAsiaTheme="minorEastAsia" w:hAnsiTheme="minorHAnsi"/>
          <w:noProof/>
          <w:kern w:val="2"/>
          <w:sz w:val="24"/>
          <w:szCs w:val="24"/>
          <w14:ligatures w14:val="standardContextual"/>
        </w:rPr>
      </w:pPr>
      <w:hyperlink w:anchor="_Toc231846102" w:history="1">
        <w:r w:rsidRPr="00F85DD9">
          <w:rPr>
            <w:rStyle w:val="Hyperlink"/>
            <w:noProof/>
          </w:rPr>
          <w:t>2.5.2.3 Xóa dữ liệu trong LocalStorage</w:t>
        </w:r>
        <w:r>
          <w:rPr>
            <w:noProof/>
            <w:webHidden/>
          </w:rPr>
          <w:tab/>
        </w:r>
        <w:r>
          <w:rPr>
            <w:noProof/>
            <w:webHidden/>
          </w:rPr>
          <w:fldChar w:fldCharType="begin"/>
        </w:r>
        <w:r>
          <w:rPr>
            <w:noProof/>
            <w:webHidden/>
          </w:rPr>
          <w:instrText xml:space="preserve"> PAGEREF _Toc231846102 \h </w:instrText>
        </w:r>
        <w:r>
          <w:rPr>
            <w:noProof/>
            <w:webHidden/>
          </w:rPr>
        </w:r>
        <w:r>
          <w:rPr>
            <w:noProof/>
            <w:webHidden/>
          </w:rPr>
          <w:fldChar w:fldCharType="separate"/>
        </w:r>
        <w:r>
          <w:rPr>
            <w:noProof/>
            <w:webHidden/>
          </w:rPr>
          <w:t>12</w:t>
        </w:r>
        <w:r>
          <w:rPr>
            <w:noProof/>
            <w:webHidden/>
          </w:rPr>
          <w:fldChar w:fldCharType="end"/>
        </w:r>
      </w:hyperlink>
    </w:p>
    <w:p w14:paraId="12A1D8DA" w14:textId="6A0F1076" w:rsidR="00AE5731" w:rsidRDefault="00AE5731">
      <w:pPr>
        <w:pStyle w:val="TOC3"/>
        <w:tabs>
          <w:tab w:val="right" w:leader="dot" w:pos="8778"/>
        </w:tabs>
        <w:rPr>
          <w:rFonts w:asciiTheme="minorHAnsi" w:eastAsiaTheme="minorEastAsia" w:hAnsiTheme="minorHAnsi"/>
          <w:noProof/>
          <w:kern w:val="2"/>
          <w:sz w:val="24"/>
          <w:szCs w:val="24"/>
          <w14:ligatures w14:val="standardContextual"/>
        </w:rPr>
      </w:pPr>
      <w:hyperlink w:anchor="_Toc231846103" w:history="1">
        <w:r w:rsidRPr="00F85DD9">
          <w:rPr>
            <w:rStyle w:val="Hyperlink"/>
            <w:noProof/>
          </w:rPr>
          <w:t>2.5.3 Ưu điểm và hạn chế của LocalStorage</w:t>
        </w:r>
        <w:r>
          <w:rPr>
            <w:noProof/>
            <w:webHidden/>
          </w:rPr>
          <w:tab/>
        </w:r>
        <w:r>
          <w:rPr>
            <w:noProof/>
            <w:webHidden/>
          </w:rPr>
          <w:fldChar w:fldCharType="begin"/>
        </w:r>
        <w:r>
          <w:rPr>
            <w:noProof/>
            <w:webHidden/>
          </w:rPr>
          <w:instrText xml:space="preserve"> PAGEREF _Toc231846103 \h </w:instrText>
        </w:r>
        <w:r>
          <w:rPr>
            <w:noProof/>
            <w:webHidden/>
          </w:rPr>
        </w:r>
        <w:r>
          <w:rPr>
            <w:noProof/>
            <w:webHidden/>
          </w:rPr>
          <w:fldChar w:fldCharType="separate"/>
        </w:r>
        <w:r>
          <w:rPr>
            <w:noProof/>
            <w:webHidden/>
          </w:rPr>
          <w:t>12</w:t>
        </w:r>
        <w:r>
          <w:rPr>
            <w:noProof/>
            <w:webHidden/>
          </w:rPr>
          <w:fldChar w:fldCharType="end"/>
        </w:r>
      </w:hyperlink>
    </w:p>
    <w:p w14:paraId="6608E967" w14:textId="52F03F78" w:rsidR="00AE5731" w:rsidRDefault="00AE5731">
      <w:pPr>
        <w:pStyle w:val="TOC4"/>
        <w:tabs>
          <w:tab w:val="right" w:leader="dot" w:pos="8778"/>
        </w:tabs>
        <w:rPr>
          <w:rFonts w:asciiTheme="minorHAnsi" w:eastAsiaTheme="minorEastAsia" w:hAnsiTheme="minorHAnsi"/>
          <w:noProof/>
          <w:kern w:val="2"/>
          <w:sz w:val="24"/>
          <w:szCs w:val="24"/>
          <w14:ligatures w14:val="standardContextual"/>
        </w:rPr>
      </w:pPr>
      <w:hyperlink w:anchor="_Toc231846104" w:history="1">
        <w:r w:rsidRPr="00F85DD9">
          <w:rPr>
            <w:rStyle w:val="Hyperlink"/>
            <w:noProof/>
          </w:rPr>
          <w:t>2.5.3.1 Ưu điểm của LocalStorage</w:t>
        </w:r>
        <w:r>
          <w:rPr>
            <w:noProof/>
            <w:webHidden/>
          </w:rPr>
          <w:tab/>
        </w:r>
        <w:r>
          <w:rPr>
            <w:noProof/>
            <w:webHidden/>
          </w:rPr>
          <w:fldChar w:fldCharType="begin"/>
        </w:r>
        <w:r>
          <w:rPr>
            <w:noProof/>
            <w:webHidden/>
          </w:rPr>
          <w:instrText xml:space="preserve"> PAGEREF _Toc231846104 \h </w:instrText>
        </w:r>
        <w:r>
          <w:rPr>
            <w:noProof/>
            <w:webHidden/>
          </w:rPr>
        </w:r>
        <w:r>
          <w:rPr>
            <w:noProof/>
            <w:webHidden/>
          </w:rPr>
          <w:fldChar w:fldCharType="separate"/>
        </w:r>
        <w:r>
          <w:rPr>
            <w:noProof/>
            <w:webHidden/>
          </w:rPr>
          <w:t>12</w:t>
        </w:r>
        <w:r>
          <w:rPr>
            <w:noProof/>
            <w:webHidden/>
          </w:rPr>
          <w:fldChar w:fldCharType="end"/>
        </w:r>
      </w:hyperlink>
    </w:p>
    <w:p w14:paraId="7EEEF5D2" w14:textId="05727EC1" w:rsidR="00AE5731" w:rsidRDefault="00AE5731">
      <w:pPr>
        <w:pStyle w:val="TOC4"/>
        <w:tabs>
          <w:tab w:val="right" w:leader="dot" w:pos="8778"/>
        </w:tabs>
        <w:rPr>
          <w:rFonts w:asciiTheme="minorHAnsi" w:eastAsiaTheme="minorEastAsia" w:hAnsiTheme="minorHAnsi"/>
          <w:noProof/>
          <w:kern w:val="2"/>
          <w:sz w:val="24"/>
          <w:szCs w:val="24"/>
          <w14:ligatures w14:val="standardContextual"/>
        </w:rPr>
      </w:pPr>
      <w:hyperlink w:anchor="_Toc231846105" w:history="1">
        <w:r w:rsidRPr="00F85DD9">
          <w:rPr>
            <w:rStyle w:val="Hyperlink"/>
            <w:noProof/>
          </w:rPr>
          <w:t>2.5.3.2 Hạn chế của LocalStorage</w:t>
        </w:r>
        <w:r>
          <w:rPr>
            <w:noProof/>
            <w:webHidden/>
          </w:rPr>
          <w:tab/>
        </w:r>
        <w:r>
          <w:rPr>
            <w:noProof/>
            <w:webHidden/>
          </w:rPr>
          <w:fldChar w:fldCharType="begin"/>
        </w:r>
        <w:r>
          <w:rPr>
            <w:noProof/>
            <w:webHidden/>
          </w:rPr>
          <w:instrText xml:space="preserve"> PAGEREF _Toc231846105 \h </w:instrText>
        </w:r>
        <w:r>
          <w:rPr>
            <w:noProof/>
            <w:webHidden/>
          </w:rPr>
        </w:r>
        <w:r>
          <w:rPr>
            <w:noProof/>
            <w:webHidden/>
          </w:rPr>
          <w:fldChar w:fldCharType="separate"/>
        </w:r>
        <w:r>
          <w:rPr>
            <w:noProof/>
            <w:webHidden/>
          </w:rPr>
          <w:t>12</w:t>
        </w:r>
        <w:r>
          <w:rPr>
            <w:noProof/>
            <w:webHidden/>
          </w:rPr>
          <w:fldChar w:fldCharType="end"/>
        </w:r>
      </w:hyperlink>
    </w:p>
    <w:p w14:paraId="30597E96" w14:textId="7446205D" w:rsidR="00AE5731" w:rsidRDefault="00AE5731">
      <w:pPr>
        <w:pStyle w:val="TOC3"/>
        <w:tabs>
          <w:tab w:val="right" w:leader="dot" w:pos="8778"/>
        </w:tabs>
        <w:rPr>
          <w:rFonts w:asciiTheme="minorHAnsi" w:eastAsiaTheme="minorEastAsia" w:hAnsiTheme="minorHAnsi"/>
          <w:noProof/>
          <w:kern w:val="2"/>
          <w:sz w:val="24"/>
          <w:szCs w:val="24"/>
          <w14:ligatures w14:val="standardContextual"/>
        </w:rPr>
      </w:pPr>
      <w:hyperlink w:anchor="_Toc231846106" w:history="1">
        <w:r w:rsidRPr="00F85DD9">
          <w:rPr>
            <w:rStyle w:val="Hyperlink"/>
            <w:noProof/>
          </w:rPr>
          <w:t>2.5.4 Ứng dụng LocalStorage trong website CoffeeShop</w:t>
        </w:r>
        <w:r>
          <w:rPr>
            <w:noProof/>
            <w:webHidden/>
          </w:rPr>
          <w:tab/>
        </w:r>
        <w:r>
          <w:rPr>
            <w:noProof/>
            <w:webHidden/>
          </w:rPr>
          <w:fldChar w:fldCharType="begin"/>
        </w:r>
        <w:r>
          <w:rPr>
            <w:noProof/>
            <w:webHidden/>
          </w:rPr>
          <w:instrText xml:space="preserve"> PAGEREF _Toc231846106 \h </w:instrText>
        </w:r>
        <w:r>
          <w:rPr>
            <w:noProof/>
            <w:webHidden/>
          </w:rPr>
        </w:r>
        <w:r>
          <w:rPr>
            <w:noProof/>
            <w:webHidden/>
          </w:rPr>
          <w:fldChar w:fldCharType="separate"/>
        </w:r>
        <w:r>
          <w:rPr>
            <w:noProof/>
            <w:webHidden/>
          </w:rPr>
          <w:t>13</w:t>
        </w:r>
        <w:r>
          <w:rPr>
            <w:noProof/>
            <w:webHidden/>
          </w:rPr>
          <w:fldChar w:fldCharType="end"/>
        </w:r>
      </w:hyperlink>
    </w:p>
    <w:p w14:paraId="745A1FB9" w14:textId="63D1527B" w:rsidR="00AE5731" w:rsidRDefault="00AE5731">
      <w:pPr>
        <w:pStyle w:val="TOC2"/>
        <w:tabs>
          <w:tab w:val="right" w:leader="dot" w:pos="8778"/>
        </w:tabs>
        <w:rPr>
          <w:rFonts w:asciiTheme="minorHAnsi" w:eastAsiaTheme="minorEastAsia" w:hAnsiTheme="minorHAnsi"/>
          <w:noProof/>
          <w:kern w:val="2"/>
          <w:sz w:val="24"/>
          <w:szCs w:val="24"/>
          <w14:ligatures w14:val="standardContextual"/>
        </w:rPr>
      </w:pPr>
      <w:hyperlink w:anchor="_Toc231846107" w:history="1">
        <w:r w:rsidRPr="00F85DD9">
          <w:rPr>
            <w:rStyle w:val="Hyperlink"/>
            <w:noProof/>
          </w:rPr>
          <w:t>2.6 Responsive Web Design</w:t>
        </w:r>
        <w:r>
          <w:rPr>
            <w:noProof/>
            <w:webHidden/>
          </w:rPr>
          <w:tab/>
        </w:r>
        <w:r>
          <w:rPr>
            <w:noProof/>
            <w:webHidden/>
          </w:rPr>
          <w:fldChar w:fldCharType="begin"/>
        </w:r>
        <w:r>
          <w:rPr>
            <w:noProof/>
            <w:webHidden/>
          </w:rPr>
          <w:instrText xml:space="preserve"> PAGEREF _Toc231846107 \h </w:instrText>
        </w:r>
        <w:r>
          <w:rPr>
            <w:noProof/>
            <w:webHidden/>
          </w:rPr>
        </w:r>
        <w:r>
          <w:rPr>
            <w:noProof/>
            <w:webHidden/>
          </w:rPr>
          <w:fldChar w:fldCharType="separate"/>
        </w:r>
        <w:r>
          <w:rPr>
            <w:noProof/>
            <w:webHidden/>
          </w:rPr>
          <w:t>13</w:t>
        </w:r>
        <w:r>
          <w:rPr>
            <w:noProof/>
            <w:webHidden/>
          </w:rPr>
          <w:fldChar w:fldCharType="end"/>
        </w:r>
      </w:hyperlink>
    </w:p>
    <w:p w14:paraId="407FF73D" w14:textId="33C07172" w:rsidR="00AE5731" w:rsidRDefault="00AE5731">
      <w:pPr>
        <w:pStyle w:val="TOC3"/>
        <w:tabs>
          <w:tab w:val="right" w:leader="dot" w:pos="8778"/>
        </w:tabs>
        <w:rPr>
          <w:rFonts w:asciiTheme="minorHAnsi" w:eastAsiaTheme="minorEastAsia" w:hAnsiTheme="minorHAnsi"/>
          <w:noProof/>
          <w:kern w:val="2"/>
          <w:sz w:val="24"/>
          <w:szCs w:val="24"/>
          <w14:ligatures w14:val="standardContextual"/>
        </w:rPr>
      </w:pPr>
      <w:hyperlink w:anchor="_Toc231846108" w:history="1">
        <w:r w:rsidRPr="00F85DD9">
          <w:rPr>
            <w:rStyle w:val="Hyperlink"/>
            <w:noProof/>
          </w:rPr>
          <w:t>2.6.1 Khái niệm Responsive Web Design</w:t>
        </w:r>
        <w:r>
          <w:rPr>
            <w:noProof/>
            <w:webHidden/>
          </w:rPr>
          <w:tab/>
        </w:r>
        <w:r>
          <w:rPr>
            <w:noProof/>
            <w:webHidden/>
          </w:rPr>
          <w:fldChar w:fldCharType="begin"/>
        </w:r>
        <w:r>
          <w:rPr>
            <w:noProof/>
            <w:webHidden/>
          </w:rPr>
          <w:instrText xml:space="preserve"> PAGEREF _Toc231846108 \h </w:instrText>
        </w:r>
        <w:r>
          <w:rPr>
            <w:noProof/>
            <w:webHidden/>
          </w:rPr>
        </w:r>
        <w:r>
          <w:rPr>
            <w:noProof/>
            <w:webHidden/>
          </w:rPr>
          <w:fldChar w:fldCharType="separate"/>
        </w:r>
        <w:r>
          <w:rPr>
            <w:noProof/>
            <w:webHidden/>
          </w:rPr>
          <w:t>13</w:t>
        </w:r>
        <w:r>
          <w:rPr>
            <w:noProof/>
            <w:webHidden/>
          </w:rPr>
          <w:fldChar w:fldCharType="end"/>
        </w:r>
      </w:hyperlink>
    </w:p>
    <w:p w14:paraId="083CC2E5" w14:textId="6708088C" w:rsidR="00AE5731" w:rsidRDefault="00AE5731">
      <w:pPr>
        <w:pStyle w:val="TOC3"/>
        <w:tabs>
          <w:tab w:val="right" w:leader="dot" w:pos="8778"/>
        </w:tabs>
        <w:rPr>
          <w:rFonts w:asciiTheme="minorHAnsi" w:eastAsiaTheme="minorEastAsia" w:hAnsiTheme="minorHAnsi"/>
          <w:noProof/>
          <w:kern w:val="2"/>
          <w:sz w:val="24"/>
          <w:szCs w:val="24"/>
          <w14:ligatures w14:val="standardContextual"/>
        </w:rPr>
      </w:pPr>
      <w:hyperlink w:anchor="_Toc231846109" w:history="1">
        <w:r w:rsidRPr="00F85DD9">
          <w:rPr>
            <w:rStyle w:val="Hyperlink"/>
            <w:noProof/>
          </w:rPr>
          <w:t>2.6.2 Media Queries trong CSS</w:t>
        </w:r>
        <w:r>
          <w:rPr>
            <w:noProof/>
            <w:webHidden/>
          </w:rPr>
          <w:tab/>
        </w:r>
        <w:r>
          <w:rPr>
            <w:noProof/>
            <w:webHidden/>
          </w:rPr>
          <w:fldChar w:fldCharType="begin"/>
        </w:r>
        <w:r>
          <w:rPr>
            <w:noProof/>
            <w:webHidden/>
          </w:rPr>
          <w:instrText xml:space="preserve"> PAGEREF _Toc231846109 \h </w:instrText>
        </w:r>
        <w:r>
          <w:rPr>
            <w:noProof/>
            <w:webHidden/>
          </w:rPr>
        </w:r>
        <w:r>
          <w:rPr>
            <w:noProof/>
            <w:webHidden/>
          </w:rPr>
          <w:fldChar w:fldCharType="separate"/>
        </w:r>
        <w:r>
          <w:rPr>
            <w:noProof/>
            <w:webHidden/>
          </w:rPr>
          <w:t>14</w:t>
        </w:r>
        <w:r>
          <w:rPr>
            <w:noProof/>
            <w:webHidden/>
          </w:rPr>
          <w:fldChar w:fldCharType="end"/>
        </w:r>
      </w:hyperlink>
    </w:p>
    <w:p w14:paraId="1E0D759A" w14:textId="4A7E49E7" w:rsidR="00AE5731" w:rsidRDefault="00AE5731">
      <w:pPr>
        <w:pStyle w:val="TOC3"/>
        <w:tabs>
          <w:tab w:val="right" w:leader="dot" w:pos="8778"/>
        </w:tabs>
        <w:rPr>
          <w:rFonts w:asciiTheme="minorHAnsi" w:eastAsiaTheme="minorEastAsia" w:hAnsiTheme="minorHAnsi"/>
          <w:noProof/>
          <w:kern w:val="2"/>
          <w:sz w:val="24"/>
          <w:szCs w:val="24"/>
          <w14:ligatures w14:val="standardContextual"/>
        </w:rPr>
      </w:pPr>
      <w:hyperlink w:anchor="_Toc231846110" w:history="1">
        <w:r w:rsidRPr="00F85DD9">
          <w:rPr>
            <w:rStyle w:val="Hyperlink"/>
            <w:noProof/>
          </w:rPr>
          <w:t>2.6.3 Breakpoint trong Responsive Web Design</w:t>
        </w:r>
        <w:r>
          <w:rPr>
            <w:noProof/>
            <w:webHidden/>
          </w:rPr>
          <w:tab/>
        </w:r>
        <w:r>
          <w:rPr>
            <w:noProof/>
            <w:webHidden/>
          </w:rPr>
          <w:fldChar w:fldCharType="begin"/>
        </w:r>
        <w:r>
          <w:rPr>
            <w:noProof/>
            <w:webHidden/>
          </w:rPr>
          <w:instrText xml:space="preserve"> PAGEREF _Toc231846110 \h </w:instrText>
        </w:r>
        <w:r>
          <w:rPr>
            <w:noProof/>
            <w:webHidden/>
          </w:rPr>
        </w:r>
        <w:r>
          <w:rPr>
            <w:noProof/>
            <w:webHidden/>
          </w:rPr>
          <w:fldChar w:fldCharType="separate"/>
        </w:r>
        <w:r>
          <w:rPr>
            <w:noProof/>
            <w:webHidden/>
          </w:rPr>
          <w:t>14</w:t>
        </w:r>
        <w:r>
          <w:rPr>
            <w:noProof/>
            <w:webHidden/>
          </w:rPr>
          <w:fldChar w:fldCharType="end"/>
        </w:r>
      </w:hyperlink>
    </w:p>
    <w:p w14:paraId="05656772" w14:textId="35BFBFED" w:rsidR="00AE5731" w:rsidRDefault="00AE5731">
      <w:pPr>
        <w:pStyle w:val="TOC3"/>
        <w:tabs>
          <w:tab w:val="right" w:leader="dot" w:pos="8778"/>
        </w:tabs>
        <w:rPr>
          <w:rFonts w:asciiTheme="minorHAnsi" w:eastAsiaTheme="minorEastAsia" w:hAnsiTheme="minorHAnsi"/>
          <w:noProof/>
          <w:kern w:val="2"/>
          <w:sz w:val="24"/>
          <w:szCs w:val="24"/>
          <w14:ligatures w14:val="standardContextual"/>
        </w:rPr>
      </w:pPr>
      <w:hyperlink w:anchor="_Toc231846111" w:history="1">
        <w:r w:rsidRPr="00F85DD9">
          <w:rPr>
            <w:rStyle w:val="Hyperlink"/>
            <w:noProof/>
          </w:rPr>
          <w:t>2.6.4 Ứng dụng Responsive trong website CoffeeShop</w:t>
        </w:r>
        <w:r>
          <w:rPr>
            <w:noProof/>
            <w:webHidden/>
          </w:rPr>
          <w:tab/>
        </w:r>
        <w:r>
          <w:rPr>
            <w:noProof/>
            <w:webHidden/>
          </w:rPr>
          <w:fldChar w:fldCharType="begin"/>
        </w:r>
        <w:r>
          <w:rPr>
            <w:noProof/>
            <w:webHidden/>
          </w:rPr>
          <w:instrText xml:space="preserve"> PAGEREF _Toc231846111 \h </w:instrText>
        </w:r>
        <w:r>
          <w:rPr>
            <w:noProof/>
            <w:webHidden/>
          </w:rPr>
        </w:r>
        <w:r>
          <w:rPr>
            <w:noProof/>
            <w:webHidden/>
          </w:rPr>
          <w:fldChar w:fldCharType="separate"/>
        </w:r>
        <w:r>
          <w:rPr>
            <w:noProof/>
            <w:webHidden/>
          </w:rPr>
          <w:t>15</w:t>
        </w:r>
        <w:r>
          <w:rPr>
            <w:noProof/>
            <w:webHidden/>
          </w:rPr>
          <w:fldChar w:fldCharType="end"/>
        </w:r>
      </w:hyperlink>
    </w:p>
    <w:p w14:paraId="1E3E335E" w14:textId="6EAA82A6" w:rsidR="00AE5731" w:rsidRDefault="00AE5731">
      <w:pPr>
        <w:pStyle w:val="TOC1"/>
        <w:tabs>
          <w:tab w:val="right" w:leader="dot" w:pos="8778"/>
        </w:tabs>
        <w:rPr>
          <w:rFonts w:asciiTheme="minorHAnsi" w:eastAsiaTheme="minorEastAsia" w:hAnsiTheme="minorHAnsi"/>
          <w:noProof/>
          <w:kern w:val="2"/>
          <w:sz w:val="24"/>
          <w:szCs w:val="24"/>
          <w14:ligatures w14:val="standardContextual"/>
        </w:rPr>
      </w:pPr>
      <w:hyperlink w:anchor="_Toc231846112" w:history="1">
        <w:r w:rsidRPr="00F85DD9">
          <w:rPr>
            <w:rStyle w:val="Hyperlink"/>
            <w:noProof/>
          </w:rPr>
          <w:t>CHƯƠNG 3. Phân tích thiết kế hệ thống</w:t>
        </w:r>
        <w:r>
          <w:rPr>
            <w:noProof/>
            <w:webHidden/>
          </w:rPr>
          <w:tab/>
        </w:r>
        <w:r>
          <w:rPr>
            <w:noProof/>
            <w:webHidden/>
          </w:rPr>
          <w:fldChar w:fldCharType="begin"/>
        </w:r>
        <w:r>
          <w:rPr>
            <w:noProof/>
            <w:webHidden/>
          </w:rPr>
          <w:instrText xml:space="preserve"> PAGEREF _Toc231846112 \h </w:instrText>
        </w:r>
        <w:r>
          <w:rPr>
            <w:noProof/>
            <w:webHidden/>
          </w:rPr>
        </w:r>
        <w:r>
          <w:rPr>
            <w:noProof/>
            <w:webHidden/>
          </w:rPr>
          <w:fldChar w:fldCharType="separate"/>
        </w:r>
        <w:r>
          <w:rPr>
            <w:noProof/>
            <w:webHidden/>
          </w:rPr>
          <w:t>15</w:t>
        </w:r>
        <w:r>
          <w:rPr>
            <w:noProof/>
            <w:webHidden/>
          </w:rPr>
          <w:fldChar w:fldCharType="end"/>
        </w:r>
      </w:hyperlink>
    </w:p>
    <w:p w14:paraId="53456468" w14:textId="5A058A18" w:rsidR="00AE5731" w:rsidRDefault="00AE5731">
      <w:pPr>
        <w:pStyle w:val="TOC2"/>
        <w:tabs>
          <w:tab w:val="right" w:leader="dot" w:pos="8778"/>
        </w:tabs>
        <w:rPr>
          <w:rFonts w:asciiTheme="minorHAnsi" w:eastAsiaTheme="minorEastAsia" w:hAnsiTheme="minorHAnsi"/>
          <w:noProof/>
          <w:kern w:val="2"/>
          <w:sz w:val="24"/>
          <w:szCs w:val="24"/>
          <w14:ligatures w14:val="standardContextual"/>
        </w:rPr>
      </w:pPr>
      <w:hyperlink w:anchor="_Toc231846113" w:history="1">
        <w:r w:rsidRPr="00F85DD9">
          <w:rPr>
            <w:rStyle w:val="Hyperlink"/>
            <w:noProof/>
          </w:rPr>
          <w:t>3.1 Mô tả vấn đề</w:t>
        </w:r>
        <w:r>
          <w:rPr>
            <w:noProof/>
            <w:webHidden/>
          </w:rPr>
          <w:tab/>
        </w:r>
        <w:r>
          <w:rPr>
            <w:noProof/>
            <w:webHidden/>
          </w:rPr>
          <w:fldChar w:fldCharType="begin"/>
        </w:r>
        <w:r>
          <w:rPr>
            <w:noProof/>
            <w:webHidden/>
          </w:rPr>
          <w:instrText xml:space="preserve"> PAGEREF _Toc231846113 \h </w:instrText>
        </w:r>
        <w:r>
          <w:rPr>
            <w:noProof/>
            <w:webHidden/>
          </w:rPr>
        </w:r>
        <w:r>
          <w:rPr>
            <w:noProof/>
            <w:webHidden/>
          </w:rPr>
          <w:fldChar w:fldCharType="separate"/>
        </w:r>
        <w:r>
          <w:rPr>
            <w:noProof/>
            <w:webHidden/>
          </w:rPr>
          <w:t>15</w:t>
        </w:r>
        <w:r>
          <w:rPr>
            <w:noProof/>
            <w:webHidden/>
          </w:rPr>
          <w:fldChar w:fldCharType="end"/>
        </w:r>
      </w:hyperlink>
    </w:p>
    <w:p w14:paraId="2829B9A8" w14:textId="1E9BC898" w:rsidR="00AE5731" w:rsidRDefault="00AE5731">
      <w:pPr>
        <w:pStyle w:val="TOC2"/>
        <w:tabs>
          <w:tab w:val="right" w:leader="dot" w:pos="8778"/>
        </w:tabs>
        <w:rPr>
          <w:rFonts w:asciiTheme="minorHAnsi" w:eastAsiaTheme="minorEastAsia" w:hAnsiTheme="minorHAnsi"/>
          <w:noProof/>
          <w:kern w:val="2"/>
          <w:sz w:val="24"/>
          <w:szCs w:val="24"/>
          <w14:ligatures w14:val="standardContextual"/>
        </w:rPr>
      </w:pPr>
      <w:hyperlink w:anchor="_Toc231846114" w:history="1">
        <w:r w:rsidRPr="00F85DD9">
          <w:rPr>
            <w:rStyle w:val="Hyperlink"/>
            <w:noProof/>
          </w:rPr>
          <w:t>3.2 Đặc tả yêu cầu hệ thống</w:t>
        </w:r>
        <w:r>
          <w:rPr>
            <w:noProof/>
            <w:webHidden/>
          </w:rPr>
          <w:tab/>
        </w:r>
        <w:r>
          <w:rPr>
            <w:noProof/>
            <w:webHidden/>
          </w:rPr>
          <w:fldChar w:fldCharType="begin"/>
        </w:r>
        <w:r>
          <w:rPr>
            <w:noProof/>
            <w:webHidden/>
          </w:rPr>
          <w:instrText xml:space="preserve"> PAGEREF _Toc231846114 \h </w:instrText>
        </w:r>
        <w:r>
          <w:rPr>
            <w:noProof/>
            <w:webHidden/>
          </w:rPr>
        </w:r>
        <w:r>
          <w:rPr>
            <w:noProof/>
            <w:webHidden/>
          </w:rPr>
          <w:fldChar w:fldCharType="separate"/>
        </w:r>
        <w:r>
          <w:rPr>
            <w:noProof/>
            <w:webHidden/>
          </w:rPr>
          <w:t>16</w:t>
        </w:r>
        <w:r>
          <w:rPr>
            <w:noProof/>
            <w:webHidden/>
          </w:rPr>
          <w:fldChar w:fldCharType="end"/>
        </w:r>
      </w:hyperlink>
    </w:p>
    <w:p w14:paraId="63C42DA2" w14:textId="013554C7" w:rsidR="00AE5731" w:rsidRDefault="00AE5731">
      <w:pPr>
        <w:pStyle w:val="TOC3"/>
        <w:tabs>
          <w:tab w:val="right" w:leader="dot" w:pos="8778"/>
        </w:tabs>
        <w:rPr>
          <w:rFonts w:asciiTheme="minorHAnsi" w:eastAsiaTheme="minorEastAsia" w:hAnsiTheme="minorHAnsi"/>
          <w:noProof/>
          <w:kern w:val="2"/>
          <w:sz w:val="24"/>
          <w:szCs w:val="24"/>
          <w14:ligatures w14:val="standardContextual"/>
        </w:rPr>
      </w:pPr>
      <w:hyperlink w:anchor="_Toc231846115" w:history="1">
        <w:r w:rsidRPr="00F85DD9">
          <w:rPr>
            <w:rStyle w:val="Hyperlink"/>
            <w:noProof/>
          </w:rPr>
          <w:t>3.2.1 Yêu cầu chức năng</w:t>
        </w:r>
        <w:r>
          <w:rPr>
            <w:noProof/>
            <w:webHidden/>
          </w:rPr>
          <w:tab/>
        </w:r>
        <w:r>
          <w:rPr>
            <w:noProof/>
            <w:webHidden/>
          </w:rPr>
          <w:fldChar w:fldCharType="begin"/>
        </w:r>
        <w:r>
          <w:rPr>
            <w:noProof/>
            <w:webHidden/>
          </w:rPr>
          <w:instrText xml:space="preserve"> PAGEREF _Toc231846115 \h </w:instrText>
        </w:r>
        <w:r>
          <w:rPr>
            <w:noProof/>
            <w:webHidden/>
          </w:rPr>
        </w:r>
        <w:r>
          <w:rPr>
            <w:noProof/>
            <w:webHidden/>
          </w:rPr>
          <w:fldChar w:fldCharType="separate"/>
        </w:r>
        <w:r>
          <w:rPr>
            <w:noProof/>
            <w:webHidden/>
          </w:rPr>
          <w:t>16</w:t>
        </w:r>
        <w:r>
          <w:rPr>
            <w:noProof/>
            <w:webHidden/>
          </w:rPr>
          <w:fldChar w:fldCharType="end"/>
        </w:r>
      </w:hyperlink>
    </w:p>
    <w:p w14:paraId="78178441" w14:textId="441020D7" w:rsidR="00AE5731" w:rsidRDefault="00AE5731">
      <w:pPr>
        <w:pStyle w:val="TOC4"/>
        <w:tabs>
          <w:tab w:val="right" w:leader="dot" w:pos="8778"/>
        </w:tabs>
        <w:rPr>
          <w:rFonts w:asciiTheme="minorHAnsi" w:eastAsiaTheme="minorEastAsia" w:hAnsiTheme="minorHAnsi"/>
          <w:noProof/>
          <w:kern w:val="2"/>
          <w:sz w:val="24"/>
          <w:szCs w:val="24"/>
          <w14:ligatures w14:val="standardContextual"/>
        </w:rPr>
      </w:pPr>
      <w:hyperlink w:anchor="_Toc231846116" w:history="1">
        <w:r w:rsidRPr="00F85DD9">
          <w:rPr>
            <w:rStyle w:val="Hyperlink"/>
            <w:noProof/>
          </w:rPr>
          <w:t>3.2.1.1 Chức năng hiển thị sản phẩm</w:t>
        </w:r>
        <w:r>
          <w:rPr>
            <w:noProof/>
            <w:webHidden/>
          </w:rPr>
          <w:tab/>
        </w:r>
        <w:r>
          <w:rPr>
            <w:noProof/>
            <w:webHidden/>
          </w:rPr>
          <w:fldChar w:fldCharType="begin"/>
        </w:r>
        <w:r>
          <w:rPr>
            <w:noProof/>
            <w:webHidden/>
          </w:rPr>
          <w:instrText xml:space="preserve"> PAGEREF _Toc231846116 \h </w:instrText>
        </w:r>
        <w:r>
          <w:rPr>
            <w:noProof/>
            <w:webHidden/>
          </w:rPr>
        </w:r>
        <w:r>
          <w:rPr>
            <w:noProof/>
            <w:webHidden/>
          </w:rPr>
          <w:fldChar w:fldCharType="separate"/>
        </w:r>
        <w:r>
          <w:rPr>
            <w:noProof/>
            <w:webHidden/>
          </w:rPr>
          <w:t>16</w:t>
        </w:r>
        <w:r>
          <w:rPr>
            <w:noProof/>
            <w:webHidden/>
          </w:rPr>
          <w:fldChar w:fldCharType="end"/>
        </w:r>
      </w:hyperlink>
    </w:p>
    <w:p w14:paraId="39399ABD" w14:textId="61993705" w:rsidR="00AE5731" w:rsidRDefault="00AE5731">
      <w:pPr>
        <w:pStyle w:val="TOC4"/>
        <w:tabs>
          <w:tab w:val="right" w:leader="dot" w:pos="8778"/>
        </w:tabs>
        <w:rPr>
          <w:rFonts w:asciiTheme="minorHAnsi" w:eastAsiaTheme="minorEastAsia" w:hAnsiTheme="minorHAnsi"/>
          <w:noProof/>
          <w:kern w:val="2"/>
          <w:sz w:val="24"/>
          <w:szCs w:val="24"/>
          <w14:ligatures w14:val="standardContextual"/>
        </w:rPr>
      </w:pPr>
      <w:hyperlink w:anchor="_Toc231846117" w:history="1">
        <w:r w:rsidRPr="00F85DD9">
          <w:rPr>
            <w:rStyle w:val="Hyperlink"/>
            <w:noProof/>
          </w:rPr>
          <w:t>3.2.1.2 Chức năng xem chi tiết sản phẩm</w:t>
        </w:r>
        <w:r>
          <w:rPr>
            <w:noProof/>
            <w:webHidden/>
          </w:rPr>
          <w:tab/>
        </w:r>
        <w:r>
          <w:rPr>
            <w:noProof/>
            <w:webHidden/>
          </w:rPr>
          <w:fldChar w:fldCharType="begin"/>
        </w:r>
        <w:r>
          <w:rPr>
            <w:noProof/>
            <w:webHidden/>
          </w:rPr>
          <w:instrText xml:space="preserve"> PAGEREF _Toc231846117 \h </w:instrText>
        </w:r>
        <w:r>
          <w:rPr>
            <w:noProof/>
            <w:webHidden/>
          </w:rPr>
        </w:r>
        <w:r>
          <w:rPr>
            <w:noProof/>
            <w:webHidden/>
          </w:rPr>
          <w:fldChar w:fldCharType="separate"/>
        </w:r>
        <w:r>
          <w:rPr>
            <w:noProof/>
            <w:webHidden/>
          </w:rPr>
          <w:t>16</w:t>
        </w:r>
        <w:r>
          <w:rPr>
            <w:noProof/>
            <w:webHidden/>
          </w:rPr>
          <w:fldChar w:fldCharType="end"/>
        </w:r>
      </w:hyperlink>
    </w:p>
    <w:p w14:paraId="71F21881" w14:textId="3B7A454A" w:rsidR="00AE5731" w:rsidRDefault="00AE5731">
      <w:pPr>
        <w:pStyle w:val="TOC4"/>
        <w:tabs>
          <w:tab w:val="right" w:leader="dot" w:pos="8778"/>
        </w:tabs>
        <w:rPr>
          <w:rFonts w:asciiTheme="minorHAnsi" w:eastAsiaTheme="minorEastAsia" w:hAnsiTheme="minorHAnsi"/>
          <w:noProof/>
          <w:kern w:val="2"/>
          <w:sz w:val="24"/>
          <w:szCs w:val="24"/>
          <w14:ligatures w14:val="standardContextual"/>
        </w:rPr>
      </w:pPr>
      <w:hyperlink w:anchor="_Toc231846118" w:history="1">
        <w:r w:rsidRPr="00F85DD9">
          <w:rPr>
            <w:rStyle w:val="Hyperlink"/>
            <w:noProof/>
          </w:rPr>
          <w:t>3.2.1.3 Chức năng thêm sản phẩm</w:t>
        </w:r>
        <w:r>
          <w:rPr>
            <w:noProof/>
            <w:webHidden/>
          </w:rPr>
          <w:tab/>
        </w:r>
        <w:r>
          <w:rPr>
            <w:noProof/>
            <w:webHidden/>
          </w:rPr>
          <w:fldChar w:fldCharType="begin"/>
        </w:r>
        <w:r>
          <w:rPr>
            <w:noProof/>
            <w:webHidden/>
          </w:rPr>
          <w:instrText xml:space="preserve"> PAGEREF _Toc231846118 \h </w:instrText>
        </w:r>
        <w:r>
          <w:rPr>
            <w:noProof/>
            <w:webHidden/>
          </w:rPr>
        </w:r>
        <w:r>
          <w:rPr>
            <w:noProof/>
            <w:webHidden/>
          </w:rPr>
          <w:fldChar w:fldCharType="separate"/>
        </w:r>
        <w:r>
          <w:rPr>
            <w:noProof/>
            <w:webHidden/>
          </w:rPr>
          <w:t>17</w:t>
        </w:r>
        <w:r>
          <w:rPr>
            <w:noProof/>
            <w:webHidden/>
          </w:rPr>
          <w:fldChar w:fldCharType="end"/>
        </w:r>
      </w:hyperlink>
    </w:p>
    <w:p w14:paraId="6FA2F084" w14:textId="74351ED3" w:rsidR="00AE5731" w:rsidRDefault="00AE5731">
      <w:pPr>
        <w:pStyle w:val="TOC4"/>
        <w:tabs>
          <w:tab w:val="right" w:leader="dot" w:pos="8778"/>
        </w:tabs>
        <w:rPr>
          <w:rFonts w:asciiTheme="minorHAnsi" w:eastAsiaTheme="minorEastAsia" w:hAnsiTheme="minorHAnsi"/>
          <w:noProof/>
          <w:kern w:val="2"/>
          <w:sz w:val="24"/>
          <w:szCs w:val="24"/>
          <w14:ligatures w14:val="standardContextual"/>
        </w:rPr>
      </w:pPr>
      <w:hyperlink w:anchor="_Toc231846119" w:history="1">
        <w:r w:rsidRPr="00F85DD9">
          <w:rPr>
            <w:rStyle w:val="Hyperlink"/>
            <w:noProof/>
          </w:rPr>
          <w:t>3.2.1.4 Chức năng chỉnh sửa sản phẩm</w:t>
        </w:r>
        <w:r>
          <w:rPr>
            <w:noProof/>
            <w:webHidden/>
          </w:rPr>
          <w:tab/>
        </w:r>
        <w:r>
          <w:rPr>
            <w:noProof/>
            <w:webHidden/>
          </w:rPr>
          <w:fldChar w:fldCharType="begin"/>
        </w:r>
        <w:r>
          <w:rPr>
            <w:noProof/>
            <w:webHidden/>
          </w:rPr>
          <w:instrText xml:space="preserve"> PAGEREF _Toc231846119 \h </w:instrText>
        </w:r>
        <w:r>
          <w:rPr>
            <w:noProof/>
            <w:webHidden/>
          </w:rPr>
        </w:r>
        <w:r>
          <w:rPr>
            <w:noProof/>
            <w:webHidden/>
          </w:rPr>
          <w:fldChar w:fldCharType="separate"/>
        </w:r>
        <w:r>
          <w:rPr>
            <w:noProof/>
            <w:webHidden/>
          </w:rPr>
          <w:t>17</w:t>
        </w:r>
        <w:r>
          <w:rPr>
            <w:noProof/>
            <w:webHidden/>
          </w:rPr>
          <w:fldChar w:fldCharType="end"/>
        </w:r>
      </w:hyperlink>
    </w:p>
    <w:p w14:paraId="58F1E845" w14:textId="6DA3BA7B" w:rsidR="00AE5731" w:rsidRDefault="00AE5731">
      <w:pPr>
        <w:pStyle w:val="TOC4"/>
        <w:tabs>
          <w:tab w:val="right" w:leader="dot" w:pos="8778"/>
        </w:tabs>
        <w:rPr>
          <w:rFonts w:asciiTheme="minorHAnsi" w:eastAsiaTheme="minorEastAsia" w:hAnsiTheme="minorHAnsi"/>
          <w:noProof/>
          <w:kern w:val="2"/>
          <w:sz w:val="24"/>
          <w:szCs w:val="24"/>
          <w14:ligatures w14:val="standardContextual"/>
        </w:rPr>
      </w:pPr>
      <w:hyperlink w:anchor="_Toc231846120" w:history="1">
        <w:r w:rsidRPr="00F85DD9">
          <w:rPr>
            <w:rStyle w:val="Hyperlink"/>
            <w:noProof/>
          </w:rPr>
          <w:t>3.2.1.5 Chức năng xóa sản phẩm</w:t>
        </w:r>
        <w:r>
          <w:rPr>
            <w:noProof/>
            <w:webHidden/>
          </w:rPr>
          <w:tab/>
        </w:r>
        <w:r>
          <w:rPr>
            <w:noProof/>
            <w:webHidden/>
          </w:rPr>
          <w:fldChar w:fldCharType="begin"/>
        </w:r>
        <w:r>
          <w:rPr>
            <w:noProof/>
            <w:webHidden/>
          </w:rPr>
          <w:instrText xml:space="preserve"> PAGEREF _Toc231846120 \h </w:instrText>
        </w:r>
        <w:r>
          <w:rPr>
            <w:noProof/>
            <w:webHidden/>
          </w:rPr>
        </w:r>
        <w:r>
          <w:rPr>
            <w:noProof/>
            <w:webHidden/>
          </w:rPr>
          <w:fldChar w:fldCharType="separate"/>
        </w:r>
        <w:r>
          <w:rPr>
            <w:noProof/>
            <w:webHidden/>
          </w:rPr>
          <w:t>17</w:t>
        </w:r>
        <w:r>
          <w:rPr>
            <w:noProof/>
            <w:webHidden/>
          </w:rPr>
          <w:fldChar w:fldCharType="end"/>
        </w:r>
      </w:hyperlink>
    </w:p>
    <w:p w14:paraId="536883B2" w14:textId="58491EC4" w:rsidR="00AE5731" w:rsidRDefault="00AE5731">
      <w:pPr>
        <w:pStyle w:val="TOC3"/>
        <w:tabs>
          <w:tab w:val="right" w:leader="dot" w:pos="8778"/>
        </w:tabs>
        <w:rPr>
          <w:rFonts w:asciiTheme="minorHAnsi" w:eastAsiaTheme="minorEastAsia" w:hAnsiTheme="minorHAnsi"/>
          <w:noProof/>
          <w:kern w:val="2"/>
          <w:sz w:val="24"/>
          <w:szCs w:val="24"/>
          <w14:ligatures w14:val="standardContextual"/>
        </w:rPr>
      </w:pPr>
      <w:hyperlink w:anchor="_Toc231846121" w:history="1">
        <w:r w:rsidRPr="00F85DD9">
          <w:rPr>
            <w:rStyle w:val="Hyperlink"/>
            <w:noProof/>
          </w:rPr>
          <w:t>3.2.2 Yêu cầu phi chức năng</w:t>
        </w:r>
        <w:r>
          <w:rPr>
            <w:noProof/>
            <w:webHidden/>
          </w:rPr>
          <w:tab/>
        </w:r>
        <w:r>
          <w:rPr>
            <w:noProof/>
            <w:webHidden/>
          </w:rPr>
          <w:fldChar w:fldCharType="begin"/>
        </w:r>
        <w:r>
          <w:rPr>
            <w:noProof/>
            <w:webHidden/>
          </w:rPr>
          <w:instrText xml:space="preserve"> PAGEREF _Toc231846121 \h </w:instrText>
        </w:r>
        <w:r>
          <w:rPr>
            <w:noProof/>
            <w:webHidden/>
          </w:rPr>
        </w:r>
        <w:r>
          <w:rPr>
            <w:noProof/>
            <w:webHidden/>
          </w:rPr>
          <w:fldChar w:fldCharType="separate"/>
        </w:r>
        <w:r>
          <w:rPr>
            <w:noProof/>
            <w:webHidden/>
          </w:rPr>
          <w:t>17</w:t>
        </w:r>
        <w:r>
          <w:rPr>
            <w:noProof/>
            <w:webHidden/>
          </w:rPr>
          <w:fldChar w:fldCharType="end"/>
        </w:r>
      </w:hyperlink>
    </w:p>
    <w:p w14:paraId="6B911B54" w14:textId="6C445C59" w:rsidR="00AE5731" w:rsidRDefault="00AE5731">
      <w:pPr>
        <w:pStyle w:val="TOC4"/>
        <w:tabs>
          <w:tab w:val="right" w:leader="dot" w:pos="8778"/>
        </w:tabs>
        <w:rPr>
          <w:rFonts w:asciiTheme="minorHAnsi" w:eastAsiaTheme="minorEastAsia" w:hAnsiTheme="minorHAnsi"/>
          <w:noProof/>
          <w:kern w:val="2"/>
          <w:sz w:val="24"/>
          <w:szCs w:val="24"/>
          <w14:ligatures w14:val="standardContextual"/>
        </w:rPr>
      </w:pPr>
      <w:hyperlink w:anchor="_Toc231846122" w:history="1">
        <w:r w:rsidRPr="00F85DD9">
          <w:rPr>
            <w:rStyle w:val="Hyperlink"/>
            <w:noProof/>
          </w:rPr>
          <w:t>3.2.2.1 Giao diện website</w:t>
        </w:r>
        <w:r>
          <w:rPr>
            <w:noProof/>
            <w:webHidden/>
          </w:rPr>
          <w:tab/>
        </w:r>
        <w:r>
          <w:rPr>
            <w:noProof/>
            <w:webHidden/>
          </w:rPr>
          <w:fldChar w:fldCharType="begin"/>
        </w:r>
        <w:r>
          <w:rPr>
            <w:noProof/>
            <w:webHidden/>
          </w:rPr>
          <w:instrText xml:space="preserve"> PAGEREF _Toc231846122 \h </w:instrText>
        </w:r>
        <w:r>
          <w:rPr>
            <w:noProof/>
            <w:webHidden/>
          </w:rPr>
        </w:r>
        <w:r>
          <w:rPr>
            <w:noProof/>
            <w:webHidden/>
          </w:rPr>
          <w:fldChar w:fldCharType="separate"/>
        </w:r>
        <w:r>
          <w:rPr>
            <w:noProof/>
            <w:webHidden/>
          </w:rPr>
          <w:t>17</w:t>
        </w:r>
        <w:r>
          <w:rPr>
            <w:noProof/>
            <w:webHidden/>
          </w:rPr>
          <w:fldChar w:fldCharType="end"/>
        </w:r>
      </w:hyperlink>
    </w:p>
    <w:p w14:paraId="38D25349" w14:textId="76855C2D" w:rsidR="00AE5731" w:rsidRDefault="00AE5731">
      <w:pPr>
        <w:pStyle w:val="TOC4"/>
        <w:tabs>
          <w:tab w:val="right" w:leader="dot" w:pos="8778"/>
        </w:tabs>
        <w:rPr>
          <w:rFonts w:asciiTheme="minorHAnsi" w:eastAsiaTheme="minorEastAsia" w:hAnsiTheme="minorHAnsi"/>
          <w:noProof/>
          <w:kern w:val="2"/>
          <w:sz w:val="24"/>
          <w:szCs w:val="24"/>
          <w14:ligatures w14:val="standardContextual"/>
        </w:rPr>
      </w:pPr>
      <w:hyperlink w:anchor="_Toc231846123" w:history="1">
        <w:r w:rsidRPr="00F85DD9">
          <w:rPr>
            <w:rStyle w:val="Hyperlink"/>
            <w:noProof/>
          </w:rPr>
          <w:t>3.2.2.2 Hiệu năng và lưu trữ dữ liệu</w:t>
        </w:r>
        <w:r>
          <w:rPr>
            <w:noProof/>
            <w:webHidden/>
          </w:rPr>
          <w:tab/>
        </w:r>
        <w:r>
          <w:rPr>
            <w:noProof/>
            <w:webHidden/>
          </w:rPr>
          <w:fldChar w:fldCharType="begin"/>
        </w:r>
        <w:r>
          <w:rPr>
            <w:noProof/>
            <w:webHidden/>
          </w:rPr>
          <w:instrText xml:space="preserve"> PAGEREF _Toc231846123 \h </w:instrText>
        </w:r>
        <w:r>
          <w:rPr>
            <w:noProof/>
            <w:webHidden/>
          </w:rPr>
        </w:r>
        <w:r>
          <w:rPr>
            <w:noProof/>
            <w:webHidden/>
          </w:rPr>
          <w:fldChar w:fldCharType="separate"/>
        </w:r>
        <w:r>
          <w:rPr>
            <w:noProof/>
            <w:webHidden/>
          </w:rPr>
          <w:t>18</w:t>
        </w:r>
        <w:r>
          <w:rPr>
            <w:noProof/>
            <w:webHidden/>
          </w:rPr>
          <w:fldChar w:fldCharType="end"/>
        </w:r>
      </w:hyperlink>
    </w:p>
    <w:p w14:paraId="77D1F567" w14:textId="0623608F" w:rsidR="00AE5731" w:rsidRDefault="00AE5731">
      <w:pPr>
        <w:pStyle w:val="TOC2"/>
        <w:tabs>
          <w:tab w:val="right" w:leader="dot" w:pos="8778"/>
        </w:tabs>
        <w:rPr>
          <w:rFonts w:asciiTheme="minorHAnsi" w:eastAsiaTheme="minorEastAsia" w:hAnsiTheme="minorHAnsi"/>
          <w:noProof/>
          <w:kern w:val="2"/>
          <w:sz w:val="24"/>
          <w:szCs w:val="24"/>
          <w14:ligatures w14:val="standardContextual"/>
        </w:rPr>
      </w:pPr>
      <w:hyperlink w:anchor="_Toc231846124" w:history="1">
        <w:r w:rsidRPr="00F85DD9">
          <w:rPr>
            <w:rStyle w:val="Hyperlink"/>
            <w:noProof/>
          </w:rPr>
          <w:t>3.3 Thiết kế dữ liệu</w:t>
        </w:r>
        <w:r>
          <w:rPr>
            <w:noProof/>
            <w:webHidden/>
          </w:rPr>
          <w:tab/>
        </w:r>
        <w:r>
          <w:rPr>
            <w:noProof/>
            <w:webHidden/>
          </w:rPr>
          <w:fldChar w:fldCharType="begin"/>
        </w:r>
        <w:r>
          <w:rPr>
            <w:noProof/>
            <w:webHidden/>
          </w:rPr>
          <w:instrText xml:space="preserve"> PAGEREF _Toc231846124 \h </w:instrText>
        </w:r>
        <w:r>
          <w:rPr>
            <w:noProof/>
            <w:webHidden/>
          </w:rPr>
        </w:r>
        <w:r>
          <w:rPr>
            <w:noProof/>
            <w:webHidden/>
          </w:rPr>
          <w:fldChar w:fldCharType="separate"/>
        </w:r>
        <w:r>
          <w:rPr>
            <w:noProof/>
            <w:webHidden/>
          </w:rPr>
          <w:t>18</w:t>
        </w:r>
        <w:r>
          <w:rPr>
            <w:noProof/>
            <w:webHidden/>
          </w:rPr>
          <w:fldChar w:fldCharType="end"/>
        </w:r>
      </w:hyperlink>
    </w:p>
    <w:p w14:paraId="4CC0611C" w14:textId="169109F6" w:rsidR="00AE5731" w:rsidRDefault="00AE5731">
      <w:pPr>
        <w:pStyle w:val="TOC3"/>
        <w:tabs>
          <w:tab w:val="right" w:leader="dot" w:pos="8778"/>
        </w:tabs>
        <w:rPr>
          <w:rFonts w:asciiTheme="minorHAnsi" w:eastAsiaTheme="minorEastAsia" w:hAnsiTheme="minorHAnsi"/>
          <w:noProof/>
          <w:kern w:val="2"/>
          <w:sz w:val="24"/>
          <w:szCs w:val="24"/>
          <w14:ligatures w14:val="standardContextual"/>
        </w:rPr>
      </w:pPr>
      <w:hyperlink w:anchor="_Toc231846125" w:history="1">
        <w:r w:rsidRPr="00F85DD9">
          <w:rPr>
            <w:rStyle w:val="Hyperlink"/>
            <w:noProof/>
          </w:rPr>
          <w:t>3.3.1 Cấu trúc lưu trữ</w:t>
        </w:r>
        <w:r>
          <w:rPr>
            <w:noProof/>
            <w:webHidden/>
          </w:rPr>
          <w:tab/>
        </w:r>
        <w:r>
          <w:rPr>
            <w:noProof/>
            <w:webHidden/>
          </w:rPr>
          <w:fldChar w:fldCharType="begin"/>
        </w:r>
        <w:r>
          <w:rPr>
            <w:noProof/>
            <w:webHidden/>
          </w:rPr>
          <w:instrText xml:space="preserve"> PAGEREF _Toc231846125 \h </w:instrText>
        </w:r>
        <w:r>
          <w:rPr>
            <w:noProof/>
            <w:webHidden/>
          </w:rPr>
        </w:r>
        <w:r>
          <w:rPr>
            <w:noProof/>
            <w:webHidden/>
          </w:rPr>
          <w:fldChar w:fldCharType="separate"/>
        </w:r>
        <w:r>
          <w:rPr>
            <w:noProof/>
            <w:webHidden/>
          </w:rPr>
          <w:t>18</w:t>
        </w:r>
        <w:r>
          <w:rPr>
            <w:noProof/>
            <w:webHidden/>
          </w:rPr>
          <w:fldChar w:fldCharType="end"/>
        </w:r>
      </w:hyperlink>
    </w:p>
    <w:p w14:paraId="0B5A5035" w14:textId="5E2FA1CE" w:rsidR="00AE5731" w:rsidRDefault="00AE5731">
      <w:pPr>
        <w:pStyle w:val="TOC4"/>
        <w:tabs>
          <w:tab w:val="right" w:leader="dot" w:pos="8778"/>
        </w:tabs>
        <w:rPr>
          <w:rFonts w:asciiTheme="minorHAnsi" w:eastAsiaTheme="minorEastAsia" w:hAnsiTheme="minorHAnsi"/>
          <w:noProof/>
          <w:kern w:val="2"/>
          <w:sz w:val="24"/>
          <w:szCs w:val="24"/>
          <w14:ligatures w14:val="standardContextual"/>
        </w:rPr>
      </w:pPr>
      <w:hyperlink w:anchor="_Toc231846126" w:history="1">
        <w:r w:rsidRPr="00F85DD9">
          <w:rPr>
            <w:rStyle w:val="Hyperlink"/>
            <w:noProof/>
          </w:rPr>
          <w:t>3.3.1.1 Mô hình lưu trữ dữ liệu</w:t>
        </w:r>
        <w:r>
          <w:rPr>
            <w:noProof/>
            <w:webHidden/>
          </w:rPr>
          <w:tab/>
        </w:r>
        <w:r>
          <w:rPr>
            <w:noProof/>
            <w:webHidden/>
          </w:rPr>
          <w:fldChar w:fldCharType="begin"/>
        </w:r>
        <w:r>
          <w:rPr>
            <w:noProof/>
            <w:webHidden/>
          </w:rPr>
          <w:instrText xml:space="preserve"> PAGEREF _Toc231846126 \h </w:instrText>
        </w:r>
        <w:r>
          <w:rPr>
            <w:noProof/>
            <w:webHidden/>
          </w:rPr>
        </w:r>
        <w:r>
          <w:rPr>
            <w:noProof/>
            <w:webHidden/>
          </w:rPr>
          <w:fldChar w:fldCharType="separate"/>
        </w:r>
        <w:r>
          <w:rPr>
            <w:noProof/>
            <w:webHidden/>
          </w:rPr>
          <w:t>19</w:t>
        </w:r>
        <w:r>
          <w:rPr>
            <w:noProof/>
            <w:webHidden/>
          </w:rPr>
          <w:fldChar w:fldCharType="end"/>
        </w:r>
      </w:hyperlink>
    </w:p>
    <w:p w14:paraId="22C3BD59" w14:textId="3777D308" w:rsidR="00AE5731" w:rsidRDefault="00AE5731">
      <w:pPr>
        <w:pStyle w:val="TOC4"/>
        <w:tabs>
          <w:tab w:val="right" w:leader="dot" w:pos="8778"/>
        </w:tabs>
        <w:rPr>
          <w:rFonts w:asciiTheme="minorHAnsi" w:eastAsiaTheme="minorEastAsia" w:hAnsiTheme="minorHAnsi"/>
          <w:noProof/>
          <w:kern w:val="2"/>
          <w:sz w:val="24"/>
          <w:szCs w:val="24"/>
          <w14:ligatures w14:val="standardContextual"/>
        </w:rPr>
      </w:pPr>
      <w:hyperlink w:anchor="_Toc231846127" w:history="1">
        <w:r w:rsidRPr="00F85DD9">
          <w:rPr>
            <w:rStyle w:val="Hyperlink"/>
            <w:noProof/>
          </w:rPr>
          <w:t>3.3.1.2 Cách lưu dữ liệu vào LocalStorage</w:t>
        </w:r>
        <w:r>
          <w:rPr>
            <w:noProof/>
            <w:webHidden/>
          </w:rPr>
          <w:tab/>
        </w:r>
        <w:r>
          <w:rPr>
            <w:noProof/>
            <w:webHidden/>
          </w:rPr>
          <w:fldChar w:fldCharType="begin"/>
        </w:r>
        <w:r>
          <w:rPr>
            <w:noProof/>
            <w:webHidden/>
          </w:rPr>
          <w:instrText xml:space="preserve"> PAGEREF _Toc231846127 \h </w:instrText>
        </w:r>
        <w:r>
          <w:rPr>
            <w:noProof/>
            <w:webHidden/>
          </w:rPr>
        </w:r>
        <w:r>
          <w:rPr>
            <w:noProof/>
            <w:webHidden/>
          </w:rPr>
          <w:fldChar w:fldCharType="separate"/>
        </w:r>
        <w:r>
          <w:rPr>
            <w:noProof/>
            <w:webHidden/>
          </w:rPr>
          <w:t>19</w:t>
        </w:r>
        <w:r>
          <w:rPr>
            <w:noProof/>
            <w:webHidden/>
          </w:rPr>
          <w:fldChar w:fldCharType="end"/>
        </w:r>
      </w:hyperlink>
    </w:p>
    <w:p w14:paraId="4A43CCBC" w14:textId="761B35BA" w:rsidR="00AE5731" w:rsidRDefault="00AE5731">
      <w:pPr>
        <w:pStyle w:val="TOC3"/>
        <w:tabs>
          <w:tab w:val="right" w:leader="dot" w:pos="8778"/>
        </w:tabs>
        <w:rPr>
          <w:rFonts w:asciiTheme="minorHAnsi" w:eastAsiaTheme="minorEastAsia" w:hAnsiTheme="minorHAnsi"/>
          <w:noProof/>
          <w:kern w:val="2"/>
          <w:sz w:val="24"/>
          <w:szCs w:val="24"/>
          <w14:ligatures w14:val="standardContextual"/>
        </w:rPr>
      </w:pPr>
      <w:hyperlink w:anchor="_Toc231846128" w:history="1">
        <w:r w:rsidRPr="00F85DD9">
          <w:rPr>
            <w:rStyle w:val="Hyperlink"/>
            <w:noProof/>
          </w:rPr>
          <w:t>3.3.2 Đặc tả chi tiết</w:t>
        </w:r>
        <w:r>
          <w:rPr>
            <w:noProof/>
            <w:webHidden/>
          </w:rPr>
          <w:tab/>
        </w:r>
        <w:r>
          <w:rPr>
            <w:noProof/>
            <w:webHidden/>
          </w:rPr>
          <w:fldChar w:fldCharType="begin"/>
        </w:r>
        <w:r>
          <w:rPr>
            <w:noProof/>
            <w:webHidden/>
          </w:rPr>
          <w:instrText xml:space="preserve"> PAGEREF _Toc231846128 \h </w:instrText>
        </w:r>
        <w:r>
          <w:rPr>
            <w:noProof/>
            <w:webHidden/>
          </w:rPr>
        </w:r>
        <w:r>
          <w:rPr>
            <w:noProof/>
            <w:webHidden/>
          </w:rPr>
          <w:fldChar w:fldCharType="separate"/>
        </w:r>
        <w:r>
          <w:rPr>
            <w:noProof/>
            <w:webHidden/>
          </w:rPr>
          <w:t>20</w:t>
        </w:r>
        <w:r>
          <w:rPr>
            <w:noProof/>
            <w:webHidden/>
          </w:rPr>
          <w:fldChar w:fldCharType="end"/>
        </w:r>
      </w:hyperlink>
    </w:p>
    <w:p w14:paraId="26121420" w14:textId="66EB9A0E" w:rsidR="00AE5731" w:rsidRDefault="00AE5731">
      <w:pPr>
        <w:pStyle w:val="TOC2"/>
        <w:tabs>
          <w:tab w:val="right" w:leader="dot" w:pos="8778"/>
        </w:tabs>
        <w:rPr>
          <w:rFonts w:asciiTheme="minorHAnsi" w:eastAsiaTheme="minorEastAsia" w:hAnsiTheme="minorHAnsi"/>
          <w:noProof/>
          <w:kern w:val="2"/>
          <w:sz w:val="24"/>
          <w:szCs w:val="24"/>
          <w14:ligatures w14:val="standardContextual"/>
        </w:rPr>
      </w:pPr>
      <w:hyperlink w:anchor="_Toc231846129" w:history="1">
        <w:r w:rsidRPr="00F85DD9">
          <w:rPr>
            <w:rStyle w:val="Hyperlink"/>
            <w:noProof/>
          </w:rPr>
          <w:t>3.4 Thiết kế chức năng</w:t>
        </w:r>
        <w:r>
          <w:rPr>
            <w:noProof/>
            <w:webHidden/>
          </w:rPr>
          <w:tab/>
        </w:r>
        <w:r>
          <w:rPr>
            <w:noProof/>
            <w:webHidden/>
          </w:rPr>
          <w:fldChar w:fldCharType="begin"/>
        </w:r>
        <w:r>
          <w:rPr>
            <w:noProof/>
            <w:webHidden/>
          </w:rPr>
          <w:instrText xml:space="preserve"> PAGEREF _Toc231846129 \h </w:instrText>
        </w:r>
        <w:r>
          <w:rPr>
            <w:noProof/>
            <w:webHidden/>
          </w:rPr>
        </w:r>
        <w:r>
          <w:rPr>
            <w:noProof/>
            <w:webHidden/>
          </w:rPr>
          <w:fldChar w:fldCharType="separate"/>
        </w:r>
        <w:r>
          <w:rPr>
            <w:noProof/>
            <w:webHidden/>
          </w:rPr>
          <w:t>21</w:t>
        </w:r>
        <w:r>
          <w:rPr>
            <w:noProof/>
            <w:webHidden/>
          </w:rPr>
          <w:fldChar w:fldCharType="end"/>
        </w:r>
      </w:hyperlink>
    </w:p>
    <w:p w14:paraId="1E9AE293" w14:textId="4E26BF09" w:rsidR="00AE5731" w:rsidRDefault="00AE5731">
      <w:pPr>
        <w:pStyle w:val="TOC3"/>
        <w:tabs>
          <w:tab w:val="right" w:leader="dot" w:pos="8778"/>
        </w:tabs>
        <w:rPr>
          <w:rFonts w:asciiTheme="minorHAnsi" w:eastAsiaTheme="minorEastAsia" w:hAnsiTheme="minorHAnsi"/>
          <w:noProof/>
          <w:kern w:val="2"/>
          <w:sz w:val="24"/>
          <w:szCs w:val="24"/>
          <w14:ligatures w14:val="standardContextual"/>
        </w:rPr>
      </w:pPr>
      <w:hyperlink w:anchor="_Toc231846130" w:history="1">
        <w:r w:rsidRPr="00F85DD9">
          <w:rPr>
            <w:rStyle w:val="Hyperlink"/>
            <w:noProof/>
          </w:rPr>
          <w:t>3.4.1 Chức năng hiển thị danh sách sản phẩm</w:t>
        </w:r>
        <w:r>
          <w:rPr>
            <w:noProof/>
            <w:webHidden/>
          </w:rPr>
          <w:tab/>
        </w:r>
        <w:r>
          <w:rPr>
            <w:noProof/>
            <w:webHidden/>
          </w:rPr>
          <w:fldChar w:fldCharType="begin"/>
        </w:r>
        <w:r>
          <w:rPr>
            <w:noProof/>
            <w:webHidden/>
          </w:rPr>
          <w:instrText xml:space="preserve"> PAGEREF _Toc231846130 \h </w:instrText>
        </w:r>
        <w:r>
          <w:rPr>
            <w:noProof/>
            <w:webHidden/>
          </w:rPr>
        </w:r>
        <w:r>
          <w:rPr>
            <w:noProof/>
            <w:webHidden/>
          </w:rPr>
          <w:fldChar w:fldCharType="separate"/>
        </w:r>
        <w:r>
          <w:rPr>
            <w:noProof/>
            <w:webHidden/>
          </w:rPr>
          <w:t>21</w:t>
        </w:r>
        <w:r>
          <w:rPr>
            <w:noProof/>
            <w:webHidden/>
          </w:rPr>
          <w:fldChar w:fldCharType="end"/>
        </w:r>
      </w:hyperlink>
    </w:p>
    <w:p w14:paraId="36F2D7CD" w14:textId="03A7BCEF" w:rsidR="00AE5731" w:rsidRDefault="00AE5731">
      <w:pPr>
        <w:pStyle w:val="TOC3"/>
        <w:tabs>
          <w:tab w:val="right" w:leader="dot" w:pos="8778"/>
        </w:tabs>
        <w:rPr>
          <w:rFonts w:asciiTheme="minorHAnsi" w:eastAsiaTheme="minorEastAsia" w:hAnsiTheme="minorHAnsi"/>
          <w:noProof/>
          <w:kern w:val="2"/>
          <w:sz w:val="24"/>
          <w:szCs w:val="24"/>
          <w14:ligatures w14:val="standardContextual"/>
        </w:rPr>
      </w:pPr>
      <w:hyperlink w:anchor="_Toc231846131" w:history="1">
        <w:r w:rsidRPr="00F85DD9">
          <w:rPr>
            <w:rStyle w:val="Hyperlink"/>
            <w:noProof/>
          </w:rPr>
          <w:t>3.4.2 Chức năng xem chi tiết sản phẩm</w:t>
        </w:r>
        <w:r>
          <w:rPr>
            <w:noProof/>
            <w:webHidden/>
          </w:rPr>
          <w:tab/>
        </w:r>
        <w:r>
          <w:rPr>
            <w:noProof/>
            <w:webHidden/>
          </w:rPr>
          <w:fldChar w:fldCharType="begin"/>
        </w:r>
        <w:r>
          <w:rPr>
            <w:noProof/>
            <w:webHidden/>
          </w:rPr>
          <w:instrText xml:space="preserve"> PAGEREF _Toc231846131 \h </w:instrText>
        </w:r>
        <w:r>
          <w:rPr>
            <w:noProof/>
            <w:webHidden/>
          </w:rPr>
        </w:r>
        <w:r>
          <w:rPr>
            <w:noProof/>
            <w:webHidden/>
          </w:rPr>
          <w:fldChar w:fldCharType="separate"/>
        </w:r>
        <w:r>
          <w:rPr>
            <w:noProof/>
            <w:webHidden/>
          </w:rPr>
          <w:t>21</w:t>
        </w:r>
        <w:r>
          <w:rPr>
            <w:noProof/>
            <w:webHidden/>
          </w:rPr>
          <w:fldChar w:fldCharType="end"/>
        </w:r>
      </w:hyperlink>
    </w:p>
    <w:p w14:paraId="1D4DA85E" w14:textId="2744F1DB" w:rsidR="00AE5731" w:rsidRDefault="00AE5731">
      <w:pPr>
        <w:pStyle w:val="TOC3"/>
        <w:tabs>
          <w:tab w:val="right" w:leader="dot" w:pos="8778"/>
        </w:tabs>
        <w:rPr>
          <w:rFonts w:asciiTheme="minorHAnsi" w:eastAsiaTheme="minorEastAsia" w:hAnsiTheme="minorHAnsi"/>
          <w:noProof/>
          <w:kern w:val="2"/>
          <w:sz w:val="24"/>
          <w:szCs w:val="24"/>
          <w14:ligatures w14:val="standardContextual"/>
        </w:rPr>
      </w:pPr>
      <w:hyperlink w:anchor="_Toc231846132" w:history="1">
        <w:r w:rsidRPr="00F85DD9">
          <w:rPr>
            <w:rStyle w:val="Hyperlink"/>
            <w:noProof/>
          </w:rPr>
          <w:t>3.4.3 Chức năng thêm sản phẩm</w:t>
        </w:r>
        <w:r>
          <w:rPr>
            <w:noProof/>
            <w:webHidden/>
          </w:rPr>
          <w:tab/>
        </w:r>
        <w:r>
          <w:rPr>
            <w:noProof/>
            <w:webHidden/>
          </w:rPr>
          <w:fldChar w:fldCharType="begin"/>
        </w:r>
        <w:r>
          <w:rPr>
            <w:noProof/>
            <w:webHidden/>
          </w:rPr>
          <w:instrText xml:space="preserve"> PAGEREF _Toc231846132 \h </w:instrText>
        </w:r>
        <w:r>
          <w:rPr>
            <w:noProof/>
            <w:webHidden/>
          </w:rPr>
        </w:r>
        <w:r>
          <w:rPr>
            <w:noProof/>
            <w:webHidden/>
          </w:rPr>
          <w:fldChar w:fldCharType="separate"/>
        </w:r>
        <w:r>
          <w:rPr>
            <w:noProof/>
            <w:webHidden/>
          </w:rPr>
          <w:t>21</w:t>
        </w:r>
        <w:r>
          <w:rPr>
            <w:noProof/>
            <w:webHidden/>
          </w:rPr>
          <w:fldChar w:fldCharType="end"/>
        </w:r>
      </w:hyperlink>
    </w:p>
    <w:p w14:paraId="4740F045" w14:textId="47386B5F" w:rsidR="00AE5731" w:rsidRDefault="00AE5731">
      <w:pPr>
        <w:pStyle w:val="TOC3"/>
        <w:tabs>
          <w:tab w:val="right" w:leader="dot" w:pos="8778"/>
        </w:tabs>
        <w:rPr>
          <w:rFonts w:asciiTheme="minorHAnsi" w:eastAsiaTheme="minorEastAsia" w:hAnsiTheme="minorHAnsi"/>
          <w:noProof/>
          <w:kern w:val="2"/>
          <w:sz w:val="24"/>
          <w:szCs w:val="24"/>
          <w14:ligatures w14:val="standardContextual"/>
        </w:rPr>
      </w:pPr>
      <w:hyperlink w:anchor="_Toc231846133" w:history="1">
        <w:r w:rsidRPr="00F85DD9">
          <w:rPr>
            <w:rStyle w:val="Hyperlink"/>
            <w:noProof/>
          </w:rPr>
          <w:t>3.4.4 Chức năng chỉnh sửa sản phẩm</w:t>
        </w:r>
        <w:r>
          <w:rPr>
            <w:noProof/>
            <w:webHidden/>
          </w:rPr>
          <w:tab/>
        </w:r>
        <w:r>
          <w:rPr>
            <w:noProof/>
            <w:webHidden/>
          </w:rPr>
          <w:fldChar w:fldCharType="begin"/>
        </w:r>
        <w:r>
          <w:rPr>
            <w:noProof/>
            <w:webHidden/>
          </w:rPr>
          <w:instrText xml:space="preserve"> PAGEREF _Toc231846133 \h </w:instrText>
        </w:r>
        <w:r>
          <w:rPr>
            <w:noProof/>
            <w:webHidden/>
          </w:rPr>
        </w:r>
        <w:r>
          <w:rPr>
            <w:noProof/>
            <w:webHidden/>
          </w:rPr>
          <w:fldChar w:fldCharType="separate"/>
        </w:r>
        <w:r>
          <w:rPr>
            <w:noProof/>
            <w:webHidden/>
          </w:rPr>
          <w:t>22</w:t>
        </w:r>
        <w:r>
          <w:rPr>
            <w:noProof/>
            <w:webHidden/>
          </w:rPr>
          <w:fldChar w:fldCharType="end"/>
        </w:r>
      </w:hyperlink>
    </w:p>
    <w:p w14:paraId="214E63E8" w14:textId="60B9CCC7" w:rsidR="00AE5731" w:rsidRDefault="00AE5731">
      <w:pPr>
        <w:pStyle w:val="TOC3"/>
        <w:tabs>
          <w:tab w:val="right" w:leader="dot" w:pos="8778"/>
        </w:tabs>
        <w:rPr>
          <w:rFonts w:asciiTheme="minorHAnsi" w:eastAsiaTheme="minorEastAsia" w:hAnsiTheme="minorHAnsi"/>
          <w:noProof/>
          <w:kern w:val="2"/>
          <w:sz w:val="24"/>
          <w:szCs w:val="24"/>
          <w14:ligatures w14:val="standardContextual"/>
        </w:rPr>
      </w:pPr>
      <w:hyperlink w:anchor="_Toc231846134" w:history="1">
        <w:r w:rsidRPr="00F85DD9">
          <w:rPr>
            <w:rStyle w:val="Hyperlink"/>
            <w:noProof/>
          </w:rPr>
          <w:t>3.4.5 Chức năng xóa sản phẩm</w:t>
        </w:r>
        <w:r>
          <w:rPr>
            <w:noProof/>
            <w:webHidden/>
          </w:rPr>
          <w:tab/>
        </w:r>
        <w:r>
          <w:rPr>
            <w:noProof/>
            <w:webHidden/>
          </w:rPr>
          <w:fldChar w:fldCharType="begin"/>
        </w:r>
        <w:r>
          <w:rPr>
            <w:noProof/>
            <w:webHidden/>
          </w:rPr>
          <w:instrText xml:space="preserve"> PAGEREF _Toc231846134 \h </w:instrText>
        </w:r>
        <w:r>
          <w:rPr>
            <w:noProof/>
            <w:webHidden/>
          </w:rPr>
        </w:r>
        <w:r>
          <w:rPr>
            <w:noProof/>
            <w:webHidden/>
          </w:rPr>
          <w:fldChar w:fldCharType="separate"/>
        </w:r>
        <w:r>
          <w:rPr>
            <w:noProof/>
            <w:webHidden/>
          </w:rPr>
          <w:t>22</w:t>
        </w:r>
        <w:r>
          <w:rPr>
            <w:noProof/>
            <w:webHidden/>
          </w:rPr>
          <w:fldChar w:fldCharType="end"/>
        </w:r>
      </w:hyperlink>
    </w:p>
    <w:p w14:paraId="575B70C7" w14:textId="256B9A6A" w:rsidR="00AE5731" w:rsidRDefault="00AE5731">
      <w:pPr>
        <w:pStyle w:val="TOC3"/>
        <w:tabs>
          <w:tab w:val="right" w:leader="dot" w:pos="8778"/>
        </w:tabs>
        <w:rPr>
          <w:rFonts w:asciiTheme="minorHAnsi" w:eastAsiaTheme="minorEastAsia" w:hAnsiTheme="minorHAnsi"/>
          <w:noProof/>
          <w:kern w:val="2"/>
          <w:sz w:val="24"/>
          <w:szCs w:val="24"/>
          <w14:ligatures w14:val="standardContextual"/>
        </w:rPr>
      </w:pPr>
      <w:hyperlink w:anchor="_Toc231846135" w:history="1">
        <w:r w:rsidRPr="00F85DD9">
          <w:rPr>
            <w:rStyle w:val="Hyperlink"/>
            <w:noProof/>
          </w:rPr>
          <w:t>3.4.6 Chức năng lưu trữ dữ liệu</w:t>
        </w:r>
        <w:r>
          <w:rPr>
            <w:noProof/>
            <w:webHidden/>
          </w:rPr>
          <w:tab/>
        </w:r>
        <w:r>
          <w:rPr>
            <w:noProof/>
            <w:webHidden/>
          </w:rPr>
          <w:fldChar w:fldCharType="begin"/>
        </w:r>
        <w:r>
          <w:rPr>
            <w:noProof/>
            <w:webHidden/>
          </w:rPr>
          <w:instrText xml:space="preserve"> PAGEREF _Toc231846135 \h </w:instrText>
        </w:r>
        <w:r>
          <w:rPr>
            <w:noProof/>
            <w:webHidden/>
          </w:rPr>
        </w:r>
        <w:r>
          <w:rPr>
            <w:noProof/>
            <w:webHidden/>
          </w:rPr>
          <w:fldChar w:fldCharType="separate"/>
        </w:r>
        <w:r>
          <w:rPr>
            <w:noProof/>
            <w:webHidden/>
          </w:rPr>
          <w:t>22</w:t>
        </w:r>
        <w:r>
          <w:rPr>
            <w:noProof/>
            <w:webHidden/>
          </w:rPr>
          <w:fldChar w:fldCharType="end"/>
        </w:r>
      </w:hyperlink>
    </w:p>
    <w:p w14:paraId="6A0276A8" w14:textId="6F756B74" w:rsidR="00AE5731" w:rsidRDefault="00AE5731">
      <w:pPr>
        <w:pStyle w:val="TOC3"/>
        <w:tabs>
          <w:tab w:val="right" w:leader="dot" w:pos="8778"/>
        </w:tabs>
        <w:rPr>
          <w:rFonts w:asciiTheme="minorHAnsi" w:eastAsiaTheme="minorEastAsia" w:hAnsiTheme="minorHAnsi"/>
          <w:noProof/>
          <w:kern w:val="2"/>
          <w:sz w:val="24"/>
          <w:szCs w:val="24"/>
          <w14:ligatures w14:val="standardContextual"/>
        </w:rPr>
      </w:pPr>
      <w:hyperlink w:anchor="_Toc231846136" w:history="1">
        <w:r w:rsidRPr="00F85DD9">
          <w:rPr>
            <w:rStyle w:val="Hyperlink"/>
            <w:noProof/>
          </w:rPr>
          <w:t>3.4.7 Chức năng điều hướng giữa các trang</w:t>
        </w:r>
        <w:r>
          <w:rPr>
            <w:noProof/>
            <w:webHidden/>
          </w:rPr>
          <w:tab/>
        </w:r>
        <w:r>
          <w:rPr>
            <w:noProof/>
            <w:webHidden/>
          </w:rPr>
          <w:fldChar w:fldCharType="begin"/>
        </w:r>
        <w:r>
          <w:rPr>
            <w:noProof/>
            <w:webHidden/>
          </w:rPr>
          <w:instrText xml:space="preserve"> PAGEREF _Toc231846136 \h </w:instrText>
        </w:r>
        <w:r>
          <w:rPr>
            <w:noProof/>
            <w:webHidden/>
          </w:rPr>
        </w:r>
        <w:r>
          <w:rPr>
            <w:noProof/>
            <w:webHidden/>
          </w:rPr>
          <w:fldChar w:fldCharType="separate"/>
        </w:r>
        <w:r>
          <w:rPr>
            <w:noProof/>
            <w:webHidden/>
          </w:rPr>
          <w:t>23</w:t>
        </w:r>
        <w:r>
          <w:rPr>
            <w:noProof/>
            <w:webHidden/>
          </w:rPr>
          <w:fldChar w:fldCharType="end"/>
        </w:r>
      </w:hyperlink>
    </w:p>
    <w:p w14:paraId="7B8EE83D" w14:textId="7B0B9653" w:rsidR="00AE5731" w:rsidRDefault="00AE5731">
      <w:pPr>
        <w:pStyle w:val="TOC2"/>
        <w:tabs>
          <w:tab w:val="right" w:leader="dot" w:pos="8778"/>
        </w:tabs>
        <w:rPr>
          <w:rFonts w:asciiTheme="minorHAnsi" w:eastAsiaTheme="minorEastAsia" w:hAnsiTheme="minorHAnsi"/>
          <w:noProof/>
          <w:kern w:val="2"/>
          <w:sz w:val="24"/>
          <w:szCs w:val="24"/>
          <w14:ligatures w14:val="standardContextual"/>
        </w:rPr>
      </w:pPr>
      <w:hyperlink w:anchor="_Toc231846137" w:history="1">
        <w:r w:rsidRPr="00F85DD9">
          <w:rPr>
            <w:rStyle w:val="Hyperlink"/>
            <w:noProof/>
          </w:rPr>
          <w:t>3.5 Thiết kế giao diện</w:t>
        </w:r>
        <w:r>
          <w:rPr>
            <w:noProof/>
            <w:webHidden/>
          </w:rPr>
          <w:tab/>
        </w:r>
        <w:r>
          <w:rPr>
            <w:noProof/>
            <w:webHidden/>
          </w:rPr>
          <w:fldChar w:fldCharType="begin"/>
        </w:r>
        <w:r>
          <w:rPr>
            <w:noProof/>
            <w:webHidden/>
          </w:rPr>
          <w:instrText xml:space="preserve"> PAGEREF _Toc231846137 \h </w:instrText>
        </w:r>
        <w:r>
          <w:rPr>
            <w:noProof/>
            <w:webHidden/>
          </w:rPr>
        </w:r>
        <w:r>
          <w:rPr>
            <w:noProof/>
            <w:webHidden/>
          </w:rPr>
          <w:fldChar w:fldCharType="separate"/>
        </w:r>
        <w:r>
          <w:rPr>
            <w:noProof/>
            <w:webHidden/>
          </w:rPr>
          <w:t>23</w:t>
        </w:r>
        <w:r>
          <w:rPr>
            <w:noProof/>
            <w:webHidden/>
          </w:rPr>
          <w:fldChar w:fldCharType="end"/>
        </w:r>
      </w:hyperlink>
    </w:p>
    <w:p w14:paraId="34706ADD" w14:textId="4A22F505" w:rsidR="00AE5731" w:rsidRDefault="00AE5731">
      <w:pPr>
        <w:pStyle w:val="TOC3"/>
        <w:tabs>
          <w:tab w:val="right" w:leader="dot" w:pos="8778"/>
        </w:tabs>
        <w:rPr>
          <w:rFonts w:asciiTheme="minorHAnsi" w:eastAsiaTheme="minorEastAsia" w:hAnsiTheme="minorHAnsi"/>
          <w:noProof/>
          <w:kern w:val="2"/>
          <w:sz w:val="24"/>
          <w:szCs w:val="24"/>
          <w14:ligatures w14:val="standardContextual"/>
        </w:rPr>
      </w:pPr>
      <w:hyperlink w:anchor="_Toc231846138" w:history="1">
        <w:r w:rsidRPr="00F85DD9">
          <w:rPr>
            <w:rStyle w:val="Hyperlink"/>
            <w:noProof/>
          </w:rPr>
          <w:t>3.5.1 Sơ đồ website</w:t>
        </w:r>
        <w:r>
          <w:rPr>
            <w:noProof/>
            <w:webHidden/>
          </w:rPr>
          <w:tab/>
        </w:r>
        <w:r>
          <w:rPr>
            <w:noProof/>
            <w:webHidden/>
          </w:rPr>
          <w:fldChar w:fldCharType="begin"/>
        </w:r>
        <w:r>
          <w:rPr>
            <w:noProof/>
            <w:webHidden/>
          </w:rPr>
          <w:instrText xml:space="preserve"> PAGEREF _Toc231846138 \h </w:instrText>
        </w:r>
        <w:r>
          <w:rPr>
            <w:noProof/>
            <w:webHidden/>
          </w:rPr>
        </w:r>
        <w:r>
          <w:rPr>
            <w:noProof/>
            <w:webHidden/>
          </w:rPr>
          <w:fldChar w:fldCharType="separate"/>
        </w:r>
        <w:r>
          <w:rPr>
            <w:noProof/>
            <w:webHidden/>
          </w:rPr>
          <w:t>23</w:t>
        </w:r>
        <w:r>
          <w:rPr>
            <w:noProof/>
            <w:webHidden/>
          </w:rPr>
          <w:fldChar w:fldCharType="end"/>
        </w:r>
      </w:hyperlink>
    </w:p>
    <w:p w14:paraId="57C0801E" w14:textId="43C98913" w:rsidR="00AE5731" w:rsidRDefault="00AE5731">
      <w:pPr>
        <w:pStyle w:val="TOC3"/>
        <w:tabs>
          <w:tab w:val="right" w:leader="dot" w:pos="8778"/>
        </w:tabs>
        <w:rPr>
          <w:rFonts w:asciiTheme="minorHAnsi" w:eastAsiaTheme="minorEastAsia" w:hAnsiTheme="minorHAnsi"/>
          <w:noProof/>
          <w:kern w:val="2"/>
          <w:sz w:val="24"/>
          <w:szCs w:val="24"/>
          <w14:ligatures w14:val="standardContextual"/>
        </w:rPr>
      </w:pPr>
      <w:hyperlink w:anchor="_Toc231846139" w:history="1">
        <w:r w:rsidRPr="00F85DD9">
          <w:rPr>
            <w:rStyle w:val="Hyperlink"/>
            <w:noProof/>
          </w:rPr>
          <w:t>3.5.2 Giao diện trang chủ</w:t>
        </w:r>
        <w:r>
          <w:rPr>
            <w:noProof/>
            <w:webHidden/>
          </w:rPr>
          <w:tab/>
        </w:r>
        <w:r>
          <w:rPr>
            <w:noProof/>
            <w:webHidden/>
          </w:rPr>
          <w:fldChar w:fldCharType="begin"/>
        </w:r>
        <w:r>
          <w:rPr>
            <w:noProof/>
            <w:webHidden/>
          </w:rPr>
          <w:instrText xml:space="preserve"> PAGEREF _Toc231846139 \h </w:instrText>
        </w:r>
        <w:r>
          <w:rPr>
            <w:noProof/>
            <w:webHidden/>
          </w:rPr>
        </w:r>
        <w:r>
          <w:rPr>
            <w:noProof/>
            <w:webHidden/>
          </w:rPr>
          <w:fldChar w:fldCharType="separate"/>
        </w:r>
        <w:r>
          <w:rPr>
            <w:noProof/>
            <w:webHidden/>
          </w:rPr>
          <w:t>24</w:t>
        </w:r>
        <w:r>
          <w:rPr>
            <w:noProof/>
            <w:webHidden/>
          </w:rPr>
          <w:fldChar w:fldCharType="end"/>
        </w:r>
      </w:hyperlink>
    </w:p>
    <w:p w14:paraId="0EFFE4F4" w14:textId="7CA7FCD7" w:rsidR="00AE5731" w:rsidRDefault="00AE5731">
      <w:pPr>
        <w:pStyle w:val="TOC3"/>
        <w:tabs>
          <w:tab w:val="right" w:leader="dot" w:pos="8778"/>
        </w:tabs>
        <w:rPr>
          <w:rFonts w:asciiTheme="minorHAnsi" w:eastAsiaTheme="minorEastAsia" w:hAnsiTheme="minorHAnsi"/>
          <w:noProof/>
          <w:kern w:val="2"/>
          <w:sz w:val="24"/>
          <w:szCs w:val="24"/>
          <w14:ligatures w14:val="standardContextual"/>
        </w:rPr>
      </w:pPr>
      <w:hyperlink w:anchor="_Toc231846140" w:history="1">
        <w:r w:rsidRPr="00F85DD9">
          <w:rPr>
            <w:rStyle w:val="Hyperlink"/>
            <w:noProof/>
          </w:rPr>
          <w:t>3.5.3 Giao diện trang giới thiệu</w:t>
        </w:r>
        <w:r>
          <w:rPr>
            <w:noProof/>
            <w:webHidden/>
          </w:rPr>
          <w:tab/>
        </w:r>
        <w:r>
          <w:rPr>
            <w:noProof/>
            <w:webHidden/>
          </w:rPr>
          <w:fldChar w:fldCharType="begin"/>
        </w:r>
        <w:r>
          <w:rPr>
            <w:noProof/>
            <w:webHidden/>
          </w:rPr>
          <w:instrText xml:space="preserve"> PAGEREF _Toc231846140 \h </w:instrText>
        </w:r>
        <w:r>
          <w:rPr>
            <w:noProof/>
            <w:webHidden/>
          </w:rPr>
        </w:r>
        <w:r>
          <w:rPr>
            <w:noProof/>
            <w:webHidden/>
          </w:rPr>
          <w:fldChar w:fldCharType="separate"/>
        </w:r>
        <w:r>
          <w:rPr>
            <w:noProof/>
            <w:webHidden/>
          </w:rPr>
          <w:t>27</w:t>
        </w:r>
        <w:r>
          <w:rPr>
            <w:noProof/>
            <w:webHidden/>
          </w:rPr>
          <w:fldChar w:fldCharType="end"/>
        </w:r>
      </w:hyperlink>
    </w:p>
    <w:p w14:paraId="09FF2741" w14:textId="1B05EE2B" w:rsidR="00AE5731" w:rsidRDefault="00AE5731">
      <w:pPr>
        <w:pStyle w:val="TOC3"/>
        <w:tabs>
          <w:tab w:val="right" w:leader="dot" w:pos="8778"/>
        </w:tabs>
        <w:rPr>
          <w:rFonts w:asciiTheme="minorHAnsi" w:eastAsiaTheme="minorEastAsia" w:hAnsiTheme="minorHAnsi"/>
          <w:noProof/>
          <w:kern w:val="2"/>
          <w:sz w:val="24"/>
          <w:szCs w:val="24"/>
          <w14:ligatures w14:val="standardContextual"/>
        </w:rPr>
      </w:pPr>
      <w:hyperlink w:anchor="_Toc231846141" w:history="1">
        <w:r w:rsidRPr="00F85DD9">
          <w:rPr>
            <w:rStyle w:val="Hyperlink"/>
            <w:noProof/>
          </w:rPr>
          <w:t>3.5.4 Giao diện trang sản phẩm</w:t>
        </w:r>
        <w:r>
          <w:rPr>
            <w:noProof/>
            <w:webHidden/>
          </w:rPr>
          <w:tab/>
        </w:r>
        <w:r>
          <w:rPr>
            <w:noProof/>
            <w:webHidden/>
          </w:rPr>
          <w:fldChar w:fldCharType="begin"/>
        </w:r>
        <w:r>
          <w:rPr>
            <w:noProof/>
            <w:webHidden/>
          </w:rPr>
          <w:instrText xml:space="preserve"> PAGEREF _Toc231846141 \h </w:instrText>
        </w:r>
        <w:r>
          <w:rPr>
            <w:noProof/>
            <w:webHidden/>
          </w:rPr>
        </w:r>
        <w:r>
          <w:rPr>
            <w:noProof/>
            <w:webHidden/>
          </w:rPr>
          <w:fldChar w:fldCharType="separate"/>
        </w:r>
        <w:r>
          <w:rPr>
            <w:noProof/>
            <w:webHidden/>
          </w:rPr>
          <w:t>29</w:t>
        </w:r>
        <w:r>
          <w:rPr>
            <w:noProof/>
            <w:webHidden/>
          </w:rPr>
          <w:fldChar w:fldCharType="end"/>
        </w:r>
      </w:hyperlink>
    </w:p>
    <w:p w14:paraId="1C91AE73" w14:textId="7556636E" w:rsidR="00AE5731" w:rsidRDefault="00AE5731">
      <w:pPr>
        <w:pStyle w:val="TOC3"/>
        <w:tabs>
          <w:tab w:val="right" w:leader="dot" w:pos="8778"/>
        </w:tabs>
        <w:rPr>
          <w:rFonts w:asciiTheme="minorHAnsi" w:eastAsiaTheme="minorEastAsia" w:hAnsiTheme="minorHAnsi"/>
          <w:noProof/>
          <w:kern w:val="2"/>
          <w:sz w:val="24"/>
          <w:szCs w:val="24"/>
          <w14:ligatures w14:val="standardContextual"/>
        </w:rPr>
      </w:pPr>
      <w:hyperlink w:anchor="_Toc231846142" w:history="1">
        <w:r w:rsidRPr="00F85DD9">
          <w:rPr>
            <w:rStyle w:val="Hyperlink"/>
            <w:noProof/>
          </w:rPr>
          <w:t>3.5.5 Giao diện trang chi tiết sản phẩm</w:t>
        </w:r>
        <w:r>
          <w:rPr>
            <w:noProof/>
            <w:webHidden/>
          </w:rPr>
          <w:tab/>
        </w:r>
        <w:r>
          <w:rPr>
            <w:noProof/>
            <w:webHidden/>
          </w:rPr>
          <w:fldChar w:fldCharType="begin"/>
        </w:r>
        <w:r>
          <w:rPr>
            <w:noProof/>
            <w:webHidden/>
          </w:rPr>
          <w:instrText xml:space="preserve"> PAGEREF _Toc231846142 \h </w:instrText>
        </w:r>
        <w:r>
          <w:rPr>
            <w:noProof/>
            <w:webHidden/>
          </w:rPr>
        </w:r>
        <w:r>
          <w:rPr>
            <w:noProof/>
            <w:webHidden/>
          </w:rPr>
          <w:fldChar w:fldCharType="separate"/>
        </w:r>
        <w:r>
          <w:rPr>
            <w:noProof/>
            <w:webHidden/>
          </w:rPr>
          <w:t>31</w:t>
        </w:r>
        <w:r>
          <w:rPr>
            <w:noProof/>
            <w:webHidden/>
          </w:rPr>
          <w:fldChar w:fldCharType="end"/>
        </w:r>
      </w:hyperlink>
    </w:p>
    <w:p w14:paraId="1BDE3058" w14:textId="1705677F" w:rsidR="00AE5731" w:rsidRDefault="00AE5731">
      <w:pPr>
        <w:pStyle w:val="TOC3"/>
        <w:tabs>
          <w:tab w:val="right" w:leader="dot" w:pos="8778"/>
        </w:tabs>
        <w:rPr>
          <w:rFonts w:asciiTheme="minorHAnsi" w:eastAsiaTheme="minorEastAsia" w:hAnsiTheme="minorHAnsi"/>
          <w:noProof/>
          <w:kern w:val="2"/>
          <w:sz w:val="24"/>
          <w:szCs w:val="24"/>
          <w14:ligatures w14:val="standardContextual"/>
        </w:rPr>
      </w:pPr>
      <w:hyperlink w:anchor="_Toc231846143" w:history="1">
        <w:r w:rsidRPr="00F85DD9">
          <w:rPr>
            <w:rStyle w:val="Hyperlink"/>
            <w:noProof/>
          </w:rPr>
          <w:t>3.5.6 Giao diện trang liên hệ</w:t>
        </w:r>
        <w:r>
          <w:rPr>
            <w:noProof/>
            <w:webHidden/>
          </w:rPr>
          <w:tab/>
        </w:r>
        <w:r>
          <w:rPr>
            <w:noProof/>
            <w:webHidden/>
          </w:rPr>
          <w:fldChar w:fldCharType="begin"/>
        </w:r>
        <w:r>
          <w:rPr>
            <w:noProof/>
            <w:webHidden/>
          </w:rPr>
          <w:instrText xml:space="preserve"> PAGEREF _Toc231846143 \h </w:instrText>
        </w:r>
        <w:r>
          <w:rPr>
            <w:noProof/>
            <w:webHidden/>
          </w:rPr>
        </w:r>
        <w:r>
          <w:rPr>
            <w:noProof/>
            <w:webHidden/>
          </w:rPr>
          <w:fldChar w:fldCharType="separate"/>
        </w:r>
        <w:r>
          <w:rPr>
            <w:noProof/>
            <w:webHidden/>
          </w:rPr>
          <w:t>32</w:t>
        </w:r>
        <w:r>
          <w:rPr>
            <w:noProof/>
            <w:webHidden/>
          </w:rPr>
          <w:fldChar w:fldCharType="end"/>
        </w:r>
      </w:hyperlink>
    </w:p>
    <w:p w14:paraId="35F16D25" w14:textId="17C123AA" w:rsidR="00AE5731" w:rsidRDefault="00AE5731">
      <w:pPr>
        <w:pStyle w:val="TOC1"/>
        <w:tabs>
          <w:tab w:val="right" w:leader="dot" w:pos="8778"/>
        </w:tabs>
        <w:rPr>
          <w:rFonts w:asciiTheme="minorHAnsi" w:eastAsiaTheme="minorEastAsia" w:hAnsiTheme="minorHAnsi"/>
          <w:noProof/>
          <w:kern w:val="2"/>
          <w:sz w:val="24"/>
          <w:szCs w:val="24"/>
          <w14:ligatures w14:val="standardContextual"/>
        </w:rPr>
      </w:pPr>
      <w:hyperlink w:anchor="_Toc231846144" w:history="1">
        <w:r w:rsidRPr="00F85DD9">
          <w:rPr>
            <w:rStyle w:val="Hyperlink"/>
            <w:noProof/>
          </w:rPr>
          <w:t>CHƯƠNG 4. KẾT QUẢ thực nghiệm</w:t>
        </w:r>
        <w:r>
          <w:rPr>
            <w:noProof/>
            <w:webHidden/>
          </w:rPr>
          <w:tab/>
        </w:r>
        <w:r>
          <w:rPr>
            <w:noProof/>
            <w:webHidden/>
          </w:rPr>
          <w:fldChar w:fldCharType="begin"/>
        </w:r>
        <w:r>
          <w:rPr>
            <w:noProof/>
            <w:webHidden/>
          </w:rPr>
          <w:instrText xml:space="preserve"> PAGEREF _Toc231846144 \h </w:instrText>
        </w:r>
        <w:r>
          <w:rPr>
            <w:noProof/>
            <w:webHidden/>
          </w:rPr>
        </w:r>
        <w:r>
          <w:rPr>
            <w:noProof/>
            <w:webHidden/>
          </w:rPr>
          <w:fldChar w:fldCharType="separate"/>
        </w:r>
        <w:r>
          <w:rPr>
            <w:noProof/>
            <w:webHidden/>
          </w:rPr>
          <w:t>34</w:t>
        </w:r>
        <w:r>
          <w:rPr>
            <w:noProof/>
            <w:webHidden/>
          </w:rPr>
          <w:fldChar w:fldCharType="end"/>
        </w:r>
      </w:hyperlink>
    </w:p>
    <w:p w14:paraId="09F501BB" w14:textId="7C688B9D" w:rsidR="00AE5731" w:rsidRDefault="00AE5731">
      <w:pPr>
        <w:pStyle w:val="TOC2"/>
        <w:tabs>
          <w:tab w:val="right" w:leader="dot" w:pos="8778"/>
        </w:tabs>
        <w:rPr>
          <w:rFonts w:asciiTheme="minorHAnsi" w:eastAsiaTheme="minorEastAsia" w:hAnsiTheme="minorHAnsi"/>
          <w:noProof/>
          <w:kern w:val="2"/>
          <w:sz w:val="24"/>
          <w:szCs w:val="24"/>
          <w14:ligatures w14:val="standardContextual"/>
        </w:rPr>
      </w:pPr>
      <w:hyperlink w:anchor="_Toc231846145" w:history="1">
        <w:r w:rsidRPr="00F85DD9">
          <w:rPr>
            <w:rStyle w:val="Hyperlink"/>
            <w:noProof/>
          </w:rPr>
          <w:t>4.1 Dữ liệu thử nghiệm</w:t>
        </w:r>
        <w:r>
          <w:rPr>
            <w:noProof/>
            <w:webHidden/>
          </w:rPr>
          <w:tab/>
        </w:r>
        <w:r>
          <w:rPr>
            <w:noProof/>
            <w:webHidden/>
          </w:rPr>
          <w:fldChar w:fldCharType="begin"/>
        </w:r>
        <w:r>
          <w:rPr>
            <w:noProof/>
            <w:webHidden/>
          </w:rPr>
          <w:instrText xml:space="preserve"> PAGEREF _Toc231846145 \h </w:instrText>
        </w:r>
        <w:r>
          <w:rPr>
            <w:noProof/>
            <w:webHidden/>
          </w:rPr>
        </w:r>
        <w:r>
          <w:rPr>
            <w:noProof/>
            <w:webHidden/>
          </w:rPr>
          <w:fldChar w:fldCharType="separate"/>
        </w:r>
        <w:r>
          <w:rPr>
            <w:noProof/>
            <w:webHidden/>
          </w:rPr>
          <w:t>34</w:t>
        </w:r>
        <w:r>
          <w:rPr>
            <w:noProof/>
            <w:webHidden/>
          </w:rPr>
          <w:fldChar w:fldCharType="end"/>
        </w:r>
      </w:hyperlink>
    </w:p>
    <w:p w14:paraId="17501BE2" w14:textId="73B1D425" w:rsidR="00AE5731" w:rsidRDefault="00AE5731">
      <w:pPr>
        <w:pStyle w:val="TOC2"/>
        <w:tabs>
          <w:tab w:val="right" w:leader="dot" w:pos="8778"/>
        </w:tabs>
        <w:rPr>
          <w:rFonts w:asciiTheme="minorHAnsi" w:eastAsiaTheme="minorEastAsia" w:hAnsiTheme="minorHAnsi"/>
          <w:noProof/>
          <w:kern w:val="2"/>
          <w:sz w:val="24"/>
          <w:szCs w:val="24"/>
          <w14:ligatures w14:val="standardContextual"/>
        </w:rPr>
      </w:pPr>
      <w:hyperlink w:anchor="_Toc231846146" w:history="1">
        <w:r w:rsidRPr="00F85DD9">
          <w:rPr>
            <w:rStyle w:val="Hyperlink"/>
            <w:noProof/>
          </w:rPr>
          <w:t>4.2 Kết quả thực nghiệm</w:t>
        </w:r>
        <w:r>
          <w:rPr>
            <w:noProof/>
            <w:webHidden/>
          </w:rPr>
          <w:tab/>
        </w:r>
        <w:r>
          <w:rPr>
            <w:noProof/>
            <w:webHidden/>
          </w:rPr>
          <w:fldChar w:fldCharType="begin"/>
        </w:r>
        <w:r>
          <w:rPr>
            <w:noProof/>
            <w:webHidden/>
          </w:rPr>
          <w:instrText xml:space="preserve"> PAGEREF _Toc231846146 \h </w:instrText>
        </w:r>
        <w:r>
          <w:rPr>
            <w:noProof/>
            <w:webHidden/>
          </w:rPr>
        </w:r>
        <w:r>
          <w:rPr>
            <w:noProof/>
            <w:webHidden/>
          </w:rPr>
          <w:fldChar w:fldCharType="separate"/>
        </w:r>
        <w:r>
          <w:rPr>
            <w:noProof/>
            <w:webHidden/>
          </w:rPr>
          <w:t>36</w:t>
        </w:r>
        <w:r>
          <w:rPr>
            <w:noProof/>
            <w:webHidden/>
          </w:rPr>
          <w:fldChar w:fldCharType="end"/>
        </w:r>
      </w:hyperlink>
    </w:p>
    <w:p w14:paraId="774A625F" w14:textId="7C62AD60" w:rsidR="00AE5731" w:rsidRDefault="00AE5731">
      <w:pPr>
        <w:pStyle w:val="TOC3"/>
        <w:tabs>
          <w:tab w:val="right" w:leader="dot" w:pos="8778"/>
        </w:tabs>
        <w:rPr>
          <w:rFonts w:asciiTheme="minorHAnsi" w:eastAsiaTheme="minorEastAsia" w:hAnsiTheme="minorHAnsi"/>
          <w:noProof/>
          <w:kern w:val="2"/>
          <w:sz w:val="24"/>
          <w:szCs w:val="24"/>
          <w14:ligatures w14:val="standardContextual"/>
        </w:rPr>
      </w:pPr>
      <w:hyperlink w:anchor="_Toc231846147" w:history="1">
        <w:r w:rsidRPr="00F85DD9">
          <w:rPr>
            <w:rStyle w:val="Hyperlink"/>
            <w:noProof/>
          </w:rPr>
          <w:t>4.2.1 Giao diện trang chủ</w:t>
        </w:r>
        <w:r>
          <w:rPr>
            <w:noProof/>
            <w:webHidden/>
          </w:rPr>
          <w:tab/>
        </w:r>
        <w:r>
          <w:rPr>
            <w:noProof/>
            <w:webHidden/>
          </w:rPr>
          <w:fldChar w:fldCharType="begin"/>
        </w:r>
        <w:r>
          <w:rPr>
            <w:noProof/>
            <w:webHidden/>
          </w:rPr>
          <w:instrText xml:space="preserve"> PAGEREF _Toc231846147 \h </w:instrText>
        </w:r>
        <w:r>
          <w:rPr>
            <w:noProof/>
            <w:webHidden/>
          </w:rPr>
        </w:r>
        <w:r>
          <w:rPr>
            <w:noProof/>
            <w:webHidden/>
          </w:rPr>
          <w:fldChar w:fldCharType="separate"/>
        </w:r>
        <w:r>
          <w:rPr>
            <w:noProof/>
            <w:webHidden/>
          </w:rPr>
          <w:t>36</w:t>
        </w:r>
        <w:r>
          <w:rPr>
            <w:noProof/>
            <w:webHidden/>
          </w:rPr>
          <w:fldChar w:fldCharType="end"/>
        </w:r>
      </w:hyperlink>
    </w:p>
    <w:p w14:paraId="7BACDC55" w14:textId="17F95ED8" w:rsidR="00AE5731" w:rsidRDefault="00AE5731">
      <w:pPr>
        <w:pStyle w:val="TOC3"/>
        <w:tabs>
          <w:tab w:val="right" w:leader="dot" w:pos="8778"/>
        </w:tabs>
        <w:rPr>
          <w:rFonts w:asciiTheme="minorHAnsi" w:eastAsiaTheme="minorEastAsia" w:hAnsiTheme="minorHAnsi"/>
          <w:noProof/>
          <w:kern w:val="2"/>
          <w:sz w:val="24"/>
          <w:szCs w:val="24"/>
          <w14:ligatures w14:val="standardContextual"/>
        </w:rPr>
      </w:pPr>
      <w:hyperlink w:anchor="_Toc231846148" w:history="1">
        <w:r w:rsidRPr="00F85DD9">
          <w:rPr>
            <w:rStyle w:val="Hyperlink"/>
            <w:noProof/>
          </w:rPr>
          <w:t>4.2.2 Giao diện trang giới thiệu</w:t>
        </w:r>
        <w:r>
          <w:rPr>
            <w:noProof/>
            <w:webHidden/>
          </w:rPr>
          <w:tab/>
        </w:r>
        <w:r>
          <w:rPr>
            <w:noProof/>
            <w:webHidden/>
          </w:rPr>
          <w:fldChar w:fldCharType="begin"/>
        </w:r>
        <w:r>
          <w:rPr>
            <w:noProof/>
            <w:webHidden/>
          </w:rPr>
          <w:instrText xml:space="preserve"> PAGEREF _Toc231846148 \h </w:instrText>
        </w:r>
        <w:r>
          <w:rPr>
            <w:noProof/>
            <w:webHidden/>
          </w:rPr>
        </w:r>
        <w:r>
          <w:rPr>
            <w:noProof/>
            <w:webHidden/>
          </w:rPr>
          <w:fldChar w:fldCharType="separate"/>
        </w:r>
        <w:r>
          <w:rPr>
            <w:noProof/>
            <w:webHidden/>
          </w:rPr>
          <w:t>40</w:t>
        </w:r>
        <w:r>
          <w:rPr>
            <w:noProof/>
            <w:webHidden/>
          </w:rPr>
          <w:fldChar w:fldCharType="end"/>
        </w:r>
      </w:hyperlink>
    </w:p>
    <w:p w14:paraId="318D929B" w14:textId="3C85F6B9" w:rsidR="00AE5731" w:rsidRDefault="00AE5731">
      <w:pPr>
        <w:pStyle w:val="TOC3"/>
        <w:tabs>
          <w:tab w:val="right" w:leader="dot" w:pos="8778"/>
        </w:tabs>
        <w:rPr>
          <w:rFonts w:asciiTheme="minorHAnsi" w:eastAsiaTheme="minorEastAsia" w:hAnsiTheme="minorHAnsi"/>
          <w:noProof/>
          <w:kern w:val="2"/>
          <w:sz w:val="24"/>
          <w:szCs w:val="24"/>
          <w14:ligatures w14:val="standardContextual"/>
        </w:rPr>
      </w:pPr>
      <w:hyperlink w:anchor="_Toc231846149" w:history="1">
        <w:r w:rsidRPr="00F85DD9">
          <w:rPr>
            <w:rStyle w:val="Hyperlink"/>
            <w:noProof/>
          </w:rPr>
          <w:t>4.2.3 Giao diện trang sản phẩm</w:t>
        </w:r>
        <w:r>
          <w:rPr>
            <w:noProof/>
            <w:webHidden/>
          </w:rPr>
          <w:tab/>
        </w:r>
        <w:r>
          <w:rPr>
            <w:noProof/>
            <w:webHidden/>
          </w:rPr>
          <w:fldChar w:fldCharType="begin"/>
        </w:r>
        <w:r>
          <w:rPr>
            <w:noProof/>
            <w:webHidden/>
          </w:rPr>
          <w:instrText xml:space="preserve"> PAGEREF _Toc231846149 \h </w:instrText>
        </w:r>
        <w:r>
          <w:rPr>
            <w:noProof/>
            <w:webHidden/>
          </w:rPr>
        </w:r>
        <w:r>
          <w:rPr>
            <w:noProof/>
            <w:webHidden/>
          </w:rPr>
          <w:fldChar w:fldCharType="separate"/>
        </w:r>
        <w:r>
          <w:rPr>
            <w:noProof/>
            <w:webHidden/>
          </w:rPr>
          <w:t>41</w:t>
        </w:r>
        <w:r>
          <w:rPr>
            <w:noProof/>
            <w:webHidden/>
          </w:rPr>
          <w:fldChar w:fldCharType="end"/>
        </w:r>
      </w:hyperlink>
    </w:p>
    <w:p w14:paraId="1F3E032D" w14:textId="71900BE1" w:rsidR="00AE5731" w:rsidRDefault="00AE5731">
      <w:pPr>
        <w:pStyle w:val="TOC3"/>
        <w:tabs>
          <w:tab w:val="right" w:leader="dot" w:pos="8778"/>
        </w:tabs>
        <w:rPr>
          <w:rFonts w:asciiTheme="minorHAnsi" w:eastAsiaTheme="minorEastAsia" w:hAnsiTheme="minorHAnsi"/>
          <w:noProof/>
          <w:kern w:val="2"/>
          <w:sz w:val="24"/>
          <w:szCs w:val="24"/>
          <w14:ligatures w14:val="standardContextual"/>
        </w:rPr>
      </w:pPr>
      <w:hyperlink w:anchor="_Toc231846150" w:history="1">
        <w:r w:rsidRPr="00F85DD9">
          <w:rPr>
            <w:rStyle w:val="Hyperlink"/>
            <w:noProof/>
          </w:rPr>
          <w:t>4.2.4 Giao diện trang chi tiết sản phẩm</w:t>
        </w:r>
        <w:r>
          <w:rPr>
            <w:noProof/>
            <w:webHidden/>
          </w:rPr>
          <w:tab/>
        </w:r>
        <w:r>
          <w:rPr>
            <w:noProof/>
            <w:webHidden/>
          </w:rPr>
          <w:fldChar w:fldCharType="begin"/>
        </w:r>
        <w:r>
          <w:rPr>
            <w:noProof/>
            <w:webHidden/>
          </w:rPr>
          <w:instrText xml:space="preserve"> PAGEREF _Toc231846150 \h </w:instrText>
        </w:r>
        <w:r>
          <w:rPr>
            <w:noProof/>
            <w:webHidden/>
          </w:rPr>
        </w:r>
        <w:r>
          <w:rPr>
            <w:noProof/>
            <w:webHidden/>
          </w:rPr>
          <w:fldChar w:fldCharType="separate"/>
        </w:r>
        <w:r>
          <w:rPr>
            <w:noProof/>
            <w:webHidden/>
          </w:rPr>
          <w:t>46</w:t>
        </w:r>
        <w:r>
          <w:rPr>
            <w:noProof/>
            <w:webHidden/>
          </w:rPr>
          <w:fldChar w:fldCharType="end"/>
        </w:r>
      </w:hyperlink>
    </w:p>
    <w:p w14:paraId="290C9809" w14:textId="1D5DBD69" w:rsidR="00AE5731" w:rsidRDefault="00AE5731">
      <w:pPr>
        <w:pStyle w:val="TOC3"/>
        <w:tabs>
          <w:tab w:val="right" w:leader="dot" w:pos="8778"/>
        </w:tabs>
        <w:rPr>
          <w:rFonts w:asciiTheme="minorHAnsi" w:eastAsiaTheme="minorEastAsia" w:hAnsiTheme="minorHAnsi"/>
          <w:noProof/>
          <w:kern w:val="2"/>
          <w:sz w:val="24"/>
          <w:szCs w:val="24"/>
          <w14:ligatures w14:val="standardContextual"/>
        </w:rPr>
      </w:pPr>
      <w:hyperlink w:anchor="_Toc231846151" w:history="1">
        <w:r w:rsidRPr="00F85DD9">
          <w:rPr>
            <w:rStyle w:val="Hyperlink"/>
            <w:noProof/>
          </w:rPr>
          <w:t>4.2.5 Trang liên hệ</w:t>
        </w:r>
        <w:r>
          <w:rPr>
            <w:noProof/>
            <w:webHidden/>
          </w:rPr>
          <w:tab/>
        </w:r>
        <w:r>
          <w:rPr>
            <w:noProof/>
            <w:webHidden/>
          </w:rPr>
          <w:fldChar w:fldCharType="begin"/>
        </w:r>
        <w:r>
          <w:rPr>
            <w:noProof/>
            <w:webHidden/>
          </w:rPr>
          <w:instrText xml:space="preserve"> PAGEREF _Toc231846151 \h </w:instrText>
        </w:r>
        <w:r>
          <w:rPr>
            <w:noProof/>
            <w:webHidden/>
          </w:rPr>
        </w:r>
        <w:r>
          <w:rPr>
            <w:noProof/>
            <w:webHidden/>
          </w:rPr>
          <w:fldChar w:fldCharType="separate"/>
        </w:r>
        <w:r>
          <w:rPr>
            <w:noProof/>
            <w:webHidden/>
          </w:rPr>
          <w:t>47</w:t>
        </w:r>
        <w:r>
          <w:rPr>
            <w:noProof/>
            <w:webHidden/>
          </w:rPr>
          <w:fldChar w:fldCharType="end"/>
        </w:r>
      </w:hyperlink>
    </w:p>
    <w:p w14:paraId="63315E12" w14:textId="73D5F4C4" w:rsidR="00AE5731" w:rsidRDefault="00AE5731">
      <w:pPr>
        <w:pStyle w:val="TOC1"/>
        <w:tabs>
          <w:tab w:val="right" w:leader="dot" w:pos="8778"/>
        </w:tabs>
        <w:rPr>
          <w:rFonts w:asciiTheme="minorHAnsi" w:eastAsiaTheme="minorEastAsia" w:hAnsiTheme="minorHAnsi"/>
          <w:noProof/>
          <w:kern w:val="2"/>
          <w:sz w:val="24"/>
          <w:szCs w:val="24"/>
          <w14:ligatures w14:val="standardContextual"/>
        </w:rPr>
      </w:pPr>
      <w:hyperlink w:anchor="_Toc231846152" w:history="1">
        <w:r w:rsidRPr="00F85DD9">
          <w:rPr>
            <w:rStyle w:val="Hyperlink"/>
            <w:noProof/>
          </w:rPr>
          <w:t>CHƯƠNG 5. Kết luận và hướng phát triển</w:t>
        </w:r>
        <w:r>
          <w:rPr>
            <w:noProof/>
            <w:webHidden/>
          </w:rPr>
          <w:tab/>
        </w:r>
        <w:r>
          <w:rPr>
            <w:noProof/>
            <w:webHidden/>
          </w:rPr>
          <w:fldChar w:fldCharType="begin"/>
        </w:r>
        <w:r>
          <w:rPr>
            <w:noProof/>
            <w:webHidden/>
          </w:rPr>
          <w:instrText xml:space="preserve"> PAGEREF _Toc231846152 \h </w:instrText>
        </w:r>
        <w:r>
          <w:rPr>
            <w:noProof/>
            <w:webHidden/>
          </w:rPr>
        </w:r>
        <w:r>
          <w:rPr>
            <w:noProof/>
            <w:webHidden/>
          </w:rPr>
          <w:fldChar w:fldCharType="separate"/>
        </w:r>
        <w:r>
          <w:rPr>
            <w:noProof/>
            <w:webHidden/>
          </w:rPr>
          <w:t>48</w:t>
        </w:r>
        <w:r>
          <w:rPr>
            <w:noProof/>
            <w:webHidden/>
          </w:rPr>
          <w:fldChar w:fldCharType="end"/>
        </w:r>
      </w:hyperlink>
    </w:p>
    <w:p w14:paraId="77F2B958" w14:textId="3687EC4B" w:rsidR="00AE5731" w:rsidRDefault="00AE5731">
      <w:pPr>
        <w:pStyle w:val="TOC2"/>
        <w:tabs>
          <w:tab w:val="right" w:leader="dot" w:pos="8778"/>
        </w:tabs>
        <w:rPr>
          <w:rFonts w:asciiTheme="minorHAnsi" w:eastAsiaTheme="minorEastAsia" w:hAnsiTheme="minorHAnsi"/>
          <w:noProof/>
          <w:kern w:val="2"/>
          <w:sz w:val="24"/>
          <w:szCs w:val="24"/>
          <w14:ligatures w14:val="standardContextual"/>
        </w:rPr>
      </w:pPr>
      <w:hyperlink w:anchor="_Toc231846153" w:history="1">
        <w:r w:rsidRPr="00F85DD9">
          <w:rPr>
            <w:rStyle w:val="Hyperlink"/>
            <w:noProof/>
          </w:rPr>
          <w:t>5.1 Kết luận</w:t>
        </w:r>
        <w:r>
          <w:rPr>
            <w:noProof/>
            <w:webHidden/>
          </w:rPr>
          <w:tab/>
        </w:r>
        <w:r>
          <w:rPr>
            <w:noProof/>
            <w:webHidden/>
          </w:rPr>
          <w:fldChar w:fldCharType="begin"/>
        </w:r>
        <w:r>
          <w:rPr>
            <w:noProof/>
            <w:webHidden/>
          </w:rPr>
          <w:instrText xml:space="preserve"> PAGEREF _Toc231846153 \h </w:instrText>
        </w:r>
        <w:r>
          <w:rPr>
            <w:noProof/>
            <w:webHidden/>
          </w:rPr>
        </w:r>
        <w:r>
          <w:rPr>
            <w:noProof/>
            <w:webHidden/>
          </w:rPr>
          <w:fldChar w:fldCharType="separate"/>
        </w:r>
        <w:r>
          <w:rPr>
            <w:noProof/>
            <w:webHidden/>
          </w:rPr>
          <w:t>48</w:t>
        </w:r>
        <w:r>
          <w:rPr>
            <w:noProof/>
            <w:webHidden/>
          </w:rPr>
          <w:fldChar w:fldCharType="end"/>
        </w:r>
      </w:hyperlink>
    </w:p>
    <w:p w14:paraId="35BD58E2" w14:textId="4137E6CE" w:rsidR="00AE5731" w:rsidRDefault="00AE5731">
      <w:pPr>
        <w:pStyle w:val="TOC2"/>
        <w:tabs>
          <w:tab w:val="right" w:leader="dot" w:pos="8778"/>
        </w:tabs>
        <w:rPr>
          <w:rFonts w:asciiTheme="minorHAnsi" w:eastAsiaTheme="minorEastAsia" w:hAnsiTheme="minorHAnsi"/>
          <w:noProof/>
          <w:kern w:val="2"/>
          <w:sz w:val="24"/>
          <w:szCs w:val="24"/>
          <w14:ligatures w14:val="standardContextual"/>
        </w:rPr>
      </w:pPr>
      <w:hyperlink w:anchor="_Toc231846154" w:history="1">
        <w:r w:rsidRPr="00F85DD9">
          <w:rPr>
            <w:rStyle w:val="Hyperlink"/>
            <w:noProof/>
          </w:rPr>
          <w:t>5.2 Hướng phát triển</w:t>
        </w:r>
        <w:r>
          <w:rPr>
            <w:noProof/>
            <w:webHidden/>
          </w:rPr>
          <w:tab/>
        </w:r>
        <w:r>
          <w:rPr>
            <w:noProof/>
            <w:webHidden/>
          </w:rPr>
          <w:fldChar w:fldCharType="begin"/>
        </w:r>
        <w:r>
          <w:rPr>
            <w:noProof/>
            <w:webHidden/>
          </w:rPr>
          <w:instrText xml:space="preserve"> PAGEREF _Toc231846154 \h </w:instrText>
        </w:r>
        <w:r>
          <w:rPr>
            <w:noProof/>
            <w:webHidden/>
          </w:rPr>
        </w:r>
        <w:r>
          <w:rPr>
            <w:noProof/>
            <w:webHidden/>
          </w:rPr>
          <w:fldChar w:fldCharType="separate"/>
        </w:r>
        <w:r>
          <w:rPr>
            <w:noProof/>
            <w:webHidden/>
          </w:rPr>
          <w:t>48</w:t>
        </w:r>
        <w:r>
          <w:rPr>
            <w:noProof/>
            <w:webHidden/>
          </w:rPr>
          <w:fldChar w:fldCharType="end"/>
        </w:r>
      </w:hyperlink>
    </w:p>
    <w:p w14:paraId="0D1CCFDC" w14:textId="3C07AFF1" w:rsidR="00084BF4" w:rsidRDefault="00084BF4">
      <w:r>
        <w:fldChar w:fldCharType="end"/>
      </w:r>
    </w:p>
    <w:p w14:paraId="255EE7EA" w14:textId="77777777" w:rsidR="00C50A2A" w:rsidRDefault="00C50A2A" w:rsidP="00C50A2A">
      <w:pPr>
        <w:pStyle w:val="DEMUC"/>
      </w:pPr>
      <w:r>
        <w:br w:type="page"/>
      </w:r>
    </w:p>
    <w:p w14:paraId="7E163758" w14:textId="77777777" w:rsidR="00460883" w:rsidRDefault="00314527" w:rsidP="00FC254B">
      <w:pPr>
        <w:pStyle w:val="DEMUC"/>
        <w:rPr>
          <w:noProof/>
        </w:rPr>
      </w:pPr>
      <w:r>
        <w:lastRenderedPageBreak/>
        <w:t>Danh mục hình ảnh</w:t>
      </w:r>
      <w:r w:rsidR="0049665E">
        <w:fldChar w:fldCharType="begin"/>
      </w:r>
      <w:r w:rsidR="0049665E">
        <w:instrText xml:space="preserve"> TOC \h \z \c "Ảnh" </w:instrText>
      </w:r>
      <w:r w:rsidR="0049665E">
        <w:fldChar w:fldCharType="separate"/>
      </w:r>
    </w:p>
    <w:p w14:paraId="41B17351" w14:textId="77777777" w:rsidR="00AE5731" w:rsidRDefault="0049665E" w:rsidP="0049665E">
      <w:pPr>
        <w:pStyle w:val="DEMUC"/>
        <w:rPr>
          <w:noProof/>
        </w:rPr>
      </w:pPr>
      <w:r>
        <w:fldChar w:fldCharType="end"/>
      </w:r>
      <w:r w:rsidR="0001049B">
        <w:fldChar w:fldCharType="begin"/>
      </w:r>
      <w:r w:rsidR="0001049B">
        <w:instrText xml:space="preserve"> TOC \h \z \c "Hình" </w:instrText>
      </w:r>
      <w:r w:rsidR="0001049B">
        <w:fldChar w:fldCharType="separate"/>
      </w:r>
    </w:p>
    <w:p w14:paraId="4FA1CC48" w14:textId="6267A54B" w:rsidR="00AE5731" w:rsidRDefault="00AE5731">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846155" w:history="1">
        <w:r w:rsidRPr="003D4441">
          <w:rPr>
            <w:rStyle w:val="Hyperlink"/>
            <w:noProof/>
          </w:rPr>
          <w:t>Hình 3.1 Sơ đồ cấu trúc website CoffeeShop</w:t>
        </w:r>
        <w:r>
          <w:rPr>
            <w:noProof/>
            <w:webHidden/>
          </w:rPr>
          <w:tab/>
        </w:r>
        <w:r>
          <w:rPr>
            <w:noProof/>
            <w:webHidden/>
          </w:rPr>
          <w:fldChar w:fldCharType="begin"/>
        </w:r>
        <w:r>
          <w:rPr>
            <w:noProof/>
            <w:webHidden/>
          </w:rPr>
          <w:instrText xml:space="preserve"> PAGEREF _Toc231846155 \h </w:instrText>
        </w:r>
        <w:r>
          <w:rPr>
            <w:noProof/>
            <w:webHidden/>
          </w:rPr>
        </w:r>
        <w:r>
          <w:rPr>
            <w:noProof/>
            <w:webHidden/>
          </w:rPr>
          <w:fldChar w:fldCharType="separate"/>
        </w:r>
        <w:r>
          <w:rPr>
            <w:noProof/>
            <w:webHidden/>
          </w:rPr>
          <w:t>23</w:t>
        </w:r>
        <w:r>
          <w:rPr>
            <w:noProof/>
            <w:webHidden/>
          </w:rPr>
          <w:fldChar w:fldCharType="end"/>
        </w:r>
      </w:hyperlink>
    </w:p>
    <w:p w14:paraId="0D26C88A" w14:textId="6ECCE7B7" w:rsidR="00AE5731" w:rsidRDefault="00AE5731">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846156" w:history="1">
        <w:r w:rsidRPr="003D4441">
          <w:rPr>
            <w:rStyle w:val="Hyperlink"/>
            <w:noProof/>
          </w:rPr>
          <w:t>Hình 3.2 Phác thảo giao diện trang chủ</w:t>
        </w:r>
        <w:r>
          <w:rPr>
            <w:noProof/>
            <w:webHidden/>
          </w:rPr>
          <w:tab/>
        </w:r>
        <w:r>
          <w:rPr>
            <w:noProof/>
            <w:webHidden/>
          </w:rPr>
          <w:fldChar w:fldCharType="begin"/>
        </w:r>
        <w:r>
          <w:rPr>
            <w:noProof/>
            <w:webHidden/>
          </w:rPr>
          <w:instrText xml:space="preserve"> PAGEREF _Toc231846156 \h </w:instrText>
        </w:r>
        <w:r>
          <w:rPr>
            <w:noProof/>
            <w:webHidden/>
          </w:rPr>
        </w:r>
        <w:r>
          <w:rPr>
            <w:noProof/>
            <w:webHidden/>
          </w:rPr>
          <w:fldChar w:fldCharType="separate"/>
        </w:r>
        <w:r>
          <w:rPr>
            <w:noProof/>
            <w:webHidden/>
          </w:rPr>
          <w:t>25</w:t>
        </w:r>
        <w:r>
          <w:rPr>
            <w:noProof/>
            <w:webHidden/>
          </w:rPr>
          <w:fldChar w:fldCharType="end"/>
        </w:r>
      </w:hyperlink>
    </w:p>
    <w:p w14:paraId="23E81C91" w14:textId="149BA528" w:rsidR="00AE5731" w:rsidRDefault="00AE5731">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846157" w:history="1">
        <w:r w:rsidRPr="003D4441">
          <w:rPr>
            <w:rStyle w:val="Hyperlink"/>
            <w:noProof/>
          </w:rPr>
          <w:t>Hình 3.3 Phác thảo giao diện trang giới thiệu</w:t>
        </w:r>
        <w:r>
          <w:rPr>
            <w:noProof/>
            <w:webHidden/>
          </w:rPr>
          <w:tab/>
        </w:r>
        <w:r>
          <w:rPr>
            <w:noProof/>
            <w:webHidden/>
          </w:rPr>
          <w:fldChar w:fldCharType="begin"/>
        </w:r>
        <w:r>
          <w:rPr>
            <w:noProof/>
            <w:webHidden/>
          </w:rPr>
          <w:instrText xml:space="preserve"> PAGEREF _Toc231846157 \h </w:instrText>
        </w:r>
        <w:r>
          <w:rPr>
            <w:noProof/>
            <w:webHidden/>
          </w:rPr>
        </w:r>
        <w:r>
          <w:rPr>
            <w:noProof/>
            <w:webHidden/>
          </w:rPr>
          <w:fldChar w:fldCharType="separate"/>
        </w:r>
        <w:r>
          <w:rPr>
            <w:noProof/>
            <w:webHidden/>
          </w:rPr>
          <w:t>27</w:t>
        </w:r>
        <w:r>
          <w:rPr>
            <w:noProof/>
            <w:webHidden/>
          </w:rPr>
          <w:fldChar w:fldCharType="end"/>
        </w:r>
      </w:hyperlink>
    </w:p>
    <w:p w14:paraId="1A9CB6A0" w14:textId="6D17C98E" w:rsidR="00AE5731" w:rsidRDefault="00AE5731">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846158" w:history="1">
        <w:r w:rsidRPr="003D4441">
          <w:rPr>
            <w:rStyle w:val="Hyperlink"/>
            <w:noProof/>
          </w:rPr>
          <w:t>Hình 3.4 Phác thảo giao diện trang sản phẩm</w:t>
        </w:r>
        <w:r>
          <w:rPr>
            <w:noProof/>
            <w:webHidden/>
          </w:rPr>
          <w:tab/>
        </w:r>
        <w:r>
          <w:rPr>
            <w:noProof/>
            <w:webHidden/>
          </w:rPr>
          <w:fldChar w:fldCharType="begin"/>
        </w:r>
        <w:r>
          <w:rPr>
            <w:noProof/>
            <w:webHidden/>
          </w:rPr>
          <w:instrText xml:space="preserve"> PAGEREF _Toc231846158 \h </w:instrText>
        </w:r>
        <w:r>
          <w:rPr>
            <w:noProof/>
            <w:webHidden/>
          </w:rPr>
        </w:r>
        <w:r>
          <w:rPr>
            <w:noProof/>
            <w:webHidden/>
          </w:rPr>
          <w:fldChar w:fldCharType="separate"/>
        </w:r>
        <w:r>
          <w:rPr>
            <w:noProof/>
            <w:webHidden/>
          </w:rPr>
          <w:t>29</w:t>
        </w:r>
        <w:r>
          <w:rPr>
            <w:noProof/>
            <w:webHidden/>
          </w:rPr>
          <w:fldChar w:fldCharType="end"/>
        </w:r>
      </w:hyperlink>
    </w:p>
    <w:p w14:paraId="0916EAB3" w14:textId="38C52F61" w:rsidR="00AE5731" w:rsidRDefault="00AE5731">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846159" w:history="1">
        <w:r w:rsidRPr="003D4441">
          <w:rPr>
            <w:rStyle w:val="Hyperlink"/>
            <w:noProof/>
          </w:rPr>
          <w:t>Hình 3.5 Phác thảo giao diện trang chi tiết sản phẩm</w:t>
        </w:r>
        <w:r>
          <w:rPr>
            <w:noProof/>
            <w:webHidden/>
          </w:rPr>
          <w:tab/>
        </w:r>
        <w:r>
          <w:rPr>
            <w:noProof/>
            <w:webHidden/>
          </w:rPr>
          <w:fldChar w:fldCharType="begin"/>
        </w:r>
        <w:r>
          <w:rPr>
            <w:noProof/>
            <w:webHidden/>
          </w:rPr>
          <w:instrText xml:space="preserve"> PAGEREF _Toc231846159 \h </w:instrText>
        </w:r>
        <w:r>
          <w:rPr>
            <w:noProof/>
            <w:webHidden/>
          </w:rPr>
        </w:r>
        <w:r>
          <w:rPr>
            <w:noProof/>
            <w:webHidden/>
          </w:rPr>
          <w:fldChar w:fldCharType="separate"/>
        </w:r>
        <w:r>
          <w:rPr>
            <w:noProof/>
            <w:webHidden/>
          </w:rPr>
          <w:t>31</w:t>
        </w:r>
        <w:r>
          <w:rPr>
            <w:noProof/>
            <w:webHidden/>
          </w:rPr>
          <w:fldChar w:fldCharType="end"/>
        </w:r>
      </w:hyperlink>
    </w:p>
    <w:p w14:paraId="4F368EF2" w14:textId="396DEF24" w:rsidR="00AE5731" w:rsidRDefault="00AE5731">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846160" w:history="1">
        <w:r w:rsidRPr="003D4441">
          <w:rPr>
            <w:rStyle w:val="Hyperlink"/>
            <w:noProof/>
          </w:rPr>
          <w:t>Hình 3.6 Phác thảo giao diện trang liên hệ</w:t>
        </w:r>
        <w:r>
          <w:rPr>
            <w:noProof/>
            <w:webHidden/>
          </w:rPr>
          <w:tab/>
        </w:r>
        <w:r>
          <w:rPr>
            <w:noProof/>
            <w:webHidden/>
          </w:rPr>
          <w:fldChar w:fldCharType="begin"/>
        </w:r>
        <w:r>
          <w:rPr>
            <w:noProof/>
            <w:webHidden/>
          </w:rPr>
          <w:instrText xml:space="preserve"> PAGEREF _Toc231846160 \h </w:instrText>
        </w:r>
        <w:r>
          <w:rPr>
            <w:noProof/>
            <w:webHidden/>
          </w:rPr>
        </w:r>
        <w:r>
          <w:rPr>
            <w:noProof/>
            <w:webHidden/>
          </w:rPr>
          <w:fldChar w:fldCharType="separate"/>
        </w:r>
        <w:r>
          <w:rPr>
            <w:noProof/>
            <w:webHidden/>
          </w:rPr>
          <w:t>32</w:t>
        </w:r>
        <w:r>
          <w:rPr>
            <w:noProof/>
            <w:webHidden/>
          </w:rPr>
          <w:fldChar w:fldCharType="end"/>
        </w:r>
      </w:hyperlink>
    </w:p>
    <w:p w14:paraId="7B16C369" w14:textId="36470760" w:rsidR="00AE5731" w:rsidRDefault="00AE5731">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846161" w:history="1">
        <w:r w:rsidRPr="003D4441">
          <w:rPr>
            <w:rStyle w:val="Hyperlink"/>
            <w:noProof/>
          </w:rPr>
          <w:t>Hình 4.1 Phần đầu trang chủ</w:t>
        </w:r>
        <w:r>
          <w:rPr>
            <w:noProof/>
            <w:webHidden/>
          </w:rPr>
          <w:tab/>
        </w:r>
        <w:r>
          <w:rPr>
            <w:noProof/>
            <w:webHidden/>
          </w:rPr>
          <w:fldChar w:fldCharType="begin"/>
        </w:r>
        <w:r>
          <w:rPr>
            <w:noProof/>
            <w:webHidden/>
          </w:rPr>
          <w:instrText xml:space="preserve"> PAGEREF _Toc231846161 \h </w:instrText>
        </w:r>
        <w:r>
          <w:rPr>
            <w:noProof/>
            <w:webHidden/>
          </w:rPr>
        </w:r>
        <w:r>
          <w:rPr>
            <w:noProof/>
            <w:webHidden/>
          </w:rPr>
          <w:fldChar w:fldCharType="separate"/>
        </w:r>
        <w:r>
          <w:rPr>
            <w:noProof/>
            <w:webHidden/>
          </w:rPr>
          <w:t>36</w:t>
        </w:r>
        <w:r>
          <w:rPr>
            <w:noProof/>
            <w:webHidden/>
          </w:rPr>
          <w:fldChar w:fldCharType="end"/>
        </w:r>
      </w:hyperlink>
    </w:p>
    <w:p w14:paraId="335389C2" w14:textId="42583205" w:rsidR="00AE5731" w:rsidRDefault="00AE5731">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846162" w:history="1">
        <w:r w:rsidRPr="003D4441">
          <w:rPr>
            <w:rStyle w:val="Hyperlink"/>
            <w:noProof/>
          </w:rPr>
          <w:t>Hình 4.2 Các sản phẩm best seller</w:t>
        </w:r>
        <w:r>
          <w:rPr>
            <w:noProof/>
            <w:webHidden/>
          </w:rPr>
          <w:tab/>
        </w:r>
        <w:r>
          <w:rPr>
            <w:noProof/>
            <w:webHidden/>
          </w:rPr>
          <w:fldChar w:fldCharType="begin"/>
        </w:r>
        <w:r>
          <w:rPr>
            <w:noProof/>
            <w:webHidden/>
          </w:rPr>
          <w:instrText xml:space="preserve"> PAGEREF _Toc231846162 \h </w:instrText>
        </w:r>
        <w:r>
          <w:rPr>
            <w:noProof/>
            <w:webHidden/>
          </w:rPr>
        </w:r>
        <w:r>
          <w:rPr>
            <w:noProof/>
            <w:webHidden/>
          </w:rPr>
          <w:fldChar w:fldCharType="separate"/>
        </w:r>
        <w:r>
          <w:rPr>
            <w:noProof/>
            <w:webHidden/>
          </w:rPr>
          <w:t>37</w:t>
        </w:r>
        <w:r>
          <w:rPr>
            <w:noProof/>
            <w:webHidden/>
          </w:rPr>
          <w:fldChar w:fldCharType="end"/>
        </w:r>
      </w:hyperlink>
    </w:p>
    <w:p w14:paraId="26D89FA2" w14:textId="75941A19" w:rsidR="00AE5731" w:rsidRDefault="00AE5731">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846163" w:history="1">
        <w:r w:rsidRPr="003D4441">
          <w:rPr>
            <w:rStyle w:val="Hyperlink"/>
            <w:noProof/>
          </w:rPr>
          <w:t>Hình 4.3 Phần feedback từ khách hàng</w:t>
        </w:r>
        <w:r>
          <w:rPr>
            <w:noProof/>
            <w:webHidden/>
          </w:rPr>
          <w:tab/>
        </w:r>
        <w:r>
          <w:rPr>
            <w:noProof/>
            <w:webHidden/>
          </w:rPr>
          <w:fldChar w:fldCharType="begin"/>
        </w:r>
        <w:r>
          <w:rPr>
            <w:noProof/>
            <w:webHidden/>
          </w:rPr>
          <w:instrText xml:space="preserve"> PAGEREF _Toc231846163 \h </w:instrText>
        </w:r>
        <w:r>
          <w:rPr>
            <w:noProof/>
            <w:webHidden/>
          </w:rPr>
        </w:r>
        <w:r>
          <w:rPr>
            <w:noProof/>
            <w:webHidden/>
          </w:rPr>
          <w:fldChar w:fldCharType="separate"/>
        </w:r>
        <w:r>
          <w:rPr>
            <w:noProof/>
            <w:webHidden/>
          </w:rPr>
          <w:t>38</w:t>
        </w:r>
        <w:r>
          <w:rPr>
            <w:noProof/>
            <w:webHidden/>
          </w:rPr>
          <w:fldChar w:fldCharType="end"/>
        </w:r>
      </w:hyperlink>
    </w:p>
    <w:p w14:paraId="5F70E09E" w14:textId="78F0A70F" w:rsidR="00AE5731" w:rsidRDefault="00AE5731">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846164" w:history="1">
        <w:r w:rsidRPr="003D4441">
          <w:rPr>
            <w:rStyle w:val="Hyperlink"/>
            <w:noProof/>
          </w:rPr>
          <w:t>Hình 4.4 Footer</w:t>
        </w:r>
        <w:r>
          <w:rPr>
            <w:noProof/>
            <w:webHidden/>
          </w:rPr>
          <w:tab/>
        </w:r>
        <w:r>
          <w:rPr>
            <w:noProof/>
            <w:webHidden/>
          </w:rPr>
          <w:fldChar w:fldCharType="begin"/>
        </w:r>
        <w:r>
          <w:rPr>
            <w:noProof/>
            <w:webHidden/>
          </w:rPr>
          <w:instrText xml:space="preserve"> PAGEREF _Toc231846164 \h </w:instrText>
        </w:r>
        <w:r>
          <w:rPr>
            <w:noProof/>
            <w:webHidden/>
          </w:rPr>
        </w:r>
        <w:r>
          <w:rPr>
            <w:noProof/>
            <w:webHidden/>
          </w:rPr>
          <w:fldChar w:fldCharType="separate"/>
        </w:r>
        <w:r>
          <w:rPr>
            <w:noProof/>
            <w:webHidden/>
          </w:rPr>
          <w:t>39</w:t>
        </w:r>
        <w:r>
          <w:rPr>
            <w:noProof/>
            <w:webHidden/>
          </w:rPr>
          <w:fldChar w:fldCharType="end"/>
        </w:r>
      </w:hyperlink>
    </w:p>
    <w:p w14:paraId="0865F447" w14:textId="6BE8FEC1" w:rsidR="00AE5731" w:rsidRDefault="00AE5731">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846165" w:history="1">
        <w:r w:rsidRPr="003D4441">
          <w:rPr>
            <w:rStyle w:val="Hyperlink"/>
            <w:noProof/>
          </w:rPr>
          <w:t>Hình 4.5 Giao diện trang giới thiệu</w:t>
        </w:r>
        <w:r>
          <w:rPr>
            <w:noProof/>
            <w:webHidden/>
          </w:rPr>
          <w:tab/>
        </w:r>
        <w:r>
          <w:rPr>
            <w:noProof/>
            <w:webHidden/>
          </w:rPr>
          <w:fldChar w:fldCharType="begin"/>
        </w:r>
        <w:r>
          <w:rPr>
            <w:noProof/>
            <w:webHidden/>
          </w:rPr>
          <w:instrText xml:space="preserve"> PAGEREF _Toc231846165 \h </w:instrText>
        </w:r>
        <w:r>
          <w:rPr>
            <w:noProof/>
            <w:webHidden/>
          </w:rPr>
        </w:r>
        <w:r>
          <w:rPr>
            <w:noProof/>
            <w:webHidden/>
          </w:rPr>
          <w:fldChar w:fldCharType="separate"/>
        </w:r>
        <w:r>
          <w:rPr>
            <w:noProof/>
            <w:webHidden/>
          </w:rPr>
          <w:t>40</w:t>
        </w:r>
        <w:r>
          <w:rPr>
            <w:noProof/>
            <w:webHidden/>
          </w:rPr>
          <w:fldChar w:fldCharType="end"/>
        </w:r>
      </w:hyperlink>
    </w:p>
    <w:p w14:paraId="4A590A54" w14:textId="7138C619" w:rsidR="00AE5731" w:rsidRDefault="00AE5731">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846166" w:history="1">
        <w:r w:rsidRPr="003D4441">
          <w:rPr>
            <w:rStyle w:val="Hyperlink"/>
            <w:noProof/>
          </w:rPr>
          <w:t>Hình 4.6 Giao diện trang sản phẩm ở chế độ xem</w:t>
        </w:r>
        <w:r>
          <w:rPr>
            <w:noProof/>
            <w:webHidden/>
          </w:rPr>
          <w:tab/>
        </w:r>
        <w:r>
          <w:rPr>
            <w:noProof/>
            <w:webHidden/>
          </w:rPr>
          <w:fldChar w:fldCharType="begin"/>
        </w:r>
        <w:r>
          <w:rPr>
            <w:noProof/>
            <w:webHidden/>
          </w:rPr>
          <w:instrText xml:space="preserve"> PAGEREF _Toc231846166 \h </w:instrText>
        </w:r>
        <w:r>
          <w:rPr>
            <w:noProof/>
            <w:webHidden/>
          </w:rPr>
        </w:r>
        <w:r>
          <w:rPr>
            <w:noProof/>
            <w:webHidden/>
          </w:rPr>
          <w:fldChar w:fldCharType="separate"/>
        </w:r>
        <w:r>
          <w:rPr>
            <w:noProof/>
            <w:webHidden/>
          </w:rPr>
          <w:t>41</w:t>
        </w:r>
        <w:r>
          <w:rPr>
            <w:noProof/>
            <w:webHidden/>
          </w:rPr>
          <w:fldChar w:fldCharType="end"/>
        </w:r>
      </w:hyperlink>
    </w:p>
    <w:p w14:paraId="54EE1DBE" w14:textId="768AB85D" w:rsidR="00AE5731" w:rsidRDefault="00AE5731">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846167" w:history="1">
        <w:r w:rsidRPr="003D4441">
          <w:rPr>
            <w:rStyle w:val="Hyperlink"/>
            <w:noProof/>
          </w:rPr>
          <w:t>Hình 4.7 Giao diện trang sản phẩm ở chế độ sửa</w:t>
        </w:r>
        <w:r>
          <w:rPr>
            <w:noProof/>
            <w:webHidden/>
          </w:rPr>
          <w:tab/>
        </w:r>
        <w:r>
          <w:rPr>
            <w:noProof/>
            <w:webHidden/>
          </w:rPr>
          <w:fldChar w:fldCharType="begin"/>
        </w:r>
        <w:r>
          <w:rPr>
            <w:noProof/>
            <w:webHidden/>
          </w:rPr>
          <w:instrText xml:space="preserve"> PAGEREF _Toc231846167 \h </w:instrText>
        </w:r>
        <w:r>
          <w:rPr>
            <w:noProof/>
            <w:webHidden/>
          </w:rPr>
        </w:r>
        <w:r>
          <w:rPr>
            <w:noProof/>
            <w:webHidden/>
          </w:rPr>
          <w:fldChar w:fldCharType="separate"/>
        </w:r>
        <w:r>
          <w:rPr>
            <w:noProof/>
            <w:webHidden/>
          </w:rPr>
          <w:t>43</w:t>
        </w:r>
        <w:r>
          <w:rPr>
            <w:noProof/>
            <w:webHidden/>
          </w:rPr>
          <w:fldChar w:fldCharType="end"/>
        </w:r>
      </w:hyperlink>
    </w:p>
    <w:p w14:paraId="4DF7EB13" w14:textId="3788AE9F" w:rsidR="00AE5731" w:rsidRDefault="00AE5731">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846168" w:history="1">
        <w:r w:rsidRPr="003D4441">
          <w:rPr>
            <w:rStyle w:val="Hyperlink"/>
            <w:noProof/>
          </w:rPr>
          <w:t>Hình 4.8 Form nhập thông tin cho sản phẩm mới</w:t>
        </w:r>
        <w:r>
          <w:rPr>
            <w:noProof/>
            <w:webHidden/>
          </w:rPr>
          <w:tab/>
        </w:r>
        <w:r>
          <w:rPr>
            <w:noProof/>
            <w:webHidden/>
          </w:rPr>
          <w:fldChar w:fldCharType="begin"/>
        </w:r>
        <w:r>
          <w:rPr>
            <w:noProof/>
            <w:webHidden/>
          </w:rPr>
          <w:instrText xml:space="preserve"> PAGEREF _Toc231846168 \h </w:instrText>
        </w:r>
        <w:r>
          <w:rPr>
            <w:noProof/>
            <w:webHidden/>
          </w:rPr>
        </w:r>
        <w:r>
          <w:rPr>
            <w:noProof/>
            <w:webHidden/>
          </w:rPr>
          <w:fldChar w:fldCharType="separate"/>
        </w:r>
        <w:r>
          <w:rPr>
            <w:noProof/>
            <w:webHidden/>
          </w:rPr>
          <w:t>44</w:t>
        </w:r>
        <w:r>
          <w:rPr>
            <w:noProof/>
            <w:webHidden/>
          </w:rPr>
          <w:fldChar w:fldCharType="end"/>
        </w:r>
      </w:hyperlink>
    </w:p>
    <w:p w14:paraId="3B0204B4" w14:textId="3D5E82F4" w:rsidR="00AE5731" w:rsidRDefault="00AE5731">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846169" w:history="1">
        <w:r w:rsidRPr="003D4441">
          <w:rPr>
            <w:rStyle w:val="Hyperlink"/>
            <w:noProof/>
          </w:rPr>
          <w:t>Hình 4.9 Form sửa thông tin một sản phẩm đã có</w:t>
        </w:r>
        <w:r>
          <w:rPr>
            <w:noProof/>
            <w:webHidden/>
          </w:rPr>
          <w:tab/>
        </w:r>
        <w:r>
          <w:rPr>
            <w:noProof/>
            <w:webHidden/>
          </w:rPr>
          <w:fldChar w:fldCharType="begin"/>
        </w:r>
        <w:r>
          <w:rPr>
            <w:noProof/>
            <w:webHidden/>
          </w:rPr>
          <w:instrText xml:space="preserve"> PAGEREF _Toc231846169 \h </w:instrText>
        </w:r>
        <w:r>
          <w:rPr>
            <w:noProof/>
            <w:webHidden/>
          </w:rPr>
        </w:r>
        <w:r>
          <w:rPr>
            <w:noProof/>
            <w:webHidden/>
          </w:rPr>
          <w:fldChar w:fldCharType="separate"/>
        </w:r>
        <w:r>
          <w:rPr>
            <w:noProof/>
            <w:webHidden/>
          </w:rPr>
          <w:t>45</w:t>
        </w:r>
        <w:r>
          <w:rPr>
            <w:noProof/>
            <w:webHidden/>
          </w:rPr>
          <w:fldChar w:fldCharType="end"/>
        </w:r>
      </w:hyperlink>
    </w:p>
    <w:p w14:paraId="577B4E32" w14:textId="466FA3AC" w:rsidR="00AE5731" w:rsidRDefault="00AE5731">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846170" w:history="1">
        <w:r w:rsidRPr="003D4441">
          <w:rPr>
            <w:rStyle w:val="Hyperlink"/>
            <w:noProof/>
          </w:rPr>
          <w:t>Hình 4.10 Giao diện trang chi tiết sản phẩm</w:t>
        </w:r>
        <w:r>
          <w:rPr>
            <w:noProof/>
            <w:webHidden/>
          </w:rPr>
          <w:tab/>
        </w:r>
        <w:r>
          <w:rPr>
            <w:noProof/>
            <w:webHidden/>
          </w:rPr>
          <w:fldChar w:fldCharType="begin"/>
        </w:r>
        <w:r>
          <w:rPr>
            <w:noProof/>
            <w:webHidden/>
          </w:rPr>
          <w:instrText xml:space="preserve"> PAGEREF _Toc231846170 \h </w:instrText>
        </w:r>
        <w:r>
          <w:rPr>
            <w:noProof/>
            <w:webHidden/>
          </w:rPr>
        </w:r>
        <w:r>
          <w:rPr>
            <w:noProof/>
            <w:webHidden/>
          </w:rPr>
          <w:fldChar w:fldCharType="separate"/>
        </w:r>
        <w:r>
          <w:rPr>
            <w:noProof/>
            <w:webHidden/>
          </w:rPr>
          <w:t>46</w:t>
        </w:r>
        <w:r>
          <w:rPr>
            <w:noProof/>
            <w:webHidden/>
          </w:rPr>
          <w:fldChar w:fldCharType="end"/>
        </w:r>
      </w:hyperlink>
    </w:p>
    <w:p w14:paraId="3073C814" w14:textId="0AA2D409" w:rsidR="00AE5731" w:rsidRDefault="00AE5731">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846171" w:history="1">
        <w:r w:rsidRPr="003D4441">
          <w:rPr>
            <w:rStyle w:val="Hyperlink"/>
            <w:noProof/>
          </w:rPr>
          <w:t>Hình 4.11 Giao diện trang liên hệ</w:t>
        </w:r>
        <w:r>
          <w:rPr>
            <w:noProof/>
            <w:webHidden/>
          </w:rPr>
          <w:tab/>
        </w:r>
        <w:r>
          <w:rPr>
            <w:noProof/>
            <w:webHidden/>
          </w:rPr>
          <w:fldChar w:fldCharType="begin"/>
        </w:r>
        <w:r>
          <w:rPr>
            <w:noProof/>
            <w:webHidden/>
          </w:rPr>
          <w:instrText xml:space="preserve"> PAGEREF _Toc231846171 \h </w:instrText>
        </w:r>
        <w:r>
          <w:rPr>
            <w:noProof/>
            <w:webHidden/>
          </w:rPr>
        </w:r>
        <w:r>
          <w:rPr>
            <w:noProof/>
            <w:webHidden/>
          </w:rPr>
          <w:fldChar w:fldCharType="separate"/>
        </w:r>
        <w:r>
          <w:rPr>
            <w:noProof/>
            <w:webHidden/>
          </w:rPr>
          <w:t>47</w:t>
        </w:r>
        <w:r>
          <w:rPr>
            <w:noProof/>
            <w:webHidden/>
          </w:rPr>
          <w:fldChar w:fldCharType="end"/>
        </w:r>
      </w:hyperlink>
    </w:p>
    <w:p w14:paraId="27CDC1D6" w14:textId="542982A7" w:rsidR="0045452D" w:rsidRDefault="0001049B" w:rsidP="0049665E">
      <w:pPr>
        <w:pStyle w:val="DEMUC"/>
      </w:pPr>
      <w:r>
        <w:fldChar w:fldCharType="end"/>
      </w:r>
    </w:p>
    <w:p w14:paraId="5DA0B01D" w14:textId="77777777" w:rsidR="0045452D" w:rsidRDefault="0045452D">
      <w:pPr>
        <w:rPr>
          <w:b/>
          <w:caps/>
          <w:sz w:val="30"/>
        </w:rPr>
      </w:pPr>
      <w:r>
        <w:br w:type="page"/>
      </w:r>
    </w:p>
    <w:p w14:paraId="12710F3F" w14:textId="77777777" w:rsidR="00D840FB" w:rsidRDefault="00D840FB" w:rsidP="0049665E">
      <w:pPr>
        <w:pStyle w:val="DEMUC"/>
        <w:rPr>
          <w:b w:val="0"/>
          <w:caps w:val="0"/>
        </w:rPr>
      </w:pPr>
    </w:p>
    <w:p w14:paraId="3BE6B2E6" w14:textId="25FDE387" w:rsidR="0002381A" w:rsidRDefault="00314527" w:rsidP="00FC254B">
      <w:pPr>
        <w:pStyle w:val="DEMUC"/>
      </w:pPr>
      <w:r>
        <w:t>Danh mục bảng biểu</w:t>
      </w:r>
    </w:p>
    <w:p w14:paraId="6EBDE95D" w14:textId="4421C3B6" w:rsidR="00AE5731" w:rsidRDefault="00FC254B">
      <w:pPr>
        <w:pStyle w:val="TableofFigures"/>
        <w:tabs>
          <w:tab w:val="right" w:leader="dot" w:pos="8778"/>
        </w:tabs>
        <w:rPr>
          <w:rFonts w:asciiTheme="minorHAnsi" w:eastAsiaTheme="minorEastAsia" w:hAnsiTheme="minorHAnsi"/>
          <w:noProof/>
          <w:kern w:val="2"/>
          <w:sz w:val="24"/>
          <w:szCs w:val="24"/>
          <w14:ligatures w14:val="standardContextual"/>
        </w:rPr>
      </w:pPr>
      <w:r>
        <w:fldChar w:fldCharType="begin"/>
      </w:r>
      <w:r>
        <w:instrText xml:space="preserve"> TOC \h \z \c "Bảng" </w:instrText>
      </w:r>
      <w:r>
        <w:fldChar w:fldCharType="separate"/>
      </w:r>
      <w:hyperlink w:anchor="_Toc231846172" w:history="1">
        <w:r w:rsidR="00AE5731" w:rsidRPr="00230670">
          <w:rPr>
            <w:rStyle w:val="Hyperlink"/>
            <w:noProof/>
          </w:rPr>
          <w:t>Bảng 3.1 Đặt tả dữ liệu sản phẩm</w:t>
        </w:r>
        <w:r w:rsidR="00AE5731">
          <w:rPr>
            <w:noProof/>
            <w:webHidden/>
          </w:rPr>
          <w:tab/>
        </w:r>
        <w:r w:rsidR="00AE5731">
          <w:rPr>
            <w:noProof/>
            <w:webHidden/>
          </w:rPr>
          <w:fldChar w:fldCharType="begin"/>
        </w:r>
        <w:r w:rsidR="00AE5731">
          <w:rPr>
            <w:noProof/>
            <w:webHidden/>
          </w:rPr>
          <w:instrText xml:space="preserve"> PAGEREF _Toc231846172 \h </w:instrText>
        </w:r>
        <w:r w:rsidR="00AE5731">
          <w:rPr>
            <w:noProof/>
            <w:webHidden/>
          </w:rPr>
        </w:r>
        <w:r w:rsidR="00AE5731">
          <w:rPr>
            <w:noProof/>
            <w:webHidden/>
          </w:rPr>
          <w:fldChar w:fldCharType="separate"/>
        </w:r>
        <w:r w:rsidR="00AE5731">
          <w:rPr>
            <w:noProof/>
            <w:webHidden/>
          </w:rPr>
          <w:t>20</w:t>
        </w:r>
        <w:r w:rsidR="00AE5731">
          <w:rPr>
            <w:noProof/>
            <w:webHidden/>
          </w:rPr>
          <w:fldChar w:fldCharType="end"/>
        </w:r>
      </w:hyperlink>
    </w:p>
    <w:p w14:paraId="06AE9285" w14:textId="5387C151" w:rsidR="00AE5731" w:rsidRDefault="00AE5731">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846173" w:history="1">
        <w:r w:rsidRPr="00230670">
          <w:rPr>
            <w:rStyle w:val="Hyperlink"/>
            <w:noProof/>
          </w:rPr>
          <w:t>Bảng 4.1 Dữ liệu sản phẩ</w:t>
        </w:r>
        <w:r w:rsidRPr="00230670">
          <w:rPr>
            <w:rStyle w:val="Hyperlink"/>
            <w:noProof/>
          </w:rPr>
          <w:t>m</w:t>
        </w:r>
        <w:r w:rsidRPr="00230670">
          <w:rPr>
            <w:rStyle w:val="Hyperlink"/>
            <w:noProof/>
          </w:rPr>
          <w:t xml:space="preserve"> thử nghiệm</w:t>
        </w:r>
        <w:r>
          <w:rPr>
            <w:noProof/>
            <w:webHidden/>
          </w:rPr>
          <w:tab/>
        </w:r>
        <w:r>
          <w:rPr>
            <w:noProof/>
            <w:webHidden/>
          </w:rPr>
          <w:fldChar w:fldCharType="begin"/>
        </w:r>
        <w:r>
          <w:rPr>
            <w:noProof/>
            <w:webHidden/>
          </w:rPr>
          <w:instrText xml:space="preserve"> PAGEREF _Toc231846173 \h </w:instrText>
        </w:r>
        <w:r>
          <w:rPr>
            <w:noProof/>
            <w:webHidden/>
          </w:rPr>
        </w:r>
        <w:r>
          <w:rPr>
            <w:noProof/>
            <w:webHidden/>
          </w:rPr>
          <w:fldChar w:fldCharType="separate"/>
        </w:r>
        <w:r>
          <w:rPr>
            <w:noProof/>
            <w:webHidden/>
          </w:rPr>
          <w:t>35</w:t>
        </w:r>
        <w:r>
          <w:rPr>
            <w:noProof/>
            <w:webHidden/>
          </w:rPr>
          <w:fldChar w:fldCharType="end"/>
        </w:r>
      </w:hyperlink>
    </w:p>
    <w:p w14:paraId="7EC069CD" w14:textId="7237A3FF" w:rsidR="00FC254B" w:rsidRDefault="00FC254B" w:rsidP="00FC254B">
      <w:pPr>
        <w:pStyle w:val="DEMUC"/>
      </w:pPr>
      <w:r>
        <w:fldChar w:fldCharType="end"/>
      </w:r>
    </w:p>
    <w:p w14:paraId="1C69ED03" w14:textId="77777777" w:rsidR="00D840FB" w:rsidRDefault="00D840FB" w:rsidP="00C50A2A">
      <w:pPr>
        <w:pStyle w:val="DEMUC"/>
        <w:sectPr w:rsidR="00D840FB" w:rsidSect="00A6023F">
          <w:footerReference w:type="default" r:id="rId9"/>
          <w:pgSz w:w="11907" w:h="16840" w:code="9"/>
          <w:pgMar w:top="1134" w:right="1134" w:bottom="1134" w:left="1985" w:header="680" w:footer="680" w:gutter="0"/>
          <w:pgNumType w:fmt="lowerRoman" w:start="1"/>
          <w:cols w:space="720"/>
          <w:docGrid w:linePitch="381"/>
        </w:sectPr>
      </w:pPr>
    </w:p>
    <w:p w14:paraId="26B63C32" w14:textId="77777777" w:rsidR="00314527" w:rsidRDefault="00101E1F" w:rsidP="00BD00D0">
      <w:pPr>
        <w:pStyle w:val="Heading1"/>
      </w:pPr>
      <w:bookmarkStart w:id="0" w:name="_Toc231846037"/>
      <w:r>
        <w:lastRenderedPageBreak/>
        <w:t>T</w:t>
      </w:r>
      <w:r w:rsidR="0035699F">
        <w:t>ổng quan nghiên cứu</w:t>
      </w:r>
      <w:bookmarkEnd w:id="0"/>
    </w:p>
    <w:p w14:paraId="3830152B" w14:textId="77777777" w:rsidR="007950DA" w:rsidRDefault="007950DA" w:rsidP="00EC5402">
      <w:pPr>
        <w:pStyle w:val="Heading2"/>
      </w:pPr>
      <w:bookmarkStart w:id="1" w:name="_Toc231846038"/>
      <w:r>
        <w:t>Đặt vấn đề</w:t>
      </w:r>
      <w:bookmarkEnd w:id="1"/>
    </w:p>
    <w:p w14:paraId="133B2A3B" w14:textId="15764687" w:rsidR="00FC13B1" w:rsidRDefault="00FC13B1" w:rsidP="00FC13B1">
      <w:pPr>
        <w:pStyle w:val="Heading3"/>
      </w:pPr>
      <w:bookmarkStart w:id="2" w:name="_Toc231846039"/>
      <w:r w:rsidRPr="00FC13B1">
        <w:t>Thực trạng hiện nay</w:t>
      </w:r>
      <w:bookmarkEnd w:id="2"/>
    </w:p>
    <w:p w14:paraId="141DCCF0" w14:textId="32B56914" w:rsidR="00FC13B1" w:rsidRDefault="00FC13B1" w:rsidP="00FC13B1">
      <w:pPr>
        <w:pStyle w:val="noidung"/>
      </w:pPr>
      <w:r>
        <w:t>Hiện nay, công nghệ thông tin đang phát triển mạnh mẽ và website bán hàng ngày càng được sử dụng phổ biến trong nhiều lĩnh vực kinh doanh. Đối với các quán cà phê, website không chỉ giúp quảng bá thương hiệu mà còn hỗ trợ khách hàng dễ dàng xem thông tin sản phẩm và đặt hàng trực tuyến.</w:t>
      </w:r>
    </w:p>
    <w:p w14:paraId="0B48E98C" w14:textId="748CFD94" w:rsidR="00FC13B1" w:rsidRDefault="00FC13B1" w:rsidP="00FC13B1">
      <w:pPr>
        <w:pStyle w:val="noidung"/>
      </w:pPr>
      <w:r>
        <w:t>Tuy nhiên, nhiều cửa hàng nhỏ vẫn chưa có website riêng hoặc giao diện còn đơn giản, khó sử dụng và thiếu tính tương tác. Việc quản lý sản phẩm thường được thực hiện thủ công nên gây mất thời gian trong quá trình cập nhật thông tin.</w:t>
      </w:r>
    </w:p>
    <w:p w14:paraId="095A19EB" w14:textId="3E8AC699" w:rsidR="00FC13B1" w:rsidRDefault="00FC13B1" w:rsidP="00FC13B1">
      <w:pPr>
        <w:pStyle w:val="Heading3"/>
      </w:pPr>
      <w:bookmarkStart w:id="3" w:name="_Toc231846040"/>
      <w:r w:rsidRPr="00FC13B1">
        <w:t>Lý do chọn đề tài</w:t>
      </w:r>
      <w:bookmarkEnd w:id="3"/>
    </w:p>
    <w:p w14:paraId="15393ACA" w14:textId="06013A62" w:rsidR="00FC13B1" w:rsidRDefault="00FC13B1" w:rsidP="00FC13B1">
      <w:pPr>
        <w:pStyle w:val="noidung"/>
      </w:pPr>
      <w:r>
        <w:t>Xuất phát từ nhu cầu thực tế đó, đề tài “Xây dựng website CoffeeShop bằng HTML, CSS và JavaScript” được thực hiện nhằm xây dựng một website giới thiệu sản phẩm cà phê với giao diện hiện đại, thân thiện và dễ sử dụng.</w:t>
      </w:r>
    </w:p>
    <w:p w14:paraId="3ACF7125" w14:textId="4F9115A6" w:rsidR="00FC13B1" w:rsidRDefault="00FC13B1" w:rsidP="00FC13B1">
      <w:pPr>
        <w:pStyle w:val="noidung"/>
      </w:pPr>
      <w:r>
        <w:t>Ngoài ra, đề tài còn giúp người thực hiện vận dụng kiến thức đã học về HTML, CSS, JavaScript, DOM và LocalStorage để xây dựng một website có chức năng hiển thị, thêm, sửa và xóa sản phẩm.</w:t>
      </w:r>
    </w:p>
    <w:p w14:paraId="2013F623" w14:textId="31BF6F85" w:rsidR="00FC13B1" w:rsidRDefault="00FC13B1" w:rsidP="00FC13B1">
      <w:pPr>
        <w:pStyle w:val="Heading3"/>
      </w:pPr>
      <w:bookmarkStart w:id="4" w:name="_Toc231846041"/>
      <w:r w:rsidRPr="00FC13B1">
        <w:t>Ý nghĩa của đề tài</w:t>
      </w:r>
      <w:bookmarkEnd w:id="4"/>
    </w:p>
    <w:p w14:paraId="2B22A816" w14:textId="2C681759" w:rsidR="00FC13B1" w:rsidRPr="00FC13B1" w:rsidRDefault="00FC13B1" w:rsidP="00FC13B1">
      <w:pPr>
        <w:pStyle w:val="noidung"/>
      </w:pPr>
      <w:r w:rsidRPr="00FC13B1">
        <w:t>Đề tài giúp nâng cao kỹ năng thiết kế giao diện web, xử lý dữ liệu phía client và xây dựng các chức năng tương tác với người dùng. Đồng thời, website cũng có thể làm nền tảng để phát triển thêm các chức năng nâng cao như đăng nhập, giỏ hàng và kết nối cơ sở dữ liệu trong tương lai.</w:t>
      </w:r>
    </w:p>
    <w:p w14:paraId="27A8E5A5" w14:textId="77777777" w:rsidR="007950DA" w:rsidRDefault="007950DA" w:rsidP="00EC5402">
      <w:pPr>
        <w:pStyle w:val="Heading2"/>
      </w:pPr>
      <w:bookmarkStart w:id="5" w:name="_Toc231846042"/>
      <w:r>
        <w:t>Mục tiêu nghiên cứu</w:t>
      </w:r>
      <w:bookmarkEnd w:id="5"/>
    </w:p>
    <w:p w14:paraId="6C34F2A3" w14:textId="559BDB7A" w:rsidR="00FC13B1" w:rsidRDefault="00A632F9" w:rsidP="00A632F9">
      <w:pPr>
        <w:pStyle w:val="Heading3"/>
      </w:pPr>
      <w:bookmarkStart w:id="6" w:name="_Toc231846043"/>
      <w:r w:rsidRPr="00A632F9">
        <w:t>Mục tiêu tổng quát</w:t>
      </w:r>
      <w:bookmarkEnd w:id="6"/>
    </w:p>
    <w:p w14:paraId="6E4E1FA7" w14:textId="31225CA7" w:rsidR="00A632F9" w:rsidRPr="00A632F9" w:rsidRDefault="00A632F9" w:rsidP="00A632F9">
      <w:pPr>
        <w:pStyle w:val="noidung"/>
      </w:pPr>
      <w:r w:rsidRPr="00A632F9">
        <w:t>Xây dựng website CoffeeShop với giao diện thân thiện, hiện đại và dễ sử dụng nhằm giới thiệu các sản phẩm cà phê, đồng thời hỗ trợ quản lý sản phẩm trực tiếp trên website bằng HTML, CSS và JavaScript.</w:t>
      </w:r>
    </w:p>
    <w:p w14:paraId="35A931F6" w14:textId="1A9D74EC" w:rsidR="00A632F9" w:rsidRDefault="00A632F9" w:rsidP="00A632F9">
      <w:pPr>
        <w:pStyle w:val="Heading3"/>
      </w:pPr>
      <w:bookmarkStart w:id="7" w:name="_Toc231846044"/>
      <w:r w:rsidRPr="00A632F9">
        <w:lastRenderedPageBreak/>
        <w:t>Mục tiêu cụ thể</w:t>
      </w:r>
      <w:bookmarkEnd w:id="7"/>
    </w:p>
    <w:p w14:paraId="0956AE63" w14:textId="77777777" w:rsidR="00A632F9" w:rsidRDefault="00A632F9" w:rsidP="00A632F9">
      <w:pPr>
        <w:pStyle w:val="noidung"/>
        <w:numPr>
          <w:ilvl w:val="0"/>
          <w:numId w:val="23"/>
        </w:numPr>
      </w:pPr>
      <w:r>
        <w:t>Thiết kế giao diện website theo phong cách hiện đại và dễ sử dụng.</w:t>
      </w:r>
    </w:p>
    <w:p w14:paraId="5D6CD086" w14:textId="77777777" w:rsidR="00A632F9" w:rsidRDefault="00A632F9" w:rsidP="00A632F9">
      <w:pPr>
        <w:pStyle w:val="noidung"/>
        <w:numPr>
          <w:ilvl w:val="0"/>
          <w:numId w:val="23"/>
        </w:numPr>
      </w:pPr>
      <w:r>
        <w:t>Xây dựng trang chủ giới thiệu sản phẩm cà phê.</w:t>
      </w:r>
    </w:p>
    <w:p w14:paraId="3288863D" w14:textId="77777777" w:rsidR="00A632F9" w:rsidRDefault="00A632F9" w:rsidP="00A632F9">
      <w:pPr>
        <w:pStyle w:val="noidung"/>
        <w:numPr>
          <w:ilvl w:val="0"/>
          <w:numId w:val="23"/>
        </w:numPr>
      </w:pPr>
      <w:r>
        <w:t>Xây dựng trang danh sách sản phẩm và trang chi tiết sản phẩm.</w:t>
      </w:r>
    </w:p>
    <w:p w14:paraId="3A9298AB" w14:textId="77777777" w:rsidR="00A632F9" w:rsidRDefault="00A632F9" w:rsidP="00A632F9">
      <w:pPr>
        <w:pStyle w:val="noidung"/>
        <w:numPr>
          <w:ilvl w:val="0"/>
          <w:numId w:val="23"/>
        </w:numPr>
      </w:pPr>
      <w:r>
        <w:t>Thực hiện chức năng thêm, sửa và xóa sản phẩm bằng JavaScript.</w:t>
      </w:r>
    </w:p>
    <w:p w14:paraId="24F7AF0A" w14:textId="77777777" w:rsidR="00A632F9" w:rsidRDefault="00A632F9" w:rsidP="00A632F9">
      <w:pPr>
        <w:pStyle w:val="noidung"/>
        <w:numPr>
          <w:ilvl w:val="0"/>
          <w:numId w:val="23"/>
        </w:numPr>
      </w:pPr>
      <w:r>
        <w:t>Sử dụng LocalStorage để lưu dữ liệu sản phẩm trên trình duyệt.</w:t>
      </w:r>
    </w:p>
    <w:p w14:paraId="401D9DA6" w14:textId="0281C34A" w:rsidR="00A632F9" w:rsidRPr="00A632F9" w:rsidRDefault="00A632F9" w:rsidP="00A632F9">
      <w:pPr>
        <w:pStyle w:val="noidung"/>
        <w:numPr>
          <w:ilvl w:val="0"/>
          <w:numId w:val="23"/>
        </w:numPr>
      </w:pPr>
      <w:r>
        <w:t>Rèn luyện kỹ năng làm việc với HTML, CSS, JavaScript và DOM.</w:t>
      </w:r>
    </w:p>
    <w:p w14:paraId="7F177663" w14:textId="29A97D5E" w:rsidR="00A632F9" w:rsidRDefault="00A632F9" w:rsidP="00A632F9">
      <w:pPr>
        <w:pStyle w:val="Heading3"/>
      </w:pPr>
      <w:bookmarkStart w:id="8" w:name="_Toc231846045"/>
      <w:r w:rsidRPr="00A632F9">
        <w:t>Định hướng phát triển</w:t>
      </w:r>
      <w:bookmarkEnd w:id="8"/>
    </w:p>
    <w:p w14:paraId="4FE6D733" w14:textId="175444DD" w:rsidR="00A632F9" w:rsidRDefault="00A632F9" w:rsidP="00A632F9">
      <w:pPr>
        <w:pStyle w:val="noidung"/>
      </w:pPr>
      <w:r w:rsidRPr="00A632F9">
        <w:t>Trong tương lai, website có thể được phát triển thêm các chức năng như:</w:t>
      </w:r>
    </w:p>
    <w:p w14:paraId="55C4E1EB" w14:textId="77777777" w:rsidR="00A632F9" w:rsidRDefault="00A632F9" w:rsidP="00A632F9">
      <w:pPr>
        <w:pStyle w:val="noidung"/>
        <w:numPr>
          <w:ilvl w:val="0"/>
          <w:numId w:val="24"/>
        </w:numPr>
      </w:pPr>
      <w:r>
        <w:t>Đăng nhập và đăng ký tài khoản.</w:t>
      </w:r>
    </w:p>
    <w:p w14:paraId="7D1BC8D0" w14:textId="77777777" w:rsidR="00A632F9" w:rsidRDefault="00A632F9" w:rsidP="00A632F9">
      <w:pPr>
        <w:pStyle w:val="noidung"/>
        <w:numPr>
          <w:ilvl w:val="0"/>
          <w:numId w:val="24"/>
        </w:numPr>
      </w:pPr>
      <w:r>
        <w:t>Giỏ hàng và đặt hàng trực tuyến.</w:t>
      </w:r>
    </w:p>
    <w:p w14:paraId="2DF3C89A" w14:textId="77777777" w:rsidR="00A632F9" w:rsidRDefault="00A632F9" w:rsidP="00A632F9">
      <w:pPr>
        <w:pStyle w:val="noidung"/>
        <w:numPr>
          <w:ilvl w:val="0"/>
          <w:numId w:val="24"/>
        </w:numPr>
      </w:pPr>
      <w:r>
        <w:t>Kết nối cơ sở dữ liệu và backend.</w:t>
      </w:r>
    </w:p>
    <w:p w14:paraId="7C638B4A" w14:textId="77777777" w:rsidR="00A632F9" w:rsidRDefault="00A632F9" w:rsidP="00A632F9">
      <w:pPr>
        <w:pStyle w:val="noidung"/>
        <w:numPr>
          <w:ilvl w:val="0"/>
          <w:numId w:val="24"/>
        </w:numPr>
      </w:pPr>
      <w:r>
        <w:t>Tìm kiếm và lọc sản phẩm.</w:t>
      </w:r>
    </w:p>
    <w:p w14:paraId="0D65C22B" w14:textId="11E3A3CD" w:rsidR="00A632F9" w:rsidRPr="00A632F9" w:rsidRDefault="00A632F9" w:rsidP="00A632F9">
      <w:pPr>
        <w:pStyle w:val="noidung"/>
        <w:numPr>
          <w:ilvl w:val="0"/>
          <w:numId w:val="24"/>
        </w:numPr>
      </w:pPr>
      <w:r>
        <w:t>Thanh toán trực tuyến và quản lý đơn hàng.</w:t>
      </w:r>
    </w:p>
    <w:p w14:paraId="157EA850" w14:textId="77777777" w:rsidR="007950DA" w:rsidRDefault="007950DA" w:rsidP="00EC5402">
      <w:pPr>
        <w:pStyle w:val="Heading2"/>
      </w:pPr>
      <w:bookmarkStart w:id="9" w:name="_Toc231846046"/>
      <w:r>
        <w:t>Phương pháp nghiên cứu</w:t>
      </w:r>
      <w:bookmarkEnd w:id="9"/>
    </w:p>
    <w:p w14:paraId="08F07FE1" w14:textId="16302259" w:rsidR="009E2C39" w:rsidRDefault="009E2C39" w:rsidP="009E2C39">
      <w:pPr>
        <w:pStyle w:val="Heading3"/>
      </w:pPr>
      <w:bookmarkStart w:id="10" w:name="_Toc231846047"/>
      <w:r w:rsidRPr="009E2C39">
        <w:t>Phương pháp tìm hiểu và thu thập tài liệu</w:t>
      </w:r>
      <w:bookmarkEnd w:id="10"/>
    </w:p>
    <w:p w14:paraId="231B368A" w14:textId="6388A67F" w:rsidR="009E2C39" w:rsidRPr="009E2C39" w:rsidRDefault="009E2C39" w:rsidP="009E2C39">
      <w:pPr>
        <w:pStyle w:val="noidung"/>
      </w:pPr>
      <w:r w:rsidRPr="009E2C39">
        <w:t>Tìm hiểu các kiến thức liên quan đến HTML, CSS và JavaScript thông qua giáo trình, tài liệu học tập, video hướng dẫn và các nguồn tham khảo trên Internet nhằm phục vụ cho quá trình xây dựng website.</w:t>
      </w:r>
    </w:p>
    <w:p w14:paraId="2E1C9371" w14:textId="2EB05B73" w:rsidR="009E2C39" w:rsidRDefault="009E2C39" w:rsidP="009E2C39">
      <w:pPr>
        <w:pStyle w:val="Heading3"/>
      </w:pPr>
      <w:bookmarkStart w:id="11" w:name="_Toc231846048"/>
      <w:r w:rsidRPr="009E2C39">
        <w:t>Phương pháp phân tích và thiết kế</w:t>
      </w:r>
      <w:bookmarkEnd w:id="11"/>
    </w:p>
    <w:p w14:paraId="289DC3B3" w14:textId="7D8BA373" w:rsidR="009E2C39" w:rsidRPr="009E2C39" w:rsidRDefault="009E2C39" w:rsidP="009E2C39">
      <w:pPr>
        <w:pStyle w:val="noidung"/>
      </w:pPr>
      <w:r w:rsidRPr="009E2C39">
        <w:t>Phân tích yêu cầu của website CoffeeShop để xác định các chức năng cần thực hiện như hiển thị sản phẩm, xem chi tiết sản phẩm, thêm, sửa và xóa sản phẩm. Sau đó tiến hành thiết kế giao diện và bố cục website phù hợp với mục tiêu đề tài.</w:t>
      </w:r>
    </w:p>
    <w:p w14:paraId="33B5FA18" w14:textId="51679406" w:rsidR="009E2C39" w:rsidRDefault="009E2C39" w:rsidP="009E2C39">
      <w:pPr>
        <w:pStyle w:val="Heading3"/>
      </w:pPr>
      <w:bookmarkStart w:id="12" w:name="_Toc231846049"/>
      <w:r w:rsidRPr="009E2C39">
        <w:t>Phương pháp xây dựng và kiểm thử</w:t>
      </w:r>
      <w:bookmarkEnd w:id="12"/>
    </w:p>
    <w:p w14:paraId="49851595" w14:textId="34517A95" w:rsidR="009E2C39" w:rsidRPr="009E2C39" w:rsidRDefault="009E2C39" w:rsidP="009E2C39">
      <w:pPr>
        <w:pStyle w:val="noidung"/>
      </w:pPr>
      <w:r w:rsidRPr="009E2C39">
        <w:t xml:space="preserve">Sử dụng HTML để xây dựng cấu trúc website, CSS để thiết kế giao diện và JavaScript để xử lý các chức năng tương tác. Sau khi hoàn thành, tiến hành kiểm tra </w:t>
      </w:r>
      <w:r w:rsidRPr="009E2C39">
        <w:lastRenderedPageBreak/>
        <w:t>giao diện và các chức năng để phát hiện lỗi và chỉnh sửa nhằm giúp website hoạt động ổn định hơn.</w:t>
      </w:r>
    </w:p>
    <w:p w14:paraId="370BAF79" w14:textId="77777777" w:rsidR="007950DA" w:rsidRDefault="007950DA" w:rsidP="00EC5402">
      <w:pPr>
        <w:pStyle w:val="Heading2"/>
      </w:pPr>
      <w:bookmarkStart w:id="13" w:name="_Toc231846050"/>
      <w:r>
        <w:t>Đối tượng nghiên cứu</w:t>
      </w:r>
      <w:bookmarkEnd w:id="13"/>
    </w:p>
    <w:p w14:paraId="6E07B4EF" w14:textId="31EF8838" w:rsidR="00A30CCB" w:rsidRDefault="00A30CCB" w:rsidP="00A30CCB">
      <w:pPr>
        <w:pStyle w:val="Heading3"/>
      </w:pPr>
      <w:bookmarkStart w:id="14" w:name="_Toc231846051"/>
      <w:r w:rsidRPr="00A30CCB">
        <w:t>Đối tượng nghiên cứu chính</w:t>
      </w:r>
      <w:bookmarkEnd w:id="14"/>
    </w:p>
    <w:p w14:paraId="3B82C958" w14:textId="3B2CC7AC" w:rsidR="00A30CCB" w:rsidRPr="00A30CCB" w:rsidRDefault="00A30CCB" w:rsidP="00A30CCB">
      <w:pPr>
        <w:pStyle w:val="noidung"/>
      </w:pPr>
      <w:r w:rsidRPr="00A30CCB">
        <w:t>Đề tài tập trung nghiên cứu việc xây dựng website CoffeeShop bằng HTML, CSS và JavaScript nhằm giới thiệu và quản lý các sản phẩm cà phê trên nền tảng web. Website được xây dựng với giao diện đơn giản, dễ sử dụng và hỗ trợ các chức năng cơ bản như hiển thị sản phẩm, xem chi tiết sản phẩm, thêm, sửa và xóa sản phẩm.</w:t>
      </w:r>
    </w:p>
    <w:p w14:paraId="1CF210D4" w14:textId="3FCF8BDE" w:rsidR="00A30CCB" w:rsidRDefault="00A30CCB" w:rsidP="00A30CCB">
      <w:pPr>
        <w:pStyle w:val="Heading3"/>
      </w:pPr>
      <w:bookmarkStart w:id="15" w:name="_Toc231846052"/>
      <w:r w:rsidRPr="00A30CCB">
        <w:t>Công nghệ nghiên cứu</w:t>
      </w:r>
      <w:bookmarkEnd w:id="15"/>
    </w:p>
    <w:p w14:paraId="2FA75B56" w14:textId="7A603973" w:rsidR="00A30CCB" w:rsidRPr="00A30CCB" w:rsidRDefault="00A30CCB" w:rsidP="00A30CCB">
      <w:pPr>
        <w:pStyle w:val="noidung"/>
      </w:pPr>
      <w:r w:rsidRPr="00A30CCB">
        <w:t>Trong quá trình thực hiện đề tài, một số công nghệ và kỹ thuật được sử dụng để xây dựng website CoffeeShop.</w:t>
      </w:r>
    </w:p>
    <w:p w14:paraId="5918F66A" w14:textId="006F1730" w:rsidR="00A30CCB" w:rsidRDefault="00A30CCB" w:rsidP="00A30CCB">
      <w:pPr>
        <w:pStyle w:val="Heading4"/>
      </w:pPr>
      <w:bookmarkStart w:id="16" w:name="_Toc231846053"/>
      <w:r w:rsidRPr="00A30CCB">
        <w:t>HTML</w:t>
      </w:r>
      <w:bookmarkEnd w:id="16"/>
    </w:p>
    <w:p w14:paraId="172D2EF8" w14:textId="276F70B9" w:rsidR="00A30CCB" w:rsidRPr="00A30CCB" w:rsidRDefault="00A30CCB" w:rsidP="00A30CCB">
      <w:pPr>
        <w:pStyle w:val="noidung"/>
      </w:pPr>
      <w:r w:rsidRPr="00A30CCB">
        <w:t>HTML được sử dụng để xây dựng cấu trúc và bố cục cho website như header, menu, danh sách sản phẩm, trang chi tiết và footer.</w:t>
      </w:r>
    </w:p>
    <w:p w14:paraId="6B1692ED" w14:textId="44DDC835" w:rsidR="00A30CCB" w:rsidRDefault="00A30CCB" w:rsidP="00A30CCB">
      <w:pPr>
        <w:pStyle w:val="Heading4"/>
      </w:pPr>
      <w:bookmarkStart w:id="17" w:name="_Toc231846054"/>
      <w:r w:rsidRPr="00A30CCB">
        <w:t>CSS</w:t>
      </w:r>
      <w:bookmarkEnd w:id="17"/>
    </w:p>
    <w:p w14:paraId="457D5234" w14:textId="6E9A5BCE" w:rsidR="00A30CCB" w:rsidRPr="00A30CCB" w:rsidRDefault="00A30CCB" w:rsidP="00A30CCB">
      <w:pPr>
        <w:pStyle w:val="noidung"/>
      </w:pPr>
      <w:r w:rsidRPr="00A30CCB">
        <w:t>CSS được sử dụng để thiết kế giao diện website, định dạng màu sắc, font chữ, bố cục và tạo hiệu ứng giúp website có giao diện trực quan và dễ sử dụng hơn.</w:t>
      </w:r>
    </w:p>
    <w:p w14:paraId="5DEE9C1B" w14:textId="4F62CFF2" w:rsidR="00A30CCB" w:rsidRDefault="00A30CCB" w:rsidP="00A30CCB">
      <w:pPr>
        <w:pStyle w:val="Heading4"/>
      </w:pPr>
      <w:bookmarkStart w:id="18" w:name="_Toc231846055"/>
      <w:r w:rsidRPr="00A30CCB">
        <w:t>JavaScript</w:t>
      </w:r>
      <w:bookmarkEnd w:id="18"/>
    </w:p>
    <w:p w14:paraId="2B202DEC" w14:textId="673A31F5" w:rsidR="00A30CCB" w:rsidRPr="00A30CCB" w:rsidRDefault="00A30CCB" w:rsidP="00A30CCB">
      <w:pPr>
        <w:pStyle w:val="noidung"/>
      </w:pPr>
      <w:r w:rsidRPr="00A30CCB">
        <w:t>JavaScript được sử dụng để xử lý các chức năng tương tác trên website như thêm, sửa, xóa sản phẩm, hiển thị dữ liệu sản phẩm và xử lý trang chi tiết sản phẩm.</w:t>
      </w:r>
    </w:p>
    <w:p w14:paraId="44C6928D" w14:textId="22C75334" w:rsidR="00A30CCB" w:rsidRDefault="00A30CCB" w:rsidP="00A30CCB">
      <w:pPr>
        <w:pStyle w:val="Heading4"/>
      </w:pPr>
      <w:bookmarkStart w:id="19" w:name="_Toc231846056"/>
      <w:r w:rsidRPr="00A30CCB">
        <w:t>LocalStorage và DOM</w:t>
      </w:r>
      <w:bookmarkEnd w:id="19"/>
    </w:p>
    <w:p w14:paraId="6F0EF837" w14:textId="1056CF65" w:rsidR="00A30CCB" w:rsidRPr="00A30CCB" w:rsidRDefault="00A30CCB" w:rsidP="00A30CCB">
      <w:pPr>
        <w:pStyle w:val="noidung"/>
      </w:pPr>
      <w:r w:rsidRPr="00A30CCB">
        <w:t>LocalStorage được sử dụng để lưu trữ dữ liệu sản phẩm trên trình duyệt. DOM được sử dụng để thao tác với các phần tử HTML và cập nhật nội dung website bằng JavaScript.</w:t>
      </w:r>
    </w:p>
    <w:p w14:paraId="56578774" w14:textId="77777777" w:rsidR="00AE636C" w:rsidRPr="007378A0" w:rsidRDefault="00AE636C" w:rsidP="007378A0">
      <w:r w:rsidRPr="007378A0">
        <w:br w:type="page"/>
      </w:r>
    </w:p>
    <w:p w14:paraId="76F44674" w14:textId="77777777" w:rsidR="00314527" w:rsidRDefault="0035699F" w:rsidP="00653A3A">
      <w:pPr>
        <w:pStyle w:val="Heading1"/>
      </w:pPr>
      <w:bookmarkStart w:id="20" w:name="_Toc231846057"/>
      <w:r>
        <w:lastRenderedPageBreak/>
        <w:t>Cơ sở lý thuyết</w:t>
      </w:r>
      <w:bookmarkEnd w:id="20"/>
    </w:p>
    <w:p w14:paraId="263F7608" w14:textId="77777777" w:rsidR="00840E6C" w:rsidRDefault="00840E6C" w:rsidP="00EC5402">
      <w:pPr>
        <w:pStyle w:val="Heading2"/>
      </w:pPr>
      <w:bookmarkStart w:id="21" w:name="_Toc231846058"/>
      <w:r w:rsidRPr="00840E6C">
        <w:t>HTML</w:t>
      </w:r>
      <w:bookmarkEnd w:id="21"/>
    </w:p>
    <w:p w14:paraId="708A783B" w14:textId="6D6D2EDF" w:rsidR="00840E6C" w:rsidRDefault="00C258C6" w:rsidP="00840E6C">
      <w:pPr>
        <w:pStyle w:val="Heading3"/>
      </w:pPr>
      <w:bookmarkStart w:id="22" w:name="_Toc231846059"/>
      <w:r w:rsidRPr="00C258C6">
        <w:t>Giới thiệu về HTML</w:t>
      </w:r>
      <w:bookmarkEnd w:id="22"/>
    </w:p>
    <w:p w14:paraId="34E51F5A" w14:textId="275C8E38" w:rsidR="00C258C6" w:rsidRDefault="00C258C6" w:rsidP="00C258C6">
      <w:pPr>
        <w:pStyle w:val="Heading4"/>
      </w:pPr>
      <w:bookmarkStart w:id="23" w:name="_Toc231846060"/>
      <w:r w:rsidRPr="00C258C6">
        <w:t>Khái niệm HTML</w:t>
      </w:r>
      <w:bookmarkEnd w:id="23"/>
    </w:p>
    <w:p w14:paraId="349950C1" w14:textId="499E4984" w:rsidR="00F4244A" w:rsidRDefault="00F4244A" w:rsidP="00F4244A">
      <w:pPr>
        <w:pStyle w:val="noidung"/>
      </w:pPr>
      <w:r>
        <w:t xml:space="preserve">HTML (HyperText Markup Language) là ngôn ngữ đánh dấu được sử dụng để xây dựng cấu trúc cho website. HTML không phải là ngôn ngữ lập trình mà là ngôn ngữ dùng các thẻ để mô tả và sắp xếp nội dung trên trang web. Thông qua HTML, người thiết kế có thể tạo ra các thành phần cơ bản như tiêu đề, đoạn văn bản, hình ảnh, liên kết, danh sách, bảng biểu, biểu mẫu nhập dữ liệu và các khu vực nội dung khác trên website </w:t>
      </w:r>
      <w:r>
        <w:fldChar w:fldCharType="begin"/>
      </w:r>
      <w:r>
        <w:instrText xml:space="preserve"> ADDIN ZOTERO_ITEM CSL_CITATION {"citationID":"tsUODF76","properties":{"unsorted":false,"formattedCitation":"[1]","plainCitation":"[1]","noteIndex":0},"citationItems":[{"id":1,"uris":["http://zotero.org/users/15868410/items/YX2XI7ME"],"itemData":{"id":1,"type":"webpage","abstract":"HTML (HyperText Markup Language) is the most basic building block of the Web. It defines the meaning and structure of web content. Other technologies besides HTML are generally used to describe a web page's appearance/presentation (CSS) or functionality/behavior (JavaScript).","container-title":"MDN Web Docs","language":"en-US","title":"HTML: HyperText Markup Language | MDN","title-short":"HTML","URL":"https://developer.mozilla.org/en-US/docs/Web/HTML","accessed":{"date-parts":[["2026",5,29]]},"issued":{"date-parts":[["2025",12,22]]}}}],"schema":"https://github.com/citation-style-language/schema/raw/master/csl-citation.json"} </w:instrText>
      </w:r>
      <w:r>
        <w:fldChar w:fldCharType="separate"/>
      </w:r>
      <w:r w:rsidRPr="00F4244A">
        <w:rPr>
          <w:rFonts w:cs="Times New Roman"/>
        </w:rPr>
        <w:t>[1]</w:t>
      </w:r>
      <w:r>
        <w:fldChar w:fldCharType="end"/>
      </w:r>
      <w:r>
        <w:t>.</w:t>
      </w:r>
    </w:p>
    <w:p w14:paraId="56BE7DD3" w14:textId="67770622" w:rsidR="00F4244A" w:rsidRDefault="00F4244A" w:rsidP="00F4244A">
      <w:pPr>
        <w:pStyle w:val="noidung"/>
      </w:pPr>
      <w:r>
        <w:t>Khi người dùng truy cập một trang web, trình duyệt sẽ đọc mã HTML và hiển thị nội dung tương ứng lên màn hình. Mỗi thành phần trong HTML thường được viết bằng các thẻ mở và thẻ đóng. Ví dụ, thẻ tiêu đề được dùng để hiển thị tiêu đề, thẻ đoạn văn dùng để hiển thị nội dung văn bản, thẻ hình ảnh dùng để hiển thị hình ảnh và thẻ liên kết dùng để tạo đường dẫn giữa các trang web.</w:t>
      </w:r>
    </w:p>
    <w:p w14:paraId="77B0BFD0" w14:textId="464121B6" w:rsidR="00F4244A" w:rsidRPr="00F4244A" w:rsidRDefault="00F4244A" w:rsidP="00F4244A">
      <w:pPr>
        <w:pStyle w:val="noidung"/>
      </w:pPr>
      <w:r>
        <w:t xml:space="preserve">HTML là thành phần nền tảng trong quá trình xây dựng website vì nó quyết định cấu trúc ban đầu của trang web. Nếu không có HTML, trình duyệt sẽ không có nội dung để hiển thị cho người dùng. Vì vậy, trong thiết kế web, HTML thường được sử dụng kết hợp với CSS để tạo giao diện đẹp hơn và JavaScript để xử lý các chức năng tương tác trên website </w:t>
      </w:r>
      <w:r>
        <w:fldChar w:fldCharType="begin"/>
      </w:r>
      <w:r>
        <w:instrText xml:space="preserve"> ADDIN ZOTERO_ITEM CSL_CITATION {"citationID":"7t4H8zBG","properties":{"unsorted":false,"formattedCitation":"[1]","plainCitation":"[1]","noteIndex":0},"citationItems":[{"id":1,"uris":["http://zotero.org/users/15868410/items/YX2XI7ME"],"itemData":{"id":1,"type":"webpage","abstract":"HTML (HyperText Markup Language) is the most basic building block of the Web. It defines the meaning and structure of web content. Other technologies besides HTML are generally used to describe a web page's appearance/presentation (CSS) or functionality/behavior (JavaScript).","container-title":"MDN Web Docs","language":"en-US","title":"HTML: HyperText Markup Language | MDN","title-short":"HTML","URL":"https://developer.mozilla.org/en-US/docs/Web/HTML","accessed":{"date-parts":[["2026",5,29]]},"issued":{"date-parts":[["2025",12,22]]}}}],"schema":"https://github.com/citation-style-language/schema/raw/master/csl-citation.json"} </w:instrText>
      </w:r>
      <w:r>
        <w:fldChar w:fldCharType="separate"/>
      </w:r>
      <w:r w:rsidRPr="00F4244A">
        <w:rPr>
          <w:rFonts w:cs="Times New Roman"/>
        </w:rPr>
        <w:t>[1]</w:t>
      </w:r>
      <w:r>
        <w:fldChar w:fldCharType="end"/>
      </w:r>
      <w:r>
        <w:t>.</w:t>
      </w:r>
    </w:p>
    <w:p w14:paraId="432872CC" w14:textId="33101404" w:rsidR="00C258C6" w:rsidRDefault="00C258C6" w:rsidP="00C258C6">
      <w:pPr>
        <w:pStyle w:val="Heading4"/>
      </w:pPr>
      <w:bookmarkStart w:id="24" w:name="_Toc231846061"/>
      <w:r w:rsidRPr="00C258C6">
        <w:t>Vai trò của HTML trong thiết kế web</w:t>
      </w:r>
      <w:bookmarkEnd w:id="24"/>
    </w:p>
    <w:p w14:paraId="68E6A4E2" w14:textId="5BF25ACD" w:rsidR="00F4244A" w:rsidRDefault="00F4244A" w:rsidP="00F4244A">
      <w:pPr>
        <w:pStyle w:val="noidung"/>
      </w:pPr>
      <w:r>
        <w:t>HTML đóng vai trò quan trọng trong thiết kế web vì đây là thành phần tạo nên bộ khung cơ bản của một website. Các nội dung hiển thị trên trình duyệt như logo, menu điều hướng, hình ảnh, tiêu đề, đoạn mô tả, nút bấm và biểu mẫu đều cần được xây dựng bằng các thẻ HTML trước khi được định dạng bằng CSS hoặc xử lý bằng JavaScript.</w:t>
      </w:r>
    </w:p>
    <w:p w14:paraId="6D2A4F71" w14:textId="7B925FCF" w:rsidR="00F4244A" w:rsidRDefault="00F4244A" w:rsidP="00F4244A">
      <w:pPr>
        <w:pStyle w:val="noidung"/>
      </w:pPr>
      <w:r>
        <w:t xml:space="preserve">Trong một website hoàn chỉnh, HTML thường được ví như phần khung xương của trang web. CSS sẽ đảm nhiệm vai trò trang trí giao diện như màu sắc, font chữ, khoảng cách và bố cục. JavaScript sẽ giúp website có thêm các chức năng tương tác </w:t>
      </w:r>
      <w:r>
        <w:lastRenderedPageBreak/>
        <w:t>như nhấn nút, thêm dữ liệu, sửa dữ liệu hoặc thay đổi nội dung hiển thị. Nhờ sự kết hợp giữa HTML, CSS và JavaScript, website có thể vừa có cấu trúc rõ ràng, vừa có giao diện đẹp và có khả năng tương tác với người dùng.</w:t>
      </w:r>
    </w:p>
    <w:p w14:paraId="7A80309B" w14:textId="17FA0952" w:rsidR="00C258C6" w:rsidRDefault="00C258C6" w:rsidP="00C258C6">
      <w:pPr>
        <w:pStyle w:val="Heading3"/>
      </w:pPr>
      <w:bookmarkStart w:id="25" w:name="_Toc231846062"/>
      <w:r w:rsidRPr="00C258C6">
        <w:t>Ứng dụng HTML trong website CoffeeShop</w:t>
      </w:r>
      <w:bookmarkEnd w:id="25"/>
    </w:p>
    <w:p w14:paraId="4A95490C" w14:textId="539ED441" w:rsidR="00C258C6" w:rsidRDefault="00C258C6" w:rsidP="00C258C6">
      <w:pPr>
        <w:pStyle w:val="Heading4"/>
      </w:pPr>
      <w:bookmarkStart w:id="26" w:name="_Toc231846063"/>
      <w:r w:rsidRPr="00C258C6">
        <w:t>Xây dựng cấu trúc giao diện</w:t>
      </w:r>
      <w:bookmarkEnd w:id="26"/>
    </w:p>
    <w:p w14:paraId="321F20D1" w14:textId="4673C1E1" w:rsidR="00C258C6" w:rsidRPr="00C258C6" w:rsidRDefault="00C258C6" w:rsidP="00C258C6">
      <w:pPr>
        <w:pStyle w:val="noidung"/>
      </w:pPr>
      <w:r w:rsidRPr="00C258C6">
        <w:t>Trong đề tài website CoffeeShop, HTML được sử dụng để xây dựng cấu trúc cho các trang như trang chủ, trang sản phẩm, trang chi tiết sản phẩm và trang liên hệ.</w:t>
      </w:r>
    </w:p>
    <w:p w14:paraId="141971B3" w14:textId="2FD564A3" w:rsidR="00C258C6" w:rsidRDefault="00C258C6" w:rsidP="00C258C6">
      <w:pPr>
        <w:pStyle w:val="Heading4"/>
      </w:pPr>
      <w:bookmarkStart w:id="27" w:name="_Toc231846064"/>
      <w:r w:rsidRPr="00C258C6">
        <w:t>Xây dựng các thành phần trên website</w:t>
      </w:r>
      <w:bookmarkEnd w:id="27"/>
    </w:p>
    <w:p w14:paraId="28668749" w14:textId="69EC100B" w:rsidR="00C258C6" w:rsidRDefault="00C258C6" w:rsidP="00C258C6">
      <w:pPr>
        <w:pStyle w:val="noidung"/>
      </w:pPr>
      <w:r w:rsidRPr="00C258C6">
        <w:t>HTML được sử dụng để tạo các thành phần như menu điều hướng, danh sách sản phẩm, hình ảnh sản phẩm, nút chức năng và biểu mẫu nhập dữ liệu.</w:t>
      </w:r>
    </w:p>
    <w:p w14:paraId="2E3464F5" w14:textId="55CD5309" w:rsidR="007950DA" w:rsidRDefault="00C258C6" w:rsidP="00EC5402">
      <w:pPr>
        <w:pStyle w:val="Heading2"/>
      </w:pPr>
      <w:bookmarkStart w:id="28" w:name="_Toc231846065"/>
      <w:r>
        <w:t>CSS</w:t>
      </w:r>
      <w:bookmarkEnd w:id="28"/>
    </w:p>
    <w:p w14:paraId="3B423FE8" w14:textId="77777777" w:rsidR="00C258C6" w:rsidRDefault="00C258C6" w:rsidP="00D724C7">
      <w:pPr>
        <w:pStyle w:val="Heading3"/>
      </w:pPr>
      <w:bookmarkStart w:id="29" w:name="_Toc231846066"/>
      <w:r w:rsidRPr="00C258C6">
        <w:t>Giới thiệu về CSS</w:t>
      </w:r>
      <w:bookmarkEnd w:id="29"/>
    </w:p>
    <w:p w14:paraId="7AA672F8" w14:textId="5EA9BEFA" w:rsidR="00C258C6" w:rsidRDefault="00C258C6" w:rsidP="00C258C6">
      <w:pPr>
        <w:pStyle w:val="Heading4"/>
      </w:pPr>
      <w:bookmarkStart w:id="30" w:name="_Toc231846067"/>
      <w:r w:rsidRPr="00C258C6">
        <w:t>Khái niệm CSS</w:t>
      </w:r>
      <w:bookmarkEnd w:id="30"/>
    </w:p>
    <w:p w14:paraId="0EB01722" w14:textId="30479B40" w:rsidR="003B5056" w:rsidRDefault="003B5056" w:rsidP="003B5056">
      <w:pPr>
        <w:pStyle w:val="noidung"/>
      </w:pPr>
      <w:r>
        <w:t xml:space="preserve">CSS (Cascading Style Sheets) là ngôn ngữ dùng để thiết kế và định dạng giao diện cho website. Nếu HTML được dùng để xây dựng cấu trúc và nội dung của trang web thì CSS được dùng để trình bày các nội dung đó sao cho đẹp mắt và dễ sử dụng hơn. CSS cho phép thay đổi màu sắc, font chữ, kích thước chữ, khoảng cách, bố cục, hình nền, đường viền, hiệu ứng hover và nhiều thuộc tính hiển thị khác của các phần tử HTML </w:t>
      </w:r>
      <w:r>
        <w:fldChar w:fldCharType="begin"/>
      </w:r>
      <w:r>
        <w:instrText xml:space="preserve"> ADDIN ZOTERO_ITEM CSL_CITATION {"citationID":"77KgZqjs","properties":{"unsorted":false,"formattedCitation":"[2]","plainCitation":"[2]","noteIndex":0},"citationItems":[{"id":46,"uris":["http://zotero.org/users/15868410/items/784TV8PI"],"itemData":{"id":46,"type":"webpage","abstract":"Cascading Style Sheets (CSS) is a stylesheet language used to describe the presentation of a document written in HTML or XML (including XML dialects such as SVG, MathML or XHTML). CSS describes how elements should be rendered on screen, on paper, in speech, or on other media.","container-title":"MDN Web Docs","language":"en-US","title":"CSS: Cascading Style Sheets | MDN","title-short":"CSS","URL":"https://developer.mozilla.org/en-US/docs/Web/CSS","accessed":{"date-parts":[["2026",5,29]]},"issued":{"date-parts":[["2025",12,29]]}}}],"schema":"https://github.com/citation-style-language/schema/raw/master/csl-citation.json"} </w:instrText>
      </w:r>
      <w:r>
        <w:fldChar w:fldCharType="separate"/>
      </w:r>
      <w:r w:rsidRPr="003B5056">
        <w:rPr>
          <w:rFonts w:cs="Times New Roman"/>
        </w:rPr>
        <w:t>[2]</w:t>
      </w:r>
      <w:r>
        <w:fldChar w:fldCharType="end"/>
      </w:r>
      <w:r>
        <w:t>.</w:t>
      </w:r>
    </w:p>
    <w:p w14:paraId="4644AD39" w14:textId="5C52552A" w:rsidR="003B5056" w:rsidRDefault="003B5056" w:rsidP="003B5056">
      <w:pPr>
        <w:pStyle w:val="noidung"/>
      </w:pPr>
      <w:r>
        <w:t>CSS giúp tách phần nội dung và phần trình bày của website thành hai phần riêng biệt. Nhờ đó, mã HTML sẽ tập trung vào cấu trúc nội dung, còn CSS sẽ đảm nhiệm việc định dạng giao diện. Cách tổ chức này giúp việc quản lý và chỉnh sửa website trở nên dễ dàng hơn. Khi muốn thay đổi màu sắc, kích thước, bố cục hoặc phong cách hiển thị của website, người thiết kế chỉ cần chỉnh sửa trong file CSS mà không cần thay đổi quá nhiều trong file HTML.</w:t>
      </w:r>
    </w:p>
    <w:p w14:paraId="3DBACFB7" w14:textId="2AA0C836" w:rsidR="003B5056" w:rsidRPr="003B5056" w:rsidRDefault="003B5056" w:rsidP="003B5056">
      <w:pPr>
        <w:pStyle w:val="noidung"/>
      </w:pPr>
      <w:r>
        <w:t xml:space="preserve">Ngoài ra, CSS còn hỗ trợ nhiều kỹ thuật bố cục như Flexbox, Grid, position, margin và padding. Những kỹ thuật này giúp lập trình viên có thể sắp xếp các thành phần trên giao diện theo hàng, cột hoặc vị trí mong muốn. Nhờ CSS, website có thể </w:t>
      </w:r>
      <w:r>
        <w:lastRenderedPageBreak/>
        <w:t xml:space="preserve">được thiết kế theo nhiều phong cách khác nhau, phù hợp với mục đích sử dụng và nội dung của từng dự án </w:t>
      </w:r>
      <w:r>
        <w:fldChar w:fldCharType="begin"/>
      </w:r>
      <w:r>
        <w:instrText xml:space="preserve"> ADDIN ZOTERO_ITEM CSL_CITATION {"citationID":"uZO5xLJq","properties":{"unsorted":false,"formattedCitation":"[2]","plainCitation":"[2]","noteIndex":0},"citationItems":[{"id":46,"uris":["http://zotero.org/users/15868410/items/784TV8PI"],"itemData":{"id":46,"type":"webpage","abstract":"Cascading Style Sheets (CSS) is a stylesheet language used to describe the presentation of a document written in HTML or XML (including XML dialects such as SVG, MathML or XHTML). CSS describes how elements should be rendered on screen, on paper, in speech, or on other media.","container-title":"MDN Web Docs","language":"en-US","title":"CSS: Cascading Style Sheets | MDN","title-short":"CSS","URL":"https://developer.mozilla.org/en-US/docs/Web/CSS","accessed":{"date-parts":[["2026",5,29]]},"issued":{"date-parts":[["2025",12,29]]}}}],"schema":"https://github.com/citation-style-language/schema/raw/master/csl-citation.json"} </w:instrText>
      </w:r>
      <w:r>
        <w:fldChar w:fldCharType="separate"/>
      </w:r>
      <w:r w:rsidRPr="003B5056">
        <w:rPr>
          <w:rFonts w:cs="Times New Roman"/>
        </w:rPr>
        <w:t>[2]</w:t>
      </w:r>
      <w:r>
        <w:fldChar w:fldCharType="end"/>
      </w:r>
      <w:r>
        <w:t>.</w:t>
      </w:r>
    </w:p>
    <w:p w14:paraId="5757C524" w14:textId="75C009FF" w:rsidR="00C258C6" w:rsidRDefault="00C258C6" w:rsidP="00C258C6">
      <w:pPr>
        <w:pStyle w:val="Heading4"/>
      </w:pPr>
      <w:bookmarkStart w:id="31" w:name="_Toc231846068"/>
      <w:r w:rsidRPr="00C258C6">
        <w:t>Vai trò của CSS trong thiết kế web</w:t>
      </w:r>
      <w:bookmarkEnd w:id="31"/>
    </w:p>
    <w:p w14:paraId="24A997D9" w14:textId="5CC0DC96" w:rsidR="003B5056" w:rsidRDefault="003B5056" w:rsidP="003B5056">
      <w:pPr>
        <w:pStyle w:val="noidung"/>
      </w:pPr>
      <w:r>
        <w:t>CSS đóng vai trò quan trọng trong thiết kế web vì nó quyết định phần lớn giao diện hiển thị của website. Một website nếu chỉ có HTML thì nội dung vẫn có thể hiển thị, nhưng giao diện sẽ đơn giản, thiếu bố cục và không tạo được ấn tượng cho người dùng. Khi kết hợp CSS, các thành phần trên website sẽ được định dạng rõ ràng hơn, có màu sắc hài hòa, khoảng cách hợp lý và bố cục dễ quan sát.</w:t>
      </w:r>
    </w:p>
    <w:p w14:paraId="6C91160F" w14:textId="193335C7" w:rsidR="003B5056" w:rsidRPr="003B5056" w:rsidRDefault="003B5056" w:rsidP="003B5056">
      <w:pPr>
        <w:pStyle w:val="noidung"/>
      </w:pPr>
      <w:r>
        <w:t>Trong quá trình xây dựng website, CSS giúp định dạng các thành phần như header, menu điều hướng, khu vực giới thiệu, danh sách sản phẩm, nút bấm, form nhập dữ liệu và footer. CSS cũng giúp tạo các hiệu ứng tương tác đơn giản như đổi màu khi rê chuột vào nút, tạo bóng cho thẻ sản phẩm, bo góc hình ảnh và làm nổi bật các khu vực quan trọng trên trang.</w:t>
      </w:r>
    </w:p>
    <w:p w14:paraId="63C23AF9" w14:textId="53BC6B6D" w:rsidR="00B3334D" w:rsidRDefault="00D1070E" w:rsidP="00D724C7">
      <w:pPr>
        <w:pStyle w:val="Heading3"/>
      </w:pPr>
      <w:bookmarkStart w:id="32" w:name="_Toc231846069"/>
      <w:r>
        <w:t>Ứng dụng CSS trong website CoffeeShop</w:t>
      </w:r>
      <w:bookmarkEnd w:id="32"/>
    </w:p>
    <w:p w14:paraId="34DAFEC1" w14:textId="5E2F43A4" w:rsidR="00D1070E" w:rsidRDefault="00D1070E" w:rsidP="00D724C7">
      <w:pPr>
        <w:pStyle w:val="Heading4"/>
      </w:pPr>
      <w:bookmarkStart w:id="33" w:name="_Toc231846070"/>
      <w:r w:rsidRPr="00D1070E">
        <w:t>Thiết kế bố cục giao diện</w:t>
      </w:r>
      <w:bookmarkEnd w:id="33"/>
    </w:p>
    <w:p w14:paraId="2424DF86" w14:textId="543A448C" w:rsidR="00D1070E" w:rsidRPr="00D1070E" w:rsidRDefault="00D1070E" w:rsidP="00D1070E">
      <w:pPr>
        <w:pStyle w:val="noidung"/>
      </w:pPr>
      <w:r w:rsidRPr="00D1070E">
        <w:t>CSS được sử dụng để thiết kế bố cục cho website CoffeeShop như header, menu điều hướng, danh sách sản phẩm, footer và các khung nội dung trên website.</w:t>
      </w:r>
    </w:p>
    <w:p w14:paraId="6FF29DD8" w14:textId="32DEB827" w:rsidR="00B3334D" w:rsidRDefault="00D1070E" w:rsidP="00D724C7">
      <w:pPr>
        <w:pStyle w:val="Heading4"/>
      </w:pPr>
      <w:bookmarkStart w:id="34" w:name="_Toc231846071"/>
      <w:r w:rsidRPr="00D1070E">
        <w:t>Thiết kế màu sắc và font chữ</w:t>
      </w:r>
      <w:bookmarkEnd w:id="34"/>
    </w:p>
    <w:p w14:paraId="01536AA7" w14:textId="1728F17F" w:rsidR="00D1070E" w:rsidRPr="00D1070E" w:rsidRDefault="00D1070E" w:rsidP="00D1070E">
      <w:pPr>
        <w:pStyle w:val="noidung"/>
      </w:pPr>
      <w:r w:rsidRPr="00D1070E">
        <w:t>Trong website CoffeeShop, CSS được sử dụng để thiết kế màu sắc theo phong cách quán cà phê với các tông màu nâu, trắng và vàng nhạt. Ngoài ra, CSS còn được sử dụng để định dạng font chữ và khoảng cách giữa các thành phần nhằm giúp giao diện dễ nhìn hơn.</w:t>
      </w:r>
    </w:p>
    <w:p w14:paraId="5C64F2A2" w14:textId="166D44B6" w:rsidR="00D1070E" w:rsidRDefault="00D1070E" w:rsidP="00D1070E">
      <w:pPr>
        <w:pStyle w:val="Heading4"/>
      </w:pPr>
      <w:bookmarkStart w:id="35" w:name="_Toc231846072"/>
      <w:r w:rsidRPr="00D1070E">
        <w:t>Tạo hiệu ứng giao diện</w:t>
      </w:r>
      <w:bookmarkEnd w:id="35"/>
    </w:p>
    <w:p w14:paraId="6094AD67" w14:textId="05B4A2CE" w:rsidR="00D1070E" w:rsidRDefault="00D1070E" w:rsidP="00D1070E">
      <w:pPr>
        <w:pStyle w:val="noidung"/>
      </w:pPr>
      <w:r w:rsidRPr="00D1070E">
        <w:t>CSS được sử dụng để tạo các hiệu ứng như hover cho nút bấm, đổ bóng, bo góc và hiệu ứng chuyển động nhẹ giúp website sinh động hơn khi người dùng thao tác.</w:t>
      </w:r>
    </w:p>
    <w:p w14:paraId="78A2434E" w14:textId="3980BDD2" w:rsidR="006C5683" w:rsidRDefault="006C5683" w:rsidP="006C5683">
      <w:pPr>
        <w:pStyle w:val="Heading4"/>
      </w:pPr>
      <w:bookmarkStart w:id="36" w:name="_Toc231846073"/>
      <w:r>
        <w:t>Tạo cho trang web có responsive</w:t>
      </w:r>
      <w:bookmarkEnd w:id="36"/>
    </w:p>
    <w:p w14:paraId="3F2F1E1D" w14:textId="3C91B6C6" w:rsidR="006C5683" w:rsidRPr="006C5683" w:rsidRDefault="006C5683" w:rsidP="006C5683">
      <w:pPr>
        <w:pStyle w:val="noidung"/>
      </w:pPr>
      <w:r>
        <w:t>CSS được sử dụng để thiết kế responsive cho website thông qua media queries. Nhờ đó mà bố cục giao diện trang web phù hợp với nhiều loại thiết bị khác nhau.</w:t>
      </w:r>
    </w:p>
    <w:p w14:paraId="73BC1812" w14:textId="7DA5A0BD" w:rsidR="00385E7A" w:rsidRDefault="00385E7A" w:rsidP="00385E7A">
      <w:pPr>
        <w:pStyle w:val="Heading2"/>
      </w:pPr>
      <w:bookmarkStart w:id="37" w:name="_Toc231846074"/>
      <w:r w:rsidRPr="00385E7A">
        <w:lastRenderedPageBreak/>
        <w:t>JavaScript</w:t>
      </w:r>
      <w:bookmarkEnd w:id="37"/>
    </w:p>
    <w:p w14:paraId="6839E908" w14:textId="62B973F0" w:rsidR="00385E7A" w:rsidRDefault="00412ABF" w:rsidP="00385E7A">
      <w:pPr>
        <w:pStyle w:val="Heading3"/>
      </w:pPr>
      <w:bookmarkStart w:id="38" w:name="_Toc231846075"/>
      <w:r w:rsidRPr="00412ABF">
        <w:t>Giới thiệu về JavaScript</w:t>
      </w:r>
      <w:bookmarkEnd w:id="38"/>
    </w:p>
    <w:p w14:paraId="1B5F0863" w14:textId="2BC1C72D" w:rsidR="00385E7A" w:rsidRDefault="00412ABF" w:rsidP="00385E7A">
      <w:pPr>
        <w:pStyle w:val="Heading4"/>
      </w:pPr>
      <w:bookmarkStart w:id="39" w:name="_Toc231846076"/>
      <w:r w:rsidRPr="00412ABF">
        <w:t>Khái niệm JavaScript</w:t>
      </w:r>
      <w:bookmarkEnd w:id="39"/>
    </w:p>
    <w:p w14:paraId="32B10D0A" w14:textId="35270191" w:rsidR="003B5056" w:rsidRDefault="003B5056" w:rsidP="003B5056">
      <w:pPr>
        <w:pStyle w:val="noidung"/>
      </w:pPr>
      <w:r>
        <w:t xml:space="preserve">JavaScript là ngôn ngữ lập trình được sử dụng phổ biến trong phát triển website. Nếu HTML dùng để xây dựng cấu trúc nội dung và CSS dùng để thiết kế giao diện thì JavaScript được dùng để xử lý các chức năng tương tác trên trang web. JavaScript giúp website có thể phản hồi lại các thao tác của người dùng như nhấn nút, nhập dữ liệu, thay đổi nội dung, mở form, đóng form hoặc cập nhật dữ liệu hiển thị trên giao diện </w:t>
      </w:r>
      <w:r>
        <w:fldChar w:fldCharType="begin"/>
      </w:r>
      <w:r>
        <w:instrText xml:space="preserve"> ADDIN ZOTERO_ITEM CSL_CITATION {"citationID":"fSwpxrYr","properties":{"unsorted":false,"formattedCitation":"[3], [4]","plainCitation":"[3], [4]","noteIndex":0},"citationItems":[{"id":48,"uris":["http://zotero.org/users/15868410/items/NV2YMJL9"],"itemData":{"id":48,"type":"webpage","abstract":"JavaScript (JS) is a lightweight interpreted (or just-in-time compiled) programming language with first-class functions. While it is most well-known as the scripting language for Web pages, many non-browser environments also use it, such as Node.js, Apache CouchDB and Adobe Acrobat. JavaScript is a prototype-based, garbage-collected, dynamic language, supporting multiple paradigms such as imperative, functional, and object-oriented.","container-title":"MDN Web Docs","language":"en-US","title":"JavaScript | MDN","URL":"https://developer.mozilla.org/en-US/docs/Web/JavaScript","accessed":{"date-parts":[["2026",5,29]]},"issued":{"date-parts":[["2026",5,22]]}}},{"id":50,"uris":["http://zotero.org/users/15868410/items/KJD788VI"],"itemData":{"id":50,"type":"webpage","abstract":"W3Schools offers free online tutorials, references and exercises in all the major languages of the web. Covering popular subjects like HTML, CSS, JavaScript, Python, SQL, Java, and many, many more.","language":"en-US","title":"JavaScript Tutorial","URL":"https://www.w3schools.com/js/","accessed":{"date-parts":[["2026",5,29]]}}}],"schema":"https://github.com/citation-style-language/schema/raw/master/csl-citation.json"} </w:instrText>
      </w:r>
      <w:r>
        <w:fldChar w:fldCharType="separate"/>
      </w:r>
      <w:r w:rsidRPr="003B5056">
        <w:rPr>
          <w:rFonts w:cs="Times New Roman"/>
        </w:rPr>
        <w:t>[3], [4]</w:t>
      </w:r>
      <w:r>
        <w:fldChar w:fldCharType="end"/>
      </w:r>
      <w:r>
        <w:t>.</w:t>
      </w:r>
    </w:p>
    <w:p w14:paraId="482FF1BB" w14:textId="0984D04F" w:rsidR="003B5056" w:rsidRDefault="003B5056" w:rsidP="003B5056">
      <w:pPr>
        <w:pStyle w:val="noidung"/>
      </w:pPr>
      <w:r>
        <w:t>JavaScript có thể chạy trực tiếp trên trình duyệt web mà không cần cài đặt thêm phần mềm phức tạp. Khi người dùng truy cập một website, trình duyệt sẽ tải các file HTML, CSS và JavaScript. Sau đó, JavaScript sẽ được thực thi để xử lý các chức năng động của website. Nhờ đó, website không chỉ hiển thị nội dung tĩnh mà còn có thể thay đổi nội dung theo hành động của người dùng.</w:t>
      </w:r>
    </w:p>
    <w:p w14:paraId="13647ED5" w14:textId="725970D1" w:rsidR="003B5056" w:rsidRPr="003B5056" w:rsidRDefault="003B5056" w:rsidP="003B5056">
      <w:pPr>
        <w:pStyle w:val="noidung"/>
      </w:pPr>
      <w:r>
        <w:t>Trong thiết kế web, JavaScript thường được dùng để thao tác với DOM, xử lý sự kiện, kiểm tra dữ liệu nhập vào, hiển thị dữ liệu động và lưu trữ dữ liệu tạm thời trên trình duyệt. Đây là một trong những ngôn ngữ quan trọng đối với lập trình giao diện web phía người dùng.</w:t>
      </w:r>
    </w:p>
    <w:p w14:paraId="27796146" w14:textId="7742AB2B" w:rsidR="00385E7A" w:rsidRDefault="00412ABF" w:rsidP="00385E7A">
      <w:pPr>
        <w:pStyle w:val="Heading4"/>
      </w:pPr>
      <w:bookmarkStart w:id="40" w:name="_Toc231846077"/>
      <w:r w:rsidRPr="00412ABF">
        <w:t>Vai trò của JavaScript trong thiết kế web</w:t>
      </w:r>
      <w:bookmarkEnd w:id="40"/>
    </w:p>
    <w:p w14:paraId="6B08C6FE" w14:textId="7C6069AC" w:rsidR="003B5056" w:rsidRDefault="003B5056" w:rsidP="00C66323">
      <w:pPr>
        <w:pStyle w:val="noidung"/>
      </w:pPr>
      <w:r>
        <w:t>JavaScript đóng vai trò quan trọng trong việc tạo ra các website có tính tương tác. Nếu một website chỉ sử dụng HTML và CSS thì giao diện có thể hiển thị đẹp, nhưng các chức năng xử lý sẽ còn hạn chế. Khi kết hợp thêm JavaScript, website có thể thực hiện nhiều thao tác động như thay đổi nội dung, xử lý nút bấm, hiển thị thông báo, quản lý dữ liệu và cập nhật giao diện mà không cần viết lại toàn bộ nội dung HTML</w:t>
      </w:r>
      <w:r w:rsidR="00C66323">
        <w:t>.</w:t>
      </w:r>
      <w:r w:rsidR="00C66323" w:rsidRPr="00C66323">
        <w:t xml:space="preserve"> </w:t>
      </w:r>
      <w:r w:rsidR="00C66323">
        <w:t>Trong quá trình xây dựng website, JavaScript giúp người lập trình điều khiển các thành phần trên trang thông qua DOM</w:t>
      </w:r>
      <w:r>
        <w:t xml:space="preserve"> </w:t>
      </w:r>
      <w:r>
        <w:fldChar w:fldCharType="begin"/>
      </w:r>
      <w:r>
        <w:instrText xml:space="preserve"> ADDIN ZOTERO_ITEM CSL_CITATION {"citationID":"mRDeBUA1","properties":{"unsorted":false,"formattedCitation":"[3], [4]","plainCitation":"[3], [4]","noteIndex":0},"citationItems":[{"id":48,"uris":["http://zotero.org/users/15868410/items/NV2YMJL9"],"itemData":{"id":48,"type":"webpage","abstract":"JavaScript (JS) is a lightweight interpreted (or just-in-time compiled) programming language with first-class functions. While it is most well-known as the scripting language for Web pages, many non-browser environments also use it, such as Node.js, Apache CouchDB and Adobe Acrobat. JavaScript is a prototype-based, garbage-collected, dynamic language, supporting multiple paradigms such as imperative, functional, and object-oriented.","container-title":"MDN Web Docs","language":"en-US","title":"JavaScript | MDN","URL":"https://developer.mozilla.org/en-US/docs/Web/JavaScript","accessed":{"date-parts":[["2026",5,29]]},"issued":{"date-parts":[["2026",5,22]]}}},{"id":50,"uris":["http://zotero.org/users/15868410/items/KJD788VI"],"itemData":{"id":50,"type":"webpage","abstract":"W3Schools offers free online tutorials, references and exercises in all the major languages of the web. Covering popular subjects like HTML, CSS, JavaScript, Python, SQL, Java, and many, many more.","language":"en-US","title":"JavaScript Tutorial","URL":"https://www.w3schools.com/js/","accessed":{"date-parts":[["2026",5,29]]}}}],"schema":"https://github.com/citation-style-language/schema/raw/master/csl-citation.json"} </w:instrText>
      </w:r>
      <w:r>
        <w:fldChar w:fldCharType="separate"/>
      </w:r>
      <w:r w:rsidRPr="003B5056">
        <w:rPr>
          <w:rFonts w:cs="Times New Roman"/>
        </w:rPr>
        <w:t>[3], [4]</w:t>
      </w:r>
      <w:r>
        <w:fldChar w:fldCharType="end"/>
      </w:r>
      <w:r>
        <w:t>.</w:t>
      </w:r>
    </w:p>
    <w:p w14:paraId="30399702" w14:textId="68A52B5C" w:rsidR="00385E7A" w:rsidRDefault="00412ABF" w:rsidP="00385E7A">
      <w:pPr>
        <w:pStyle w:val="Heading3"/>
      </w:pPr>
      <w:bookmarkStart w:id="41" w:name="_Toc231846078"/>
      <w:r w:rsidRPr="00412ABF">
        <w:lastRenderedPageBreak/>
        <w:t>Ứng dụng JavaScript trong website CoffeeShop</w:t>
      </w:r>
      <w:bookmarkEnd w:id="41"/>
    </w:p>
    <w:p w14:paraId="2D4ED204" w14:textId="4C9DD589" w:rsidR="00385E7A" w:rsidRDefault="00412ABF" w:rsidP="00385E7A">
      <w:pPr>
        <w:pStyle w:val="Heading4"/>
      </w:pPr>
      <w:bookmarkStart w:id="42" w:name="_Toc231846079"/>
      <w:r w:rsidRPr="00412ABF">
        <w:t>Hiển thị danh sách sản phẩm</w:t>
      </w:r>
      <w:bookmarkEnd w:id="42"/>
    </w:p>
    <w:p w14:paraId="070A8F77" w14:textId="0AE72DEA" w:rsidR="00B06AAD" w:rsidRPr="00B06AAD" w:rsidRDefault="00B06AAD" w:rsidP="00B06AAD">
      <w:pPr>
        <w:pStyle w:val="noidung"/>
      </w:pPr>
      <w:r w:rsidRPr="00B06AAD">
        <w:t>JavaScript được sử dụng để hiển thị dữ liệu sản phẩm từ mảng dữ liệu và tạo danh sách sản phẩm trên website.</w:t>
      </w:r>
    </w:p>
    <w:p w14:paraId="014301D8" w14:textId="32ED21BD" w:rsidR="00385E7A" w:rsidRDefault="00412ABF" w:rsidP="00385E7A">
      <w:pPr>
        <w:pStyle w:val="Heading4"/>
      </w:pPr>
      <w:bookmarkStart w:id="43" w:name="_Toc231846080"/>
      <w:r w:rsidRPr="00412ABF">
        <w:t>Xử lý chức năng thêm, sửa và xóa sản phẩm</w:t>
      </w:r>
      <w:bookmarkEnd w:id="43"/>
    </w:p>
    <w:p w14:paraId="04DF2D50" w14:textId="47CF5524" w:rsidR="00B06AAD" w:rsidRPr="00B06AAD" w:rsidRDefault="00B06AAD" w:rsidP="00B06AAD">
      <w:pPr>
        <w:pStyle w:val="noidung"/>
      </w:pPr>
      <w:r w:rsidRPr="00B06AAD">
        <w:t>JavaScript được sử dụng để xử lý các chức năng quản lý sản phẩm như thêm sản phẩm mới, chỉnh sửa thông tin sản phẩm và xóa sản phẩm khỏi danh sách.</w:t>
      </w:r>
    </w:p>
    <w:p w14:paraId="27626576" w14:textId="2E40F049" w:rsidR="00385E7A" w:rsidRDefault="00412ABF" w:rsidP="00412ABF">
      <w:pPr>
        <w:pStyle w:val="Heading4"/>
        <w:ind w:left="1440" w:hanging="1440"/>
      </w:pPr>
      <w:bookmarkStart w:id="44" w:name="_Toc231846081"/>
      <w:r w:rsidRPr="00412ABF">
        <w:t>Xử lý trang chi tiết sản phẩm</w:t>
      </w:r>
      <w:bookmarkEnd w:id="44"/>
    </w:p>
    <w:p w14:paraId="68CEEC43" w14:textId="043AA57B" w:rsidR="00B06AAD" w:rsidRPr="00B06AAD" w:rsidRDefault="00B06AAD" w:rsidP="00B06AAD">
      <w:pPr>
        <w:pStyle w:val="noidung"/>
      </w:pPr>
      <w:r w:rsidRPr="00B06AAD">
        <w:t>JavaScript được sử dụng để lưu trữ dữ liệu sản phẩm trên trình duyệt bằng LocalStorage nhằm giúp dữ liệu không bị mất khi tải lại trang.</w:t>
      </w:r>
    </w:p>
    <w:p w14:paraId="46A75BD5" w14:textId="7BAA1AC1" w:rsidR="00385E7A" w:rsidRDefault="00412ABF" w:rsidP="00385E7A">
      <w:pPr>
        <w:pStyle w:val="Heading4"/>
      </w:pPr>
      <w:bookmarkStart w:id="45" w:name="_Toc231846082"/>
      <w:r w:rsidRPr="00412ABF">
        <w:t>Lưu dữ liệu bằng LocalStorage</w:t>
      </w:r>
      <w:bookmarkEnd w:id="45"/>
    </w:p>
    <w:p w14:paraId="4AA0F3B0" w14:textId="0E7DFD75" w:rsidR="00B06AAD" w:rsidRPr="00B06AAD" w:rsidRDefault="00B06AAD" w:rsidP="00B06AAD">
      <w:pPr>
        <w:pStyle w:val="noidung"/>
      </w:pPr>
      <w:r w:rsidRPr="00B06AAD">
        <w:t>JavaScript được sử dụng để lưu trữ dữ liệu sản phẩm trên trình duyệt bằng LocalStorage nhằm giúp dữ liệu không bị mất khi tải lại trang.</w:t>
      </w:r>
    </w:p>
    <w:p w14:paraId="5D10B04B" w14:textId="0530A44C" w:rsidR="00385E7A" w:rsidRDefault="00412ABF" w:rsidP="00385E7A">
      <w:pPr>
        <w:pStyle w:val="Heading3"/>
      </w:pPr>
      <w:bookmarkStart w:id="46" w:name="_Toc231846083"/>
      <w:r w:rsidRPr="00412ABF">
        <w:t>Một số kỹ thuật JavaScript được sử dụng</w:t>
      </w:r>
      <w:bookmarkEnd w:id="46"/>
    </w:p>
    <w:p w14:paraId="4DBE2F84" w14:textId="31325BEC" w:rsidR="00385E7A" w:rsidRDefault="00412ABF" w:rsidP="00385E7A">
      <w:pPr>
        <w:pStyle w:val="Heading4"/>
      </w:pPr>
      <w:bookmarkStart w:id="47" w:name="_Toc231846084"/>
      <w:r w:rsidRPr="00412ABF">
        <w:t>DOM</w:t>
      </w:r>
      <w:bookmarkEnd w:id="47"/>
    </w:p>
    <w:p w14:paraId="740FF1DA" w14:textId="6267F8BE" w:rsidR="00E50359" w:rsidRPr="00E50359" w:rsidRDefault="00E50359" w:rsidP="00E50359">
      <w:pPr>
        <w:pStyle w:val="noidung"/>
      </w:pPr>
      <w:r w:rsidRPr="00E50359">
        <w:t>DOM được sử dụng để truy cập và thay đổi nội dung của các phần tử HTML trên website.</w:t>
      </w:r>
    </w:p>
    <w:p w14:paraId="1981918F" w14:textId="00961DBB" w:rsidR="00385E7A" w:rsidRDefault="00412ABF" w:rsidP="00385E7A">
      <w:pPr>
        <w:pStyle w:val="Heading4"/>
      </w:pPr>
      <w:bookmarkStart w:id="48" w:name="_Toc231846085"/>
      <w:r w:rsidRPr="00412ABF">
        <w:t>Event</w:t>
      </w:r>
      <w:bookmarkEnd w:id="48"/>
    </w:p>
    <w:p w14:paraId="3A5980F1" w14:textId="6FCDE89C" w:rsidR="00E50359" w:rsidRPr="00E50359" w:rsidRDefault="00E50359" w:rsidP="00E50359">
      <w:pPr>
        <w:pStyle w:val="noidung"/>
      </w:pPr>
      <w:r w:rsidRPr="00E50359">
        <w:t>Event được sử dụng để xử lý các thao tác của người dùng như click nút thêm sản phẩm, sửa sản phẩm hoặc xóa sản phẩm.</w:t>
      </w:r>
    </w:p>
    <w:p w14:paraId="30495719" w14:textId="174F320D" w:rsidR="00385E7A" w:rsidRDefault="00412ABF" w:rsidP="00385E7A">
      <w:pPr>
        <w:pStyle w:val="Heading4"/>
      </w:pPr>
      <w:bookmarkStart w:id="49" w:name="_Toc231846086"/>
      <w:r w:rsidRPr="00412ABF">
        <w:t>Array và Object</w:t>
      </w:r>
      <w:bookmarkEnd w:id="49"/>
    </w:p>
    <w:p w14:paraId="4C4BE440" w14:textId="2A1CFE51" w:rsidR="00E50359" w:rsidRDefault="00E50359" w:rsidP="00E50359">
      <w:pPr>
        <w:pStyle w:val="noidung"/>
      </w:pPr>
      <w:r w:rsidRPr="00E50359">
        <w:t>JavaScript sử dụng Array và Object để lưu trữ thông tin sản phẩm như tên sản phẩm, giá, hình ảnh và mô tả sản phẩm.</w:t>
      </w:r>
    </w:p>
    <w:p w14:paraId="0E5BC8C3" w14:textId="4E8B1EEF" w:rsidR="00A21ED9" w:rsidRDefault="00A21ED9" w:rsidP="00A21ED9">
      <w:pPr>
        <w:pStyle w:val="Heading2"/>
      </w:pPr>
      <w:bookmarkStart w:id="50" w:name="_Toc231846087"/>
      <w:r>
        <w:lastRenderedPageBreak/>
        <w:t>DOM</w:t>
      </w:r>
      <w:bookmarkEnd w:id="50"/>
    </w:p>
    <w:p w14:paraId="76F500FD" w14:textId="751D35AA" w:rsidR="00A21ED9" w:rsidRDefault="00A21ED9" w:rsidP="00A21ED9">
      <w:pPr>
        <w:pStyle w:val="Heading3"/>
      </w:pPr>
      <w:bookmarkStart w:id="51" w:name="_Toc231846088"/>
      <w:r>
        <w:t>Giới thiệu về DOM</w:t>
      </w:r>
      <w:bookmarkEnd w:id="51"/>
    </w:p>
    <w:p w14:paraId="396E4C5D" w14:textId="609A1281" w:rsidR="00A21ED9" w:rsidRDefault="00A21ED9" w:rsidP="00A21ED9">
      <w:pPr>
        <w:pStyle w:val="Heading4"/>
      </w:pPr>
      <w:bookmarkStart w:id="52" w:name="_Toc231846089"/>
      <w:r>
        <w:t>Khái niệm DOM</w:t>
      </w:r>
      <w:bookmarkEnd w:id="52"/>
    </w:p>
    <w:p w14:paraId="7F3E6350" w14:textId="0228FC10" w:rsidR="00A21ED9" w:rsidRDefault="00A21ED9" w:rsidP="00A21ED9">
      <w:pPr>
        <w:pStyle w:val="noidung"/>
      </w:pPr>
      <w:r>
        <w:t xml:space="preserve">DOM là viết tắt của Document Object Model, có nghĩa là mô hình đối tượng tài liệu. DOM biểu diễn cấu trúc của một trang HTML dưới dạng cây, trong đó mỗi thành phần của trang web như thẻ HTML, thuộc tính, nội dung văn bản đều được xem như một đối tượng. Thông qua DOM, JavaScript có thể truy cập và thay đổi nội dung, cấu trúc cũng như giao diện của trang web </w:t>
      </w:r>
      <w:r w:rsidR="00473B32">
        <w:fldChar w:fldCharType="begin"/>
      </w:r>
      <w:r w:rsidR="00473B32">
        <w:instrText xml:space="preserve"> ADDIN ZOTERO_ITEM CSL_CITATION {"citationID":"qc6Gdm1P","properties":{"unsorted":false,"formattedCitation":"[5]","plainCitation":"[5]","noteIndex":0},"citationItems":[{"id":52,"uris":["http://zotero.org/users/15868410/items/WFF4TSM6"],"itemData":{"id":52,"type":"webpage","abstract":"The DOM (Document Object Model) is an API that represents and interacts with any HTML or XML-based markup language document. The DOM is a document model loaded in the browser and representing the document as a node tree, or DOM tree, where each node represents part of the document (e.g., an element, text string, or comment).","container-title":"MDN Web Docs","language":"en-US","title":"DOM (Document Object Model) - Glossary | MDN","URL":"https://developer.mozilla.org/en-US/docs/Glossary/DOM","accessed":{"date-parts":[["2026",5,29]]},"issued":{"date-parts":[["2025",7,11]]}}}],"schema":"https://github.com/citation-style-language/schema/raw/master/csl-citation.json"} </w:instrText>
      </w:r>
      <w:r w:rsidR="00473B32">
        <w:fldChar w:fldCharType="separate"/>
      </w:r>
      <w:r w:rsidR="00473B32" w:rsidRPr="00473B32">
        <w:rPr>
          <w:rFonts w:cs="Times New Roman"/>
        </w:rPr>
        <w:t>[5]</w:t>
      </w:r>
      <w:r w:rsidR="00473B32">
        <w:fldChar w:fldCharType="end"/>
      </w:r>
      <w:r>
        <w:t>.</w:t>
      </w:r>
    </w:p>
    <w:p w14:paraId="45B4A31E" w14:textId="1774DF4A" w:rsidR="00A21ED9" w:rsidRDefault="00A21ED9" w:rsidP="00A21ED9">
      <w:pPr>
        <w:pStyle w:val="noidung"/>
      </w:pPr>
      <w:r>
        <w:t>Khi một trang HTML được trình duyệt tải lên, trình duyệt sẽ phân tích nội dung HTML và tạo ra cây DOM tương ứng. Mỗi thẻ trong tài liệu HTML sẽ trở thành một node trong cây DOM. Nhờ đó, JavaScript có thể thao tác với từng phần tử cụ thể trên trang, ví dụ như lấy nội dung của một thẻ, thay đổi văn bản, thêm phần tử mới hoặc xóa phần tử khỏi giao diện.</w:t>
      </w:r>
    </w:p>
    <w:p w14:paraId="26920D67" w14:textId="77777777" w:rsidR="00473B32" w:rsidRDefault="00473B32" w:rsidP="00473B32">
      <w:pPr>
        <w:pStyle w:val="Heading4"/>
      </w:pPr>
      <w:bookmarkStart w:id="53" w:name="_Toc231846090"/>
      <w:r>
        <w:t>Vai trò của DOM trong lập trình web</w:t>
      </w:r>
      <w:bookmarkEnd w:id="53"/>
    </w:p>
    <w:p w14:paraId="67558E8D" w14:textId="22FEEDD8" w:rsidR="00677B79" w:rsidRDefault="00677B79" w:rsidP="00677B79">
      <w:pPr>
        <w:pStyle w:val="noidung"/>
      </w:pPr>
      <w:r>
        <w:t>DOM đóng vai trò quan trọng trong việc xây dựng website có tính tương tác. Nếu HTML dùng để tạo cấu trúc và CSS dùng để thiết kế giao diện thì DOM giúp JavaScript truy cập và điều khiển các thành phần trên trang web.</w:t>
      </w:r>
    </w:p>
    <w:p w14:paraId="67C3896F" w14:textId="584AB434" w:rsidR="00677B79" w:rsidRPr="00677B79" w:rsidRDefault="00677B79" w:rsidP="00677B79">
      <w:pPr>
        <w:pStyle w:val="noidung"/>
      </w:pPr>
      <w:r>
        <w:t>Thông qua DOM, JavaScript có thể thay đổi nội dung, ẩn hoặc hiện phần tử, cập nhật danh sách sản phẩm và phản hồi thao tác của người dùng mà không cần tải lại toàn bộ trang. Vì vậy, DOM là một phần quan trọng khi xây dựng các chức năng động trong website bằng JavaScript.</w:t>
      </w:r>
    </w:p>
    <w:p w14:paraId="1A1AEF31" w14:textId="56B0AED0" w:rsidR="00E31F85" w:rsidRDefault="00E31F85" w:rsidP="00E31F85">
      <w:pPr>
        <w:pStyle w:val="Heading3"/>
      </w:pPr>
      <w:bookmarkStart w:id="54" w:name="_Toc231846091"/>
      <w:r w:rsidRPr="00E31F85">
        <w:t>DOM Event</w:t>
      </w:r>
      <w:bookmarkEnd w:id="54"/>
    </w:p>
    <w:p w14:paraId="5967E929" w14:textId="1B774347" w:rsidR="00E31F85" w:rsidRDefault="00E31F85" w:rsidP="00E31F85">
      <w:pPr>
        <w:pStyle w:val="Heading4"/>
      </w:pPr>
      <w:bookmarkStart w:id="55" w:name="_Toc231846092"/>
      <w:r w:rsidRPr="00E31F85">
        <w:t>Khái niệm DOM Event</w:t>
      </w:r>
      <w:bookmarkEnd w:id="55"/>
    </w:p>
    <w:p w14:paraId="5A48DF0B" w14:textId="0B79028F" w:rsidR="00E31F85" w:rsidRDefault="00E31F85" w:rsidP="00E31F85">
      <w:pPr>
        <w:pStyle w:val="noidung"/>
      </w:pPr>
      <w:r>
        <w:t xml:space="preserve">DOM Event là các sự kiện xảy ra khi người dùng tương tác với website. Một số sự kiện phổ biến gồm click chuột, nhập dữ liệu, di chuyển chuột, gửi form hoặc tải trang. JavaScript có thể lắng nghe các sự kiện này và thực hiện hành động tương ứng </w:t>
      </w:r>
      <w:r>
        <w:fldChar w:fldCharType="begin"/>
      </w:r>
      <w:r>
        <w:instrText xml:space="preserve"> ADDIN ZOTERO_ITEM CSL_CITATION {"citationID":"vAzvf2wB","properties":{"unsorted":false,"formattedCitation":"[6]","plainCitation":"[6]","noteIndex":0},"citationItems":[{"id":58,"uris":["http://zotero.org/users/15868410/items/V7FQYL2K"],"itemData":{"id":58,"type":"webpage","abstract":"Events are fired to notify code of \"interesting changes\" that may affect code execution. These can arise from user interactions such as using a mouse or resizing a window, changes in the state of the underlying environment (e.g., low battery or media events from the operating system), and other causes.","container-title":"MDN Web Docs","language":"en-US","title":"DOM events - Web APIs | MDN","URL":"https://developer.mozilla.org/en-US/docs/Web/API/Document_Object_Model/Events","accessed":{"date-parts":[["2026",5,30]]},"issued":{"date-parts":[["2025",11,7]]}}}],"schema":"https://github.com/citation-style-language/schema/raw/master/csl-citation.json"} </w:instrText>
      </w:r>
      <w:r>
        <w:fldChar w:fldCharType="separate"/>
      </w:r>
      <w:r w:rsidRPr="00E31F85">
        <w:rPr>
          <w:rFonts w:cs="Times New Roman"/>
        </w:rPr>
        <w:t>[6]</w:t>
      </w:r>
      <w:r>
        <w:fldChar w:fldCharType="end"/>
      </w:r>
      <w:r>
        <w:t>.</w:t>
      </w:r>
    </w:p>
    <w:p w14:paraId="3879E02C" w14:textId="38A17C2B" w:rsidR="00E31F85" w:rsidRPr="00E31F85" w:rsidRDefault="00E31F85" w:rsidP="00E31F85">
      <w:pPr>
        <w:pStyle w:val="noidung"/>
      </w:pPr>
      <w:r>
        <w:lastRenderedPageBreak/>
        <w:t>Ví dụ, khi người dùng nhấn vào nút “Thêm Sản Phẩm”, website sẽ hiển thị form nhập dữ liệu sản phẩm mới. Khi người dùng nhấn nút “Lưu”, JavaScript sẽ lấy dữ liệu từ form, tạo sản phẩm mới và cập nhật lại danh sách sản phẩm.</w:t>
      </w:r>
    </w:p>
    <w:p w14:paraId="07E06D57" w14:textId="6AEDB196" w:rsidR="00E31F85" w:rsidRDefault="00E31F85" w:rsidP="00E31F85">
      <w:pPr>
        <w:pStyle w:val="Heading4"/>
      </w:pPr>
      <w:bookmarkStart w:id="56" w:name="_Toc231846093"/>
      <w:r w:rsidRPr="00E31F85">
        <w:t>Vai trò của sự kiện trong website</w:t>
      </w:r>
      <w:bookmarkEnd w:id="56"/>
    </w:p>
    <w:p w14:paraId="4F4A1889" w14:textId="50BBAF74" w:rsidR="00ED29FB" w:rsidRDefault="00ED29FB" w:rsidP="00ED29FB">
      <w:pPr>
        <w:pStyle w:val="noidung"/>
      </w:pPr>
      <w:r>
        <w:t>Sự kiện giúp website phản hồi lại các thao tác của người dùng như nhấn nút, nhập dữ liệu hoặc chuyển trang. Nhờ có sự kiện, website không chỉ hiển thị nội dung tĩnh mà còn có thể thực hiện các chức năng tương tác.</w:t>
      </w:r>
    </w:p>
    <w:p w14:paraId="4C351551" w14:textId="689C23F2" w:rsidR="00ED29FB" w:rsidRPr="00ED29FB" w:rsidRDefault="00ED29FB" w:rsidP="00ED29FB">
      <w:pPr>
        <w:pStyle w:val="noidung"/>
      </w:pPr>
      <w:r>
        <w:t>Trong website CoffeeShop, sự kiện chủ yếu được sử dụng cho thao tác click chuột trên các nút như “Chi tiết...”, “Thêm Sản Phẩm”, “Sửa”, “Xóa”, “Lưu” và “Hủy”. Mỗi nút sẽ gọi một hàm JavaScript tương ứng để xử lý chức năng trên giao diện.</w:t>
      </w:r>
    </w:p>
    <w:p w14:paraId="01F6A30C" w14:textId="74E443D8" w:rsidR="003A344C" w:rsidRDefault="003A344C" w:rsidP="003A344C">
      <w:pPr>
        <w:pStyle w:val="Heading3"/>
      </w:pPr>
      <w:bookmarkStart w:id="57" w:name="_Toc231846094"/>
      <w:r>
        <w:t>Ứng dụng DOM trong website CoffeeShop</w:t>
      </w:r>
      <w:bookmarkEnd w:id="57"/>
    </w:p>
    <w:p w14:paraId="34F68ECF" w14:textId="74C6E740" w:rsidR="00ED29FB" w:rsidRDefault="00ED29FB" w:rsidP="00ED29FB">
      <w:pPr>
        <w:pStyle w:val="noidung"/>
      </w:pPr>
      <w:r>
        <w:t>Trong website CoffeeShop, DOM được sử dụng để hiển thị và cập nhật dữ liệu sản phẩm trên giao diện. Danh sách sản phẩm được tạo bằng JavaScript dựa trên mảng dữ liệu sản phẩm hoặc dữ liệu lấy từ LocalStorage thay vì viết cố định hoàn toàn trong HTML.</w:t>
      </w:r>
    </w:p>
    <w:p w14:paraId="09C3667C" w14:textId="0DA27904" w:rsidR="00ED29FB" w:rsidRDefault="00ED29FB" w:rsidP="00ED29FB">
      <w:pPr>
        <w:pStyle w:val="noidung"/>
      </w:pPr>
      <w:r>
        <w:t>Khi trang sản phẩm được mở, JavaScript dùng DOM để hiển thị các thẻ sản phẩm gồm hình ảnh, tên sản phẩm, giá bán, mô tả ngắn và các nút chức năng. Đối với các thao tác thêm, sửa và xóa sản phẩm, DOM giúp lấy dữ liệu từ form, cập nhật lại danh sách và hiển thị dữ liệu mới lên giao diện.</w:t>
      </w:r>
    </w:p>
    <w:p w14:paraId="11406F38" w14:textId="283F4CEF" w:rsidR="00ED29FB" w:rsidRPr="00ED29FB" w:rsidRDefault="00ED29FB" w:rsidP="00ED29FB">
      <w:pPr>
        <w:pStyle w:val="noidung"/>
      </w:pPr>
      <w:r>
        <w:t>Ngoài ra, DOM còn được sử dụng ở trang chi tiết sản phẩm để hiển thị thông tin của sản phẩm được chọn như hình ảnh, tên sản phẩm, giá bán và mô tả chi tiết. Nhìn chung, DOM giúp website CoffeeShop có khả năng hiển thị dữ liệu động và phản hồi lại các thao tác cơ bản của người dùng.</w:t>
      </w:r>
    </w:p>
    <w:p w14:paraId="3CFC25B9" w14:textId="582E5355" w:rsidR="003A344C" w:rsidRDefault="003A344C" w:rsidP="003A344C">
      <w:pPr>
        <w:pStyle w:val="Heading2"/>
      </w:pPr>
      <w:bookmarkStart w:id="58" w:name="_Toc231846095"/>
      <w:r w:rsidRPr="003A344C">
        <w:t>LocalStorage</w:t>
      </w:r>
      <w:bookmarkEnd w:id="58"/>
    </w:p>
    <w:p w14:paraId="1C60ED64" w14:textId="1696DD45" w:rsidR="003A344C" w:rsidRDefault="003A344C" w:rsidP="003A344C">
      <w:pPr>
        <w:pStyle w:val="Heading3"/>
      </w:pPr>
      <w:bookmarkStart w:id="59" w:name="_Toc231846096"/>
      <w:r w:rsidRPr="003A344C">
        <w:t>Giới thiệu về LocalStorage</w:t>
      </w:r>
      <w:bookmarkEnd w:id="59"/>
    </w:p>
    <w:p w14:paraId="6078D792" w14:textId="67DEE497" w:rsidR="003A344C" w:rsidRDefault="003A344C" w:rsidP="003A344C">
      <w:pPr>
        <w:pStyle w:val="Heading4"/>
      </w:pPr>
      <w:bookmarkStart w:id="60" w:name="_Toc231846097"/>
      <w:r w:rsidRPr="003A344C">
        <w:t>Khái niệm LocalStorage</w:t>
      </w:r>
      <w:bookmarkEnd w:id="60"/>
    </w:p>
    <w:p w14:paraId="2610FA1D" w14:textId="1E7AA53E" w:rsidR="003A344C" w:rsidRDefault="003A344C" w:rsidP="003A344C">
      <w:pPr>
        <w:pStyle w:val="noidung"/>
      </w:pPr>
      <w:r>
        <w:t xml:space="preserve">LocalStorage là một cơ chế lưu trữ dữ liệu trên trình duyệt web. LocalStorage cho phép website lưu dữ liệu dưới dạng cặp khóa và giá trị. Dữ liệu được lưu trong </w:t>
      </w:r>
      <w:r>
        <w:lastRenderedPageBreak/>
        <w:t xml:space="preserve">LocalStorage sẽ vẫn tồn tại ngay cả khi người dùng tải lại trang hoặc đóng trình duyệt </w:t>
      </w:r>
      <w:r>
        <w:fldChar w:fldCharType="begin"/>
      </w:r>
      <w:r>
        <w:instrText xml:space="preserve"> ADDIN ZOTERO_ITEM CSL_CITATION {"citationID":"HNgViH4S","properties":{"unsorted":false,"formattedCitation":"[7], [8]","plainCitation":"[7], [8]","noteIndex":0},"citationItems":[{"id":54,"uris":["http://zotero.org/users/15868410/items/9ZFJNH9B"],"itemData":{"id":54,"type":"webpage","abstract":"The localStorage read-only property of the window interface allows you to access a Storage object for the Document's origin; the stored data is saved across browser sessions.","container-title":"MDN Web Docs","language":"en-US","title":"Window: localStorage property - Web APIs | MDN","title-short":"Window","URL":"https://developer.mozilla.org/en-US/docs/Web/API/Window/localStorage","accessed":{"date-parts":[["2026",5,29]]},"issued":{"date-parts":[["2025",11,30]]}}},{"id":56,"uris":["http://zotero.org/users/15868410/items/H9CIHCHQ"],"itemData":{"id":56,"type":"webpage","abstract":"W3Schools offers free online tutorials, references and exercises in all the major languages of the web. Covering popular subjects like HTML, CSS, JavaScript, Python, SQL, Java, and many, many more.","language":"en-US","title":"Window localStorage Property","URL":"https://www.w3schools.com/jsref/prop_win_localstorage.asp","accessed":{"date-parts":[["2026",5,29]]}}}],"schema":"https://github.com/citation-style-language/schema/raw/master/csl-citation.json"} </w:instrText>
      </w:r>
      <w:r>
        <w:fldChar w:fldCharType="separate"/>
      </w:r>
      <w:r w:rsidRPr="003A344C">
        <w:rPr>
          <w:rFonts w:cs="Times New Roman"/>
        </w:rPr>
        <w:t>[7], [8]</w:t>
      </w:r>
      <w:r>
        <w:fldChar w:fldCharType="end"/>
      </w:r>
      <w:r>
        <w:t xml:space="preserve">. </w:t>
      </w:r>
    </w:p>
    <w:p w14:paraId="74AC86A0" w14:textId="74580426" w:rsidR="003A344C" w:rsidRDefault="003A344C" w:rsidP="003A344C">
      <w:pPr>
        <w:pStyle w:val="noidung"/>
      </w:pPr>
      <w:r>
        <w:t>LocalStorage thường được sử dụng để lưu những dữ liệu đơn giản ở phía trình duyệt, ví dụ như thông tin cài đặt, trạng thái giao diện, dữ liệu giỏ hàng hoặc dữ liệu tạm thời của một ứng dụng web. Trong phạm vi đề tài CoffeeShop, LocalStorage được sử dụng để lưu danh sách sản phẩm.</w:t>
      </w:r>
    </w:p>
    <w:p w14:paraId="4B72FDD1" w14:textId="20A6FB1E" w:rsidR="003A344C" w:rsidRDefault="003A344C" w:rsidP="003A344C">
      <w:pPr>
        <w:pStyle w:val="Heading4"/>
      </w:pPr>
      <w:bookmarkStart w:id="61" w:name="_Toc231846098"/>
      <w:r w:rsidRPr="003A344C">
        <w:t>Đặc điểm của LocalStorage</w:t>
      </w:r>
      <w:bookmarkEnd w:id="61"/>
    </w:p>
    <w:p w14:paraId="20838CEC" w14:textId="37AD638D" w:rsidR="000770D2" w:rsidRDefault="000770D2" w:rsidP="000770D2">
      <w:pPr>
        <w:pStyle w:val="noidung"/>
      </w:pPr>
      <w:r>
        <w:t>LocalStorage lưu dữ liệu trực tiếp trên trình duyệt của người dùng, không tự động gửi dữ liệu lên máy chủ và không cần cơ sở dữ liệu backend để hoạt động. Vì vậy, LocalStorage phù hợp với các website nhỏ, website học tập hoặc ứng dụng frontend đơn giản.</w:t>
      </w:r>
    </w:p>
    <w:p w14:paraId="0B8003C0" w14:textId="5C7A68EF" w:rsidR="000770D2" w:rsidRPr="000770D2" w:rsidRDefault="000770D2" w:rsidP="000770D2">
      <w:pPr>
        <w:pStyle w:val="noidung"/>
      </w:pPr>
      <w:r>
        <w:t>Một đặc điểm quan trọng của LocalStorage là dữ liệu chỉ được lưu dưới dạng chuỗi. Do đó, khi muốn lưu mảng hoặc đối tượng trong JavaScript, cần chuyển dữ liệu sang chuỗi JSON</w:t>
      </w:r>
      <w:r w:rsidR="00A23F7D">
        <w:t xml:space="preserve"> </w:t>
      </w:r>
      <w:r>
        <w:t>bằng</w:t>
      </w:r>
      <w:r w:rsidR="00A23F7D">
        <w:t xml:space="preserve"> </w:t>
      </w:r>
      <w:r>
        <w:t>JSON.stringify(). Khi lấy dữ liệu ra, cần dùng JSON.parse() để chuyển chuỗi JSON trở lại thành mảng hoặc đối tượng để tiếp tục xử lý.</w:t>
      </w:r>
    </w:p>
    <w:p w14:paraId="25E8EF4E" w14:textId="6393ED3A" w:rsidR="003A344C" w:rsidRDefault="003A344C" w:rsidP="003A344C">
      <w:pPr>
        <w:pStyle w:val="Heading3"/>
      </w:pPr>
      <w:bookmarkStart w:id="62" w:name="_Toc231846099"/>
      <w:r w:rsidRPr="003A344C">
        <w:t>Cách hoạt động của LocalStorage</w:t>
      </w:r>
      <w:bookmarkEnd w:id="62"/>
    </w:p>
    <w:p w14:paraId="61291EF0" w14:textId="502587FA" w:rsidR="003A344C" w:rsidRDefault="003A344C" w:rsidP="003A344C">
      <w:pPr>
        <w:pStyle w:val="Heading4"/>
      </w:pPr>
      <w:bookmarkStart w:id="63" w:name="_Toc231846100"/>
      <w:r w:rsidRPr="003A344C">
        <w:t>Lưu dữ liệu vào LocalStorage</w:t>
      </w:r>
      <w:bookmarkEnd w:id="63"/>
    </w:p>
    <w:p w14:paraId="5229B4A4" w14:textId="6B83C23C" w:rsidR="003A344C" w:rsidRDefault="003A344C" w:rsidP="003A344C">
      <w:pPr>
        <w:pStyle w:val="noidung"/>
      </w:pPr>
      <w:r w:rsidRPr="003A344C">
        <w:t>Để lưu dữ liệu vào LocalStorage, JavaScript sử dụng phương thức setItem. Phương thức này nhận hai giá trị là tên khóa và dữ liệu cần lưu</w:t>
      </w:r>
      <w:r w:rsidR="00B67881">
        <w:t xml:space="preserve"> </w:t>
      </w:r>
      <w:r w:rsidR="00B67881">
        <w:fldChar w:fldCharType="begin"/>
      </w:r>
      <w:r w:rsidR="00B67881">
        <w:instrText xml:space="preserve"> ADDIN ZOTERO_ITEM CSL_CITATION {"citationID":"5ekelDNA","properties":{"unsorted":false,"formattedCitation":"[9]","plainCitation":"[9]","noteIndex":0},"citationItems":[{"id":70,"uris":["http://zotero.org/users/15868410/items/YELYNDVE"],"itemData":{"id":70,"type":"webpage","abstract":"W3Schools offers free online tutorials, references and exercises in all the major languages of the web. Covering popular subjects like HTML, CSS, JavaScript, Python, SQL, Java, and many, many more.","language":"en-US","title":"Storage setItem() Method","URL":"https://www.w3schools.com/jsref/met_storage_setitem.asp","accessed":{"date-parts":[["2026",5,30]]}}}],"schema":"https://github.com/citation-style-language/schema/raw/master/csl-citation.json"} </w:instrText>
      </w:r>
      <w:r w:rsidR="00B67881">
        <w:fldChar w:fldCharType="separate"/>
      </w:r>
      <w:r w:rsidR="00B67881" w:rsidRPr="00B67881">
        <w:rPr>
          <w:rFonts w:cs="Times New Roman"/>
        </w:rPr>
        <w:t>[9]</w:t>
      </w:r>
      <w:r w:rsidR="00B67881">
        <w:fldChar w:fldCharType="end"/>
      </w:r>
      <w:r w:rsidRPr="003A344C">
        <w:t>.</w:t>
      </w:r>
    </w:p>
    <w:p w14:paraId="56EB1040" w14:textId="770B61E8" w:rsidR="003A344C" w:rsidRDefault="003A344C" w:rsidP="003A344C">
      <w:pPr>
        <w:pStyle w:val="noidung"/>
      </w:pPr>
      <w:r>
        <w:t>Ví dụ:</w:t>
      </w:r>
    </w:p>
    <w:p w14:paraId="4CE4C8D6" w14:textId="70617383" w:rsidR="003A344C" w:rsidRDefault="003A344C" w:rsidP="003A344C">
      <w:pPr>
        <w:pStyle w:val="manguon"/>
      </w:pPr>
      <w:r w:rsidRPr="003A344C">
        <w:t>localStorage.setItem("products", JSON.stringify(products));</w:t>
      </w:r>
    </w:p>
    <w:p w14:paraId="46E361B0" w14:textId="0C7EC8A6" w:rsidR="003A344C" w:rsidRDefault="003A344C" w:rsidP="003A344C">
      <w:pPr>
        <w:pStyle w:val="noidung"/>
      </w:pPr>
      <w:r w:rsidRPr="003A344C">
        <w:t>Trong ví dụ trên, danh sách sản phẩm được chuyển thành chuỗi JSON bằng JSON.stringify, sau đó được lưu vào LocalStorage với khóa là products.</w:t>
      </w:r>
    </w:p>
    <w:p w14:paraId="2D8E310D" w14:textId="37D8D28B" w:rsidR="003A344C" w:rsidRDefault="003A344C" w:rsidP="003A344C">
      <w:pPr>
        <w:pStyle w:val="Heading4"/>
      </w:pPr>
      <w:bookmarkStart w:id="64" w:name="_Toc231846101"/>
      <w:r w:rsidRPr="003A344C">
        <w:t>Lấy dữ liệu từ LocalStorage</w:t>
      </w:r>
      <w:bookmarkEnd w:id="64"/>
    </w:p>
    <w:p w14:paraId="1162420E" w14:textId="6470CFAF" w:rsidR="003A344C" w:rsidRDefault="003A344C" w:rsidP="003A344C">
      <w:pPr>
        <w:pStyle w:val="noidung"/>
      </w:pPr>
      <w:r w:rsidRPr="003A344C">
        <w:t>Để lấy dữ liệu từ LocalStorage, JavaScript sử dụng phương thức getItem</w:t>
      </w:r>
      <w:r w:rsidR="00772C20">
        <w:t>.</w:t>
      </w:r>
      <w:r w:rsidR="00B67881">
        <w:t xml:space="preserve"> </w:t>
      </w:r>
      <w:r w:rsidR="00B67881">
        <w:fldChar w:fldCharType="begin"/>
      </w:r>
      <w:r w:rsidR="00B67881">
        <w:instrText xml:space="preserve"> ADDIN ZOTERO_ITEM CSL_CITATION {"citationID":"bxoDooHe","properties":{"unsorted":false,"formattedCitation":"[10]","plainCitation":"[10]","noteIndex":0},"citationItems":[{"id":68,"uris":["http://zotero.org/users/15868410/items/YI3BIJ28"],"itemData":{"id":68,"type":"webpage","abstract":"W3Schools offers free online tutorials, references and exercises in all the major languages of the web. Covering popular subjects like HTML, CSS, JavaScript, Python, SQL, Java, and many, many more.","language":"en-US","title":"Storage getItem() Method","URL":"https://www.w3schools.com/jsref/met_storage_getitem.asp","accessed":{"date-parts":[["2026",5,30]]}}}],"schema":"https://github.com/citation-style-language/schema/raw/master/csl-citation.json"} </w:instrText>
      </w:r>
      <w:r w:rsidR="00B67881">
        <w:fldChar w:fldCharType="separate"/>
      </w:r>
      <w:r w:rsidR="00B67881" w:rsidRPr="00B67881">
        <w:rPr>
          <w:rFonts w:cs="Times New Roman"/>
        </w:rPr>
        <w:t>[10]</w:t>
      </w:r>
      <w:r w:rsidR="00B67881">
        <w:fldChar w:fldCharType="end"/>
      </w:r>
    </w:p>
    <w:p w14:paraId="6C4F5CA9" w14:textId="79820FB8" w:rsidR="003A344C" w:rsidRDefault="003A344C" w:rsidP="003A344C">
      <w:pPr>
        <w:pStyle w:val="noidung"/>
      </w:pPr>
      <w:r w:rsidRPr="003A344C">
        <w:t>Ví dụ:</w:t>
      </w:r>
    </w:p>
    <w:p w14:paraId="2BFBC4B4" w14:textId="64183C1B" w:rsidR="003A344C" w:rsidRDefault="003A344C" w:rsidP="003A344C">
      <w:pPr>
        <w:pStyle w:val="manguon"/>
      </w:pPr>
      <w:r w:rsidRPr="003A344C">
        <w:t>let products = JSON.parse(localStorage.getItem("products"));</w:t>
      </w:r>
    </w:p>
    <w:p w14:paraId="318E7F7F" w14:textId="63C4196B" w:rsidR="003A344C" w:rsidRDefault="003A344C" w:rsidP="003A344C">
      <w:pPr>
        <w:pStyle w:val="noidung"/>
      </w:pPr>
      <w:r w:rsidRPr="003A344C">
        <w:lastRenderedPageBreak/>
        <w:t>Dữ liệu lấy ra từ LocalStorage ban đầu là chuỗi. Vì vậy, cần dùng JSON.parse để chuyển dữ liệu từ chuỗi JSON trở lại thành mảng đối tượng trong JavaScript.</w:t>
      </w:r>
    </w:p>
    <w:p w14:paraId="02483FA7" w14:textId="144A3D14" w:rsidR="003A344C" w:rsidRDefault="003A344C" w:rsidP="003A344C">
      <w:pPr>
        <w:pStyle w:val="Heading4"/>
      </w:pPr>
      <w:bookmarkStart w:id="65" w:name="_Toc231846102"/>
      <w:r w:rsidRPr="003A344C">
        <w:t>Xóa dữ liệu trong LocalStorage</w:t>
      </w:r>
      <w:bookmarkEnd w:id="65"/>
    </w:p>
    <w:p w14:paraId="03400959" w14:textId="6062CA2E" w:rsidR="003A344C" w:rsidRDefault="003A344C" w:rsidP="003A344C">
      <w:pPr>
        <w:pStyle w:val="noidung"/>
      </w:pPr>
      <w:r w:rsidRPr="003A344C">
        <w:t>LocalStorage cũng hỗ trợ xóa dữ liệu bằng phương thức removeItem hoặc xóa toàn bộ dữ liệu bằng clear</w:t>
      </w:r>
      <w:r w:rsidR="00772C20">
        <w:t>.</w:t>
      </w:r>
      <w:r w:rsidR="00B67881">
        <w:t xml:space="preserve"> </w:t>
      </w:r>
      <w:r w:rsidR="00B67881">
        <w:fldChar w:fldCharType="begin"/>
      </w:r>
      <w:r w:rsidR="00B67881">
        <w:instrText xml:space="preserve"> ADDIN ZOTERO_ITEM CSL_CITATION {"citationID":"68b9IokE","properties":{"unsorted":false,"formattedCitation":"[11]","plainCitation":"[11]","noteIndex":0},"citationItems":[{"id":66,"uris":["http://zotero.org/users/15868410/items/55UM2LJV"],"itemData":{"id":66,"type":"webpage","abstract":"W3Schools offers free online tutorials, references and exercises in all the major languages of the web. Covering popular subjects like HTML, CSS, JavaScript, Python, SQL, Java, and many, many more.","language":"en-US","title":"Storage removeItem() Method","URL":"https://www.w3schools.com/jsref/met_storage_removeitem.asp","accessed":{"date-parts":[["2026",5,30]]}}}],"schema":"https://github.com/citation-style-language/schema/raw/master/csl-citation.json"} </w:instrText>
      </w:r>
      <w:r w:rsidR="00B67881">
        <w:fldChar w:fldCharType="separate"/>
      </w:r>
      <w:r w:rsidR="00B67881" w:rsidRPr="00B67881">
        <w:rPr>
          <w:rFonts w:cs="Times New Roman"/>
        </w:rPr>
        <w:t>[11]</w:t>
      </w:r>
      <w:r w:rsidR="00B67881">
        <w:fldChar w:fldCharType="end"/>
      </w:r>
    </w:p>
    <w:p w14:paraId="2B7EB485" w14:textId="3298ECA6" w:rsidR="003A344C" w:rsidRDefault="003A344C" w:rsidP="003A344C">
      <w:pPr>
        <w:pStyle w:val="noidung"/>
      </w:pPr>
      <w:r w:rsidRPr="003A344C">
        <w:t>Ví dụ:</w:t>
      </w:r>
    </w:p>
    <w:p w14:paraId="14007E10" w14:textId="151E501C" w:rsidR="003A344C" w:rsidRDefault="003A344C" w:rsidP="003A344C">
      <w:pPr>
        <w:pStyle w:val="manguon"/>
      </w:pPr>
      <w:r w:rsidRPr="003A344C">
        <w:t>localStorage.removeItem("products");</w:t>
      </w:r>
    </w:p>
    <w:p w14:paraId="03EFD5F0" w14:textId="3D17B6B3" w:rsidR="00206E1C" w:rsidRDefault="00D4463E" w:rsidP="003A344C">
      <w:pPr>
        <w:pStyle w:val="noidung"/>
      </w:pPr>
      <w:r w:rsidRPr="00D4463E">
        <w:t>Đoạn lệnh trên dùng để xóa dữ liệu có khóa là products khỏi LocalStorage. Tuy nhiên, trong website CoffeeShop, dữ liệu sản phẩm thường không bị xóa toàn bộ mà chỉ được cập nhật lại sau mỗi thao tác thêm, sửa hoặc xóa sản phẩm.</w:t>
      </w:r>
    </w:p>
    <w:p w14:paraId="4EE7E11E" w14:textId="248166AA" w:rsidR="005915AC" w:rsidRDefault="005915AC" w:rsidP="005915AC">
      <w:pPr>
        <w:pStyle w:val="Heading3"/>
      </w:pPr>
      <w:bookmarkStart w:id="66" w:name="_Toc231846103"/>
      <w:r w:rsidRPr="005915AC">
        <w:t>Ưu điểm và hạn chế của LocalStorage</w:t>
      </w:r>
      <w:bookmarkEnd w:id="66"/>
    </w:p>
    <w:p w14:paraId="6ED3FB1B" w14:textId="4736FEE2" w:rsidR="005915AC" w:rsidRDefault="005915AC" w:rsidP="005915AC">
      <w:pPr>
        <w:pStyle w:val="Heading4"/>
      </w:pPr>
      <w:bookmarkStart w:id="67" w:name="_Toc231846104"/>
      <w:r w:rsidRPr="005915AC">
        <w:t>Ưu điểm của LocalStorage</w:t>
      </w:r>
      <w:bookmarkEnd w:id="67"/>
    </w:p>
    <w:p w14:paraId="4E2FC352" w14:textId="69F3DEC3" w:rsidR="000770D2" w:rsidRDefault="000770D2" w:rsidP="000770D2">
      <w:pPr>
        <w:pStyle w:val="noidung"/>
      </w:pPr>
      <w:r>
        <w:t>LocalStorage có ưu điểm là dễ sử dụng và không cần cài đặt máy chủ hoặc cơ sở dữ liệu. Chỉ với JavaScript, website có thể lưu dữ liệu trực tiếp trên trình duyệt của người dùng.</w:t>
      </w:r>
    </w:p>
    <w:p w14:paraId="667E15D8" w14:textId="1964FB28" w:rsidR="000770D2" w:rsidRPr="000770D2" w:rsidRDefault="000770D2" w:rsidP="000770D2">
      <w:pPr>
        <w:pStyle w:val="noidung"/>
      </w:pPr>
      <w:r>
        <w:t>Ngoài ra, dữ liệu trong LocalStorage không bị mất khi tải lại trang. Điều này phù hợp với website CoffeeShop vì sau khi thêm, sửa hoặc xóa sản phẩm, dữ liệu vẫn được giữ lại. LocalStorage cũng phù hợp với các website frontend đơn giản hoặc đề tài học tập trước khi phát triển lên backend và cơ sở dữ liệu thật.</w:t>
      </w:r>
    </w:p>
    <w:p w14:paraId="7C40D335" w14:textId="038C57FA" w:rsidR="005915AC" w:rsidRDefault="005915AC" w:rsidP="005915AC">
      <w:pPr>
        <w:pStyle w:val="Heading4"/>
      </w:pPr>
      <w:bookmarkStart w:id="68" w:name="_Toc231846105"/>
      <w:r w:rsidRPr="005915AC">
        <w:t>Hạn chế của LocalStorage</w:t>
      </w:r>
      <w:bookmarkEnd w:id="68"/>
    </w:p>
    <w:p w14:paraId="2E4248EE" w14:textId="74F32E45" w:rsidR="000770D2" w:rsidRDefault="000770D2" w:rsidP="000770D2">
      <w:pPr>
        <w:pStyle w:val="noidung"/>
      </w:pPr>
      <w:r>
        <w:t>Bên cạnh ưu điểm, LocalStorage cũng có một số hạn chế. Dữ liệu chỉ được lưu trên trình duyệt của người dùng nên không thể đồng bộ giữa nhiều thiết bị hoặc trình duyệt khác nhau.</w:t>
      </w:r>
    </w:p>
    <w:p w14:paraId="77A83D53" w14:textId="3FF4AC4D" w:rsidR="000770D2" w:rsidRPr="000770D2" w:rsidRDefault="000770D2" w:rsidP="000770D2">
      <w:pPr>
        <w:pStyle w:val="noidung"/>
      </w:pPr>
      <w:r>
        <w:t>Ngoài ra, LocalStorage không phù hợp để lưu dữ liệu quan trọng hoặc dữ liệu cần bảo mật cao vì người dùng có thể xem và chỉnh sửa thông qua công cụ của trình duyệt. LocalStorage cũng chỉ phù hợp với lượng dữ liệu nhỏ; nếu website cần quản lý nhiều dữ liệu, người dùng hoặc đơn hàng thì nên sử dụng cơ sở dữ liệu thật kết hợp với backend.</w:t>
      </w:r>
    </w:p>
    <w:p w14:paraId="1AAB90C9" w14:textId="1DDAD1E6" w:rsidR="00B67881" w:rsidRDefault="00B67881" w:rsidP="00B67881">
      <w:pPr>
        <w:pStyle w:val="Heading3"/>
      </w:pPr>
      <w:bookmarkStart w:id="69" w:name="_Toc231846106"/>
      <w:r w:rsidRPr="00B67881">
        <w:lastRenderedPageBreak/>
        <w:t>Ứng dụng LocalStorage trong website CoffeeShop</w:t>
      </w:r>
      <w:bookmarkEnd w:id="69"/>
    </w:p>
    <w:p w14:paraId="070004CE" w14:textId="2FD6E2C4" w:rsidR="00B67881" w:rsidRDefault="00B67881" w:rsidP="00B67881">
      <w:pPr>
        <w:pStyle w:val="noidung"/>
      </w:pPr>
      <w:r>
        <w:t>Trong website CoffeeShop, LocalStorage được sử dụng để lưu danh sách sản phẩm. Ban đầu, website có một mảng dữ liệu mặc định chứa các sản phẩm như Classic Cappuccino, Caramel Latte, Mocha Coffee, Vanilla Cold Brew, Hazelnut Espresso và Matcha Latte.</w:t>
      </w:r>
    </w:p>
    <w:p w14:paraId="6DD550A6" w14:textId="61C64002" w:rsidR="00B67881" w:rsidRDefault="00B67881" w:rsidP="00B67881">
      <w:pPr>
        <w:pStyle w:val="noidung"/>
      </w:pPr>
      <w:r>
        <w:t>Khi website chạy lần đầu, hệ thống kiểm tra xem trong LocalStorage đã có dữ liệu sản phẩm hay chưa. Nếu chưa có, dữ liệu mặc định sẽ được lưu vào LocalStorage. Nếu đã có dữ liệu, website sẽ lấy dữ liệu từ LocalStorage để hiển thị lên giao diện.</w:t>
      </w:r>
    </w:p>
    <w:p w14:paraId="7CFC9C02" w14:textId="6046DF50" w:rsidR="00B67881" w:rsidRDefault="00B67881" w:rsidP="00B67881">
      <w:pPr>
        <w:pStyle w:val="noidung"/>
      </w:pPr>
      <w:r>
        <w:t>Khi người dùng thêm sản phẩm mới, sản phẩm đó sẽ được đưa vào mảng sản phẩm. Sau đó, mảng sản phẩm được lưu lại vào LocalStorage để đảm bảo dữ liệu mới không bị mất khi tải lại trang.</w:t>
      </w:r>
    </w:p>
    <w:p w14:paraId="6D87B783" w14:textId="0D927F85" w:rsidR="00B67881" w:rsidRDefault="00B67881" w:rsidP="00B67881">
      <w:pPr>
        <w:pStyle w:val="noidung"/>
      </w:pPr>
      <w:r>
        <w:t>Khi người dùng chỉnh sửa sản phẩm, JavaScript sẽ tìm đúng sản phẩm cần sửa thông qua mã sản phẩm, cập nhật lại thông tin trong mảng và lưu lại mảng mới vào LocalStorage. Nhờ đó, thông tin sau khi chỉnh sửa vẫn được giữ lại.</w:t>
      </w:r>
    </w:p>
    <w:p w14:paraId="08CC1E0B" w14:textId="4832CF48" w:rsidR="00B67881" w:rsidRDefault="00B67881" w:rsidP="00B67881">
      <w:pPr>
        <w:pStyle w:val="noidung"/>
      </w:pPr>
      <w:r>
        <w:t>Khi người dùng xóa sản phẩm, sản phẩm sẽ bị loại bỏ khỏi mảng dữ liệu. Sau đó, mảng mới cũng được lưu lại vào LocalStorage để cập nhật trạng thái dữ liệu hiện tại.</w:t>
      </w:r>
    </w:p>
    <w:p w14:paraId="6A8ABB99" w14:textId="19A93B5A" w:rsidR="00B67881" w:rsidRDefault="00B67881" w:rsidP="00B67881">
      <w:pPr>
        <w:pStyle w:val="noidung"/>
      </w:pPr>
      <w:r>
        <w:t>Nhìn chung, LocalStorage giúp website CoffeeShop mô phỏng quá trình lưu trữ dữ liệu sản phẩm một cách đơn giản. Tuy chưa phải là cơ sở dữ liệu thật, nhưng cách làm này phù hợp với phạm vi của đề tài vì giúp website có thể thực hiện các chức năng thêm, sửa, xóa và lưu dữ liệu ngay trên trình duyệt.</w:t>
      </w:r>
    </w:p>
    <w:p w14:paraId="7D966AC7" w14:textId="259A0396" w:rsidR="008642E7" w:rsidRDefault="008642E7" w:rsidP="008642E7">
      <w:pPr>
        <w:pStyle w:val="Heading2"/>
      </w:pPr>
      <w:bookmarkStart w:id="70" w:name="_Toc231846107"/>
      <w:r w:rsidRPr="008642E7">
        <w:t>Responsive Web Design</w:t>
      </w:r>
      <w:bookmarkEnd w:id="70"/>
    </w:p>
    <w:p w14:paraId="36944349" w14:textId="18A3C68B" w:rsidR="008642E7" w:rsidRDefault="008642E7" w:rsidP="008642E7">
      <w:pPr>
        <w:pStyle w:val="Heading3"/>
      </w:pPr>
      <w:bookmarkStart w:id="71" w:name="_Toc231846108"/>
      <w:r w:rsidRPr="008642E7">
        <w:t>Khái niệm Responsive Web Design</w:t>
      </w:r>
      <w:bookmarkEnd w:id="71"/>
    </w:p>
    <w:p w14:paraId="57A057E6" w14:textId="5050A92B" w:rsidR="008642E7" w:rsidRDefault="008642E7" w:rsidP="008642E7">
      <w:pPr>
        <w:pStyle w:val="noidung"/>
      </w:pPr>
      <w:r>
        <w:t>Responsive Web Design là kỹ thuật thiết kế website giúp giao diện có thể tự điều chỉnh bố cục để phù hợp với nhiều kích thước màn hình khác nhau như máy tính, laptop, máy tính bảng và điện thoại. Mục tiêu của responsive là giúp người dùng có thể xem nội dung và thao tác với website thuận tiện hơn trên nhiều thiết bị mà không cần xây dựng nhiều phiên bản website riêng biệt</w:t>
      </w:r>
      <w:r w:rsidR="005B5914">
        <w:t xml:space="preserve"> </w:t>
      </w:r>
      <w:r w:rsidR="005B5914">
        <w:fldChar w:fldCharType="begin"/>
      </w:r>
      <w:r w:rsidR="00DB2B7E">
        <w:instrText xml:space="preserve"> ADDIN ZOTERO_ITEM CSL_CITATION {"citationID":"dQBh36n6","properties":{"unsorted":false,"formattedCitation":"[12]","plainCitation":"[12]","noteIndex":0},"citationItems":[{"id":72,"uris":["http://zotero.org/users/15868410/items/ZWJIP757"],"itemData":{"id":72,"type":"webpage","abstract":"Responsive web design (RWD) is a web design approach to make web pages render well on all screen sizes and resolutions while ensuring good usability. It is the way to design for a multi-device web. In this article, we'll help you understand some techniques that can be used to master it.","container-title":"MDN Web Docs","language":"en-US","title":"Responsive web design - Learn web development | MDN","URL":"https://developer.mozilla.org/en-US/docs/Learn_web_development/Core/CSS_layout/Responsive_Design","accessed":{"date-parts":[["2026",6,8]]},"issued":{"date-parts":[["2025",12,19]]}}}],"schema":"https://github.com/citation-style-language/schema/raw/master/csl-citation.json"} </w:instrText>
      </w:r>
      <w:r w:rsidR="005B5914">
        <w:fldChar w:fldCharType="separate"/>
      </w:r>
      <w:r w:rsidR="00DB2B7E" w:rsidRPr="00DB2B7E">
        <w:rPr>
          <w:rFonts w:cs="Times New Roman"/>
        </w:rPr>
        <w:t>[12]</w:t>
      </w:r>
      <w:r w:rsidR="005B5914">
        <w:fldChar w:fldCharType="end"/>
      </w:r>
      <w:r>
        <w:t>.</w:t>
      </w:r>
    </w:p>
    <w:p w14:paraId="6D315C33" w14:textId="3D58EDF8" w:rsidR="008642E7" w:rsidRPr="008642E7" w:rsidRDefault="008642E7" w:rsidP="008642E7">
      <w:pPr>
        <w:pStyle w:val="noidung"/>
      </w:pPr>
      <w:r>
        <w:lastRenderedPageBreak/>
        <w:t>Trong thiết kế responsive, các thành phần trên website như header, hero, danh sách sản phẩm, hình ảnh, form nhập liệu và footer sẽ được điều chỉnh lại về kích thước, khoảng cách hoặc cách sắp xếp tùy theo độ rộng màn hình. Nhờ đó, website hạn chế được tình trạng tràn ngang, chữ quá nhỏ, hình ảnh bị lệch hoặc bố cục bị vỡ khi hiển thị trên thiết bị có màn hình nhỏ.</w:t>
      </w:r>
    </w:p>
    <w:p w14:paraId="788AAF5F" w14:textId="788E5F36" w:rsidR="008642E7" w:rsidRDefault="008642E7" w:rsidP="008642E7">
      <w:pPr>
        <w:pStyle w:val="Heading3"/>
      </w:pPr>
      <w:bookmarkStart w:id="72" w:name="_Toc231846109"/>
      <w:r w:rsidRPr="008642E7">
        <w:t>Media Queries trong CSS</w:t>
      </w:r>
      <w:bookmarkEnd w:id="72"/>
    </w:p>
    <w:p w14:paraId="741BDEE8" w14:textId="79608703" w:rsidR="008642E7" w:rsidRDefault="008642E7" w:rsidP="008642E7">
      <w:pPr>
        <w:pStyle w:val="noidung"/>
      </w:pPr>
      <w:r>
        <w:t>Media Queries là một kỹ thuật trong CSS cho phép áp dụng các đoạn mã CSS khác nhau tùy theo điều kiện của thiết bị, thường là chiều rộng màn hình. Đây là một trong những kỹ thuật quan trọng được sử dụng để xây dựng giao diện responsive.</w:t>
      </w:r>
    </w:p>
    <w:p w14:paraId="3121C9E4" w14:textId="6C435B7F" w:rsidR="008642E7" w:rsidRDefault="008642E7" w:rsidP="008642E7">
      <w:pPr>
        <w:pStyle w:val="noidung"/>
      </w:pPr>
      <w:r>
        <w:t>Cú pháp cơ bản của Media Queries như sau:</w:t>
      </w:r>
    </w:p>
    <w:p w14:paraId="18023175" w14:textId="77777777" w:rsidR="008642E7" w:rsidRDefault="008642E7" w:rsidP="008642E7">
      <w:pPr>
        <w:pStyle w:val="manguon"/>
      </w:pPr>
      <w:r w:rsidRPr="008642E7">
        <w:t xml:space="preserve">@media (max-width: 768px) { </w:t>
      </w:r>
    </w:p>
    <w:p w14:paraId="38060F0B" w14:textId="273006BC" w:rsidR="008642E7" w:rsidRDefault="008642E7" w:rsidP="008642E7">
      <w:pPr>
        <w:pStyle w:val="manguon"/>
      </w:pPr>
      <w:r w:rsidRPr="008642E7">
        <w:t xml:space="preserve">/* CSS áp dụng cho màn hình có chiều rộng từ 768px trở xuống */ </w:t>
      </w:r>
      <w:r>
        <w:tab/>
      </w:r>
      <w:r w:rsidRPr="008642E7">
        <w:t>}</w:t>
      </w:r>
    </w:p>
    <w:p w14:paraId="692B7430" w14:textId="536997BB" w:rsidR="00601261" w:rsidRDefault="00601261" w:rsidP="00601261">
      <w:pPr>
        <w:pStyle w:val="noidung"/>
      </w:pPr>
      <w:r>
        <w:t>Trong đó, “max-width” được dùng để xác định giới hạn chiều rộng màn hình. Khi màn hình nhỏ hơn hoặc bằng giá trị được khai báo, các thuộc tính CSS bên trong khối “@media” sẽ được áp dụng. Nhờ vậy, lập trình viên có thể thay đổi bố cục website cho từng nhóm thiết bị khác nhau.</w:t>
      </w:r>
    </w:p>
    <w:p w14:paraId="44442368" w14:textId="43154DD9" w:rsidR="008642E7" w:rsidRDefault="00601261" w:rsidP="00601261">
      <w:pPr>
        <w:pStyle w:val="noidung"/>
      </w:pPr>
      <w:r>
        <w:t>Ví dụ, trên màn hình máy tính, danh sách sản phẩm có thể hiển thị nhiều cột để tận dụng không gian rộng. Tuy nhiên, trên điện thoại, danh sách sản phẩm có thể được chuyển về một cột để nội dung dễ đọc hơn và không bị tràn màn hình.</w:t>
      </w:r>
    </w:p>
    <w:p w14:paraId="25B3CD47" w14:textId="2A9F5C5A" w:rsidR="00601261" w:rsidRDefault="00601261" w:rsidP="00601261">
      <w:pPr>
        <w:pStyle w:val="Heading3"/>
      </w:pPr>
      <w:bookmarkStart w:id="73" w:name="_Toc231846110"/>
      <w:r w:rsidRPr="00601261">
        <w:t>Breakpoint trong Responsive Web Design</w:t>
      </w:r>
      <w:bookmarkEnd w:id="73"/>
    </w:p>
    <w:p w14:paraId="7DB4E647" w14:textId="1200C82B" w:rsidR="00601261" w:rsidRDefault="00601261" w:rsidP="00601261">
      <w:pPr>
        <w:pStyle w:val="noidung"/>
      </w:pPr>
      <w:r>
        <w:t>Breakpoint là các mốc kích thước màn hình được sử dụng để thay đổi bố cục giao diện. Khi chiều rộng màn hình đạt đến một breakpoint nhất định, website sẽ áp dụng các quy tắc CSS khác để phù hợp với thiết bị đó.</w:t>
      </w:r>
    </w:p>
    <w:p w14:paraId="4F591AD1" w14:textId="430BCFCB" w:rsidR="00601261" w:rsidRDefault="00601261" w:rsidP="00601261">
      <w:pPr>
        <w:pStyle w:val="noidung"/>
      </w:pPr>
      <w:r>
        <w:t>Trong website CoffeeShop, responsive được xây dựng dựa trên một số breakpoint chính. Với màn hình lớn như máy tính và laptop, giao diện giữ bố cục nhiều cột. Với máy tính bảng, các thành phần được thu gọn khoảng cách và giảm số cột hiển thị. Với điện thoại, giao diện được chuyển sang bố cục một cột để nội dung dễ đọc và dễ thao tác hơn.</w:t>
      </w:r>
    </w:p>
    <w:p w14:paraId="1EBB50DB" w14:textId="2866918E" w:rsidR="00601261" w:rsidRDefault="00601261" w:rsidP="00601261">
      <w:pPr>
        <w:pStyle w:val="noidung"/>
      </w:pPr>
      <w:r>
        <w:lastRenderedPageBreak/>
        <w:t>Một số breakpoint được sử dụng gồm:</w:t>
      </w:r>
    </w:p>
    <w:p w14:paraId="59B39F1D" w14:textId="77777777" w:rsidR="00601261" w:rsidRDefault="00601261" w:rsidP="00601261">
      <w:pPr>
        <w:pStyle w:val="manguon"/>
      </w:pPr>
      <w:r w:rsidRPr="00601261">
        <w:t xml:space="preserve">@media (max-width: 1200px) { ... } </w:t>
      </w:r>
    </w:p>
    <w:p w14:paraId="28E958C8" w14:textId="77777777" w:rsidR="00601261" w:rsidRDefault="00601261" w:rsidP="00601261">
      <w:pPr>
        <w:pStyle w:val="manguon"/>
      </w:pPr>
      <w:r w:rsidRPr="00601261">
        <w:t xml:space="preserve">@media (max-width: 900px) { ... } </w:t>
      </w:r>
    </w:p>
    <w:p w14:paraId="60283168" w14:textId="77777777" w:rsidR="00601261" w:rsidRDefault="00601261" w:rsidP="00601261">
      <w:pPr>
        <w:pStyle w:val="manguon"/>
      </w:pPr>
      <w:r w:rsidRPr="00601261">
        <w:t xml:space="preserve">@media (max-width: 600px) { ... } </w:t>
      </w:r>
    </w:p>
    <w:p w14:paraId="3511EE91" w14:textId="1AFFBDFC" w:rsidR="00601261" w:rsidRDefault="00601261" w:rsidP="00601261">
      <w:pPr>
        <w:pStyle w:val="manguon"/>
      </w:pPr>
      <w:r w:rsidRPr="00601261">
        <w:t>@media (max-width: 390px) { ... }</w:t>
      </w:r>
    </w:p>
    <w:p w14:paraId="47969AFD" w14:textId="74DBE390" w:rsidR="00C83248" w:rsidRDefault="00C83248" w:rsidP="00C83248">
      <w:pPr>
        <w:pStyle w:val="noidung"/>
      </w:pPr>
      <w:r w:rsidRPr="00C83248">
        <w:t>Các mốc này giúp website điều chỉnh giao diện phù hợp với nhiều kích thước màn hình khác nhau như iPad, máy tính bảng nhỏ, điện thoại và điện thoại màn hình nhỏ.</w:t>
      </w:r>
    </w:p>
    <w:p w14:paraId="09A01E43" w14:textId="169725F8" w:rsidR="00C83248" w:rsidRDefault="00C83248" w:rsidP="00C83248">
      <w:pPr>
        <w:pStyle w:val="Heading3"/>
      </w:pPr>
      <w:bookmarkStart w:id="74" w:name="_Toc231846111"/>
      <w:r w:rsidRPr="00C83248">
        <w:t>Ứng dụng Responsive trong website CoffeeShop</w:t>
      </w:r>
      <w:bookmarkEnd w:id="74"/>
    </w:p>
    <w:p w14:paraId="6EB2CADA" w14:textId="3E426919" w:rsidR="00772C20" w:rsidRDefault="00772C20" w:rsidP="00772C20">
      <w:pPr>
        <w:pStyle w:val="noidung"/>
      </w:pPr>
      <w:r>
        <w:t>Trong website CoffeeShop, responsive được xây dựng bằng một file CSS riêng và được liên kết sau các file CSS chính để ghi đè những thuộc tính cần thay đổi khi màn hình nhỏ hơn. Việc thiết kế responsive được thực hiện thông qua Media Queries nhằm giúp website hiển thị phù hợp trên máy tính, máy tính bảng và điện thoại.</w:t>
      </w:r>
    </w:p>
    <w:p w14:paraId="5EFA1202" w14:textId="14C6C2B8" w:rsidR="00772C20" w:rsidRDefault="00772C20" w:rsidP="00772C20">
      <w:pPr>
        <w:pStyle w:val="noidung"/>
      </w:pPr>
      <w:r>
        <w:t>Các thành phần dùng chung như header, hero và footer được điều chỉnh lại về kích thước, khoảng cách và cách sắp xếp. Trên màn hình nhỏ, menu có thể xuống dòng, biểu tượng tìm kiếm được ẩn đi và phần nội dung hero được giảm kích thước chữ để tránh bị tràn giao diện.</w:t>
      </w:r>
    </w:p>
    <w:p w14:paraId="04600322" w14:textId="2828DB98" w:rsidR="00772C20" w:rsidRDefault="00772C20" w:rsidP="00772C20">
      <w:pPr>
        <w:pStyle w:val="noidung"/>
      </w:pPr>
      <w:r>
        <w:t>Đối với trang chủ và trang sản phẩm, các danh sách sản phẩm được chuyển từ bố cục nhiều cột sang ít cột hơn trên máy tính bảng và một cột trên điện thoại. Trang chi tiết sản phẩm, trang giới thiệu và trang liên hệ cũng được điều chỉnh chiều rộng, kích thước chữ và khoảng cách để nội dung dễ đọc hơn.</w:t>
      </w:r>
    </w:p>
    <w:p w14:paraId="3DD1C0F8" w14:textId="7264E466" w:rsidR="00772C20" w:rsidRPr="00772C20" w:rsidRDefault="00772C20" w:rsidP="00772C20">
      <w:pPr>
        <w:pStyle w:val="noidung"/>
      </w:pPr>
      <w:r>
        <w:t>Nhìn chung, việc sử dụng Media Queries giúp website CoffeeShop hiển thị linh hoạt trên nhiều thiết bị, hạn chế tình trạng vỡ bố cục và cải thiện trải nghiệm người dùng.</w:t>
      </w:r>
    </w:p>
    <w:p w14:paraId="5A6CA0B7" w14:textId="77777777" w:rsidR="00314527" w:rsidRDefault="0035699F" w:rsidP="00653A3A">
      <w:pPr>
        <w:pStyle w:val="Heading1"/>
      </w:pPr>
      <w:bookmarkStart w:id="75" w:name="_Toc231846112"/>
      <w:r>
        <w:t>Phân tích thiết kế hệ thống</w:t>
      </w:r>
      <w:bookmarkEnd w:id="75"/>
    </w:p>
    <w:p w14:paraId="145E7FB9" w14:textId="77777777" w:rsidR="00D724C7" w:rsidRDefault="00FD44BF" w:rsidP="00D724C7">
      <w:pPr>
        <w:pStyle w:val="Heading2"/>
      </w:pPr>
      <w:bookmarkStart w:id="76" w:name="_Toc231846113"/>
      <w:r>
        <w:t>Mô tả vấn đề</w:t>
      </w:r>
      <w:bookmarkEnd w:id="76"/>
    </w:p>
    <w:p w14:paraId="051777A5" w14:textId="47254493" w:rsidR="00554BD2" w:rsidRDefault="00554BD2" w:rsidP="00554BD2">
      <w:pPr>
        <w:pStyle w:val="noidung"/>
      </w:pPr>
      <w:r>
        <w:t xml:space="preserve">Hiện nay, nhu cầu sử dụng website trong lĩnh vực kinh doanh ngày càng trở nên phổ biến, đặc biệt đối với các cửa hàng và quán cà phê. Website không chỉ giúp </w:t>
      </w:r>
      <w:r>
        <w:lastRenderedPageBreak/>
        <w:t>giới thiệu sản phẩm mà còn hỗ trợ khách hàng dễ dàng tiếp cận thông tin, xem chi tiết sản phẩm và tăng khả năng quảng bá thương hiệu trên Internet.</w:t>
      </w:r>
    </w:p>
    <w:p w14:paraId="224D357C" w14:textId="4638F9B5" w:rsidR="00554BD2" w:rsidRDefault="00554BD2" w:rsidP="00554BD2">
      <w:pPr>
        <w:pStyle w:val="noidung"/>
      </w:pPr>
      <w:r>
        <w:t>Tuy nhiên, nhiều quán cà phê nhỏ hiện nay vẫn chưa có website riêng hoặc chỉ sử dụng các trang mạng xã hội để g iới thiệu sản phẩm. Điều này gây hạn chế trong việc quản lý sản phẩm cũng như khả năng trình bày thông tin một cách trực quan và chuyên nghiệp. Ngoài ra, việc cập nhật sản phẩm thủ công cũng mất nhiều thời gian và khó quản lý khi số lượng sản phẩm tăng lên.</w:t>
      </w:r>
    </w:p>
    <w:p w14:paraId="14BCA20B" w14:textId="405634EB" w:rsidR="00554BD2" w:rsidRDefault="00554BD2" w:rsidP="00554BD2">
      <w:pPr>
        <w:pStyle w:val="noidung"/>
      </w:pPr>
      <w:r>
        <w:t>Xuất phát từ thực tế đó, đề tài xây dựng website CoffeeShop được thực hiện nhằm tạo ra một website giới thiệu và quản lý sản phẩm cà phê với giao diện hiện đại, dễ sử dụng và trực quan hơn cho người dùng. Website được xây dựng bằng HTML, CSS và JavaScript với các chức năng cơ bản như hiển thị danh sách sản phẩm, xem chi tiết sản phẩm, thêm, sửa và xóa sản phẩm.</w:t>
      </w:r>
    </w:p>
    <w:p w14:paraId="21AB295F" w14:textId="23A13D37" w:rsidR="00554BD2" w:rsidRPr="00554BD2" w:rsidRDefault="00554BD2" w:rsidP="00554BD2">
      <w:pPr>
        <w:pStyle w:val="noidung"/>
      </w:pPr>
      <w:r>
        <w:t>Bên cạnh đó, website còn sử dụng LocalStorage để lưu trữ dữ liệu sản phẩm trực tiếp trên trình duyệt, giúp dữ liệu vẫn được giữ lại khi tải lại trang web. Ngoài việc giúp người dùng dễ dàng thao tác và quản lý sản phẩm, đề tài còn giúp người thực hiện rèn luyện kỹ năng thiết kế giao diện web, xử lý DOM và lập trình JavaScript trong quá trình xây dựng website.</w:t>
      </w:r>
    </w:p>
    <w:p w14:paraId="08569DA0" w14:textId="77777777" w:rsidR="00D724C7" w:rsidRDefault="00FD44BF" w:rsidP="00D724C7">
      <w:pPr>
        <w:pStyle w:val="Heading2"/>
      </w:pPr>
      <w:bookmarkStart w:id="77" w:name="_Toc231846114"/>
      <w:r>
        <w:t>Đặc tả yêu cầu hệ thống</w:t>
      </w:r>
      <w:bookmarkEnd w:id="77"/>
    </w:p>
    <w:p w14:paraId="7DE9A630" w14:textId="77777777" w:rsidR="00D724C7" w:rsidRDefault="00FD44BF" w:rsidP="00D724C7">
      <w:pPr>
        <w:pStyle w:val="Heading3"/>
      </w:pPr>
      <w:bookmarkStart w:id="78" w:name="_Toc231846115"/>
      <w:r>
        <w:t>Yêu cầu chức năng</w:t>
      </w:r>
      <w:bookmarkEnd w:id="78"/>
    </w:p>
    <w:p w14:paraId="183CFC53" w14:textId="0E484976" w:rsidR="00713428" w:rsidRDefault="00713428" w:rsidP="00713428">
      <w:pPr>
        <w:pStyle w:val="Heading4"/>
      </w:pPr>
      <w:bookmarkStart w:id="79" w:name="_Toc231846116"/>
      <w:r>
        <w:t>Chức năng hiển thị sản phẩm</w:t>
      </w:r>
      <w:bookmarkEnd w:id="79"/>
    </w:p>
    <w:p w14:paraId="0FC174BA" w14:textId="0909DE7D" w:rsidR="007852A1" w:rsidRPr="007852A1" w:rsidRDefault="007852A1" w:rsidP="007852A1">
      <w:pPr>
        <w:pStyle w:val="noidung"/>
      </w:pPr>
      <w:r w:rsidRPr="007852A1">
        <w:t>Hệ thống cần có khả năng hiển thị danh sách các sản phẩm cà phê trên website nhằm giúp người dùng dễ dàng xem và tìm kiếm thông tin sản phẩm. Mỗi sản phẩm được hiển thị bao gồm hình ảnh, tên sản phẩm, giá bán và mô tả ngắn. Các sản phẩm cần được sắp xếp theo bố cục rõ ràng nhằm giúp giao diện website trực quan và dễ sử dụng hơn.</w:t>
      </w:r>
    </w:p>
    <w:p w14:paraId="2C78C13A" w14:textId="5AC93BD1" w:rsidR="00713428" w:rsidRDefault="00713428" w:rsidP="00713428">
      <w:pPr>
        <w:pStyle w:val="Heading4"/>
      </w:pPr>
      <w:bookmarkStart w:id="80" w:name="_Toc231846117"/>
      <w:r>
        <w:t>Chức năng xem chi tiết sản phẩm</w:t>
      </w:r>
      <w:bookmarkEnd w:id="80"/>
    </w:p>
    <w:p w14:paraId="221D6AF4" w14:textId="70DAF35C" w:rsidR="007852A1" w:rsidRPr="007852A1" w:rsidRDefault="007852A1" w:rsidP="007852A1">
      <w:pPr>
        <w:pStyle w:val="noidung"/>
      </w:pPr>
      <w:r w:rsidRPr="007852A1">
        <w:t>Người dùng có thể nhấn vào từng sản phẩm để chuyển đến trang chi tiết sản phẩm tương ứng. Trang chi tiết sẽ hiển thị đầy đủ thông tin như hình ảnh sản phẩm, tên sản phẩm, giá bán và mô tả chi tiết. Chức năng này giúp người dùng có thể xem rõ hơn thông tin của từng sản phẩm trước khi lựa chọn.</w:t>
      </w:r>
    </w:p>
    <w:p w14:paraId="72C5F51C" w14:textId="00531AFE" w:rsidR="00713428" w:rsidRDefault="00713428" w:rsidP="00713428">
      <w:pPr>
        <w:pStyle w:val="Heading4"/>
      </w:pPr>
      <w:bookmarkStart w:id="81" w:name="_Toc231846118"/>
      <w:r>
        <w:lastRenderedPageBreak/>
        <w:t>Chức năng thêm sản phẩm</w:t>
      </w:r>
      <w:bookmarkEnd w:id="81"/>
    </w:p>
    <w:p w14:paraId="7B9580D6" w14:textId="3A369966" w:rsidR="007852A1" w:rsidRPr="007852A1" w:rsidRDefault="007852A1" w:rsidP="007852A1">
      <w:pPr>
        <w:pStyle w:val="noidung"/>
      </w:pPr>
      <w:r w:rsidRPr="007852A1">
        <w:t>Hệ thống cho phép thêm sản phẩm mới thông qua biểu mẫu nhập dữ liệu trên website. Người dùng có thể nhập các thông tin như tên sản phẩm, giá, đường dẫn hình ảnh và mô tả sản phẩm để thêm vào danh sách sản phẩm. Sau khi thêm thành công, dữ liệu sẽ được cập nhật và hiển thị trực tiếp trên giao diện website</w:t>
      </w:r>
      <w:r>
        <w:t xml:space="preserve"> nhờ vào LocalStorage</w:t>
      </w:r>
      <w:r w:rsidRPr="007852A1">
        <w:t>.</w:t>
      </w:r>
    </w:p>
    <w:p w14:paraId="21F74163" w14:textId="3D8221B4" w:rsidR="00713428" w:rsidRDefault="00713428" w:rsidP="00713428">
      <w:pPr>
        <w:pStyle w:val="Heading4"/>
      </w:pPr>
      <w:bookmarkStart w:id="82" w:name="_Toc231846119"/>
      <w:r>
        <w:t>Chức năng chỉnh sửa sản phẩm</w:t>
      </w:r>
      <w:bookmarkEnd w:id="82"/>
    </w:p>
    <w:p w14:paraId="437BE4C8" w14:textId="6B310CE1" w:rsidR="007852A1" w:rsidRPr="007852A1" w:rsidRDefault="007852A1" w:rsidP="007852A1">
      <w:pPr>
        <w:pStyle w:val="noidung"/>
      </w:pPr>
      <w:r w:rsidRPr="007852A1">
        <w:t>Hệ thống hỗ trợ chỉnh sửa thông tin của các sản phẩm đã có trên website. Người dùng có thể thay đổi tên sản phẩm, giá bán, hình ảnh hoặc nội dung mô tả sản phẩm khi cần cập nhật thông tin mới. Sau khi chỉnh sửa, dữ liệu sản phẩm sẽ được cập nhật lại trên giao diện và trong LocalStorage.</w:t>
      </w:r>
    </w:p>
    <w:p w14:paraId="773AFEFE" w14:textId="4F572DCD" w:rsidR="00713428" w:rsidRDefault="00713428" w:rsidP="00713428">
      <w:pPr>
        <w:pStyle w:val="Heading4"/>
      </w:pPr>
      <w:bookmarkStart w:id="83" w:name="_Toc231846120"/>
      <w:r>
        <w:t>Chức năng xóa sản phẩm</w:t>
      </w:r>
      <w:bookmarkEnd w:id="83"/>
    </w:p>
    <w:p w14:paraId="49FC383F" w14:textId="09D5AC31" w:rsidR="007852A1" w:rsidRPr="007852A1" w:rsidRDefault="007852A1" w:rsidP="007852A1">
      <w:pPr>
        <w:pStyle w:val="noidung"/>
      </w:pPr>
      <w:r w:rsidRPr="007852A1">
        <w:t>Hệ thống cho phép xóa các sản phẩm không còn sử dụng khỏi danh sách sản phẩm trên website. Sau khi người dùng thực hiện thao tác xóa, sản phẩm sẽ được loại bỏ khỏi giao diện hiển thị và dữ liệu lưu trữ. Chức năng này giúp quản lý danh sách sản phẩm dễ dàng và thuận tiện hơn.</w:t>
      </w:r>
    </w:p>
    <w:p w14:paraId="07997FF1" w14:textId="77777777" w:rsidR="00D724C7" w:rsidRDefault="00FD44BF" w:rsidP="00D724C7">
      <w:pPr>
        <w:pStyle w:val="Heading3"/>
      </w:pPr>
      <w:bookmarkStart w:id="84" w:name="_Toc231846121"/>
      <w:r>
        <w:t>Yêu cầu phi chức năng</w:t>
      </w:r>
      <w:bookmarkEnd w:id="84"/>
    </w:p>
    <w:p w14:paraId="2C04F095" w14:textId="53CCCE01" w:rsidR="00713428" w:rsidRDefault="00713428" w:rsidP="00D724C7">
      <w:pPr>
        <w:pStyle w:val="Heading4"/>
      </w:pPr>
      <w:bookmarkStart w:id="85" w:name="_Toc231846122"/>
      <w:r>
        <w:t>Giao diện website</w:t>
      </w:r>
      <w:bookmarkEnd w:id="85"/>
      <w:r w:rsidR="007852A1">
        <w:t xml:space="preserve"> </w:t>
      </w:r>
    </w:p>
    <w:p w14:paraId="04A6AA6F" w14:textId="74971747" w:rsidR="007852A1" w:rsidRDefault="007852A1" w:rsidP="007852A1">
      <w:pPr>
        <w:pStyle w:val="noidung"/>
      </w:pPr>
      <w:r>
        <w:t>Website cần có giao diện đơn giản, trực quan và phù hợp với chủ đề quán cà phê. Các thành phần trên website như header, menu điều hướng, khu vực giới thiệu, danh sách sản phẩm, trang chi tiết và footer cần được bố trí rõ ràng để người dùng dễ dàng quan sát và thao tác.</w:t>
      </w:r>
    </w:p>
    <w:p w14:paraId="596712C7" w14:textId="636503CA" w:rsidR="007852A1" w:rsidRDefault="007852A1" w:rsidP="007852A1">
      <w:pPr>
        <w:pStyle w:val="noidung"/>
      </w:pPr>
      <w:r>
        <w:t>Màu sắc của website cần tạo cảm giác hài hòa, gần gũi với phong cách CoffeeShop, trong đó sử dụng các tông màu phù hợp như nâu, trắng và vàng nhạt. Font chữ, kích thước chữ và khoảng cách giữa các thành phần cần được thiết kế hợp lý nhằm giúp nội dung dễ đọc và giao diện không bị rối.</w:t>
      </w:r>
    </w:p>
    <w:p w14:paraId="77E7C59F" w14:textId="6248524E" w:rsidR="007852A1" w:rsidRDefault="007852A1" w:rsidP="007852A1">
      <w:pPr>
        <w:pStyle w:val="noidung"/>
      </w:pPr>
      <w:r>
        <w:t xml:space="preserve">Ngoài ra, các nút chức năng như đặt hàng, thêm sản phẩm, sửa sản phẩm và xóa sản phẩm cần được hiển thị rõ ràng, dễ nhận biết. Khi người dùng thao tác, </w:t>
      </w:r>
      <w:r>
        <w:lastRenderedPageBreak/>
        <w:t>website cần có sự phản hồi trực quan như hiệu ứng hover hoặc thay đổi trạng thái để giúp trải nghiệm sử dụng tốt hơn.</w:t>
      </w:r>
    </w:p>
    <w:p w14:paraId="42D2F1A4" w14:textId="462B921E" w:rsidR="00206E1C" w:rsidRPr="007852A1" w:rsidRDefault="00206E1C" w:rsidP="007852A1">
      <w:pPr>
        <w:pStyle w:val="noidung"/>
      </w:pPr>
      <w:r>
        <w:t>Bên cạnh đó</w:t>
      </w:r>
      <w:r w:rsidRPr="00206E1C">
        <w:t>, website cần hỗ trợ hiển thị trên nhiều kích thước màn hình khác nhau như máy tính, laptop, máy tính bảng và điện thoại. Khi kích thước màn hình thay đổi, bố cục website cần được điều chỉnh phù hợp để hạn chế tình trạng tràn ngang, vỡ giao diện hoặc nội dung khó đọc. Đây là yêu cầu giúp website có khả năng sử dụng linh hoạt hơn trong thực tế.</w:t>
      </w:r>
    </w:p>
    <w:p w14:paraId="490E6013" w14:textId="35ADBEA0" w:rsidR="00D724C7" w:rsidRDefault="00713428" w:rsidP="00D724C7">
      <w:pPr>
        <w:pStyle w:val="Heading4"/>
      </w:pPr>
      <w:bookmarkStart w:id="86" w:name="_Toc231846123"/>
      <w:r>
        <w:t>Hiệu năng và lưu trữ dữ liệu</w:t>
      </w:r>
      <w:bookmarkEnd w:id="86"/>
    </w:p>
    <w:p w14:paraId="1D9FD18B" w14:textId="45299137" w:rsidR="007852A1" w:rsidRDefault="007852A1" w:rsidP="007852A1">
      <w:pPr>
        <w:pStyle w:val="noidung"/>
      </w:pPr>
      <w:r>
        <w:t>Website cần hoạt động ổn định trên các trình duyệt web thông dụng khi sử dụng trên máy tính hoặc laptop. Các thao tác như hiển thị danh sách sản phẩm, xem chi tiết sản phẩm, thêm, sửa và xóa sản phẩm cần được xử lý nhanh chóng, không gây gián đoạn trong quá trình sử dụng.</w:t>
      </w:r>
    </w:p>
    <w:p w14:paraId="22993EF2" w14:textId="66B4B8FB" w:rsidR="007852A1" w:rsidRDefault="007852A1" w:rsidP="007852A1">
      <w:pPr>
        <w:pStyle w:val="noidung"/>
      </w:pPr>
      <w:r>
        <w:t>Dữ liệu sản phẩm trong website được lưu trữ bằng LocalStorage của trình duyệt. Nhờ đó, thông tin sản phẩm sau khi được thêm, sửa hoặc xóa sẽ được lưu lại và không bị mất khi người dùng tải lại trang web. Điều này giúp website có thể mô phỏng quá trình quản lý dữ liệu sản phẩm mà không cần sử dụng cơ sở dữ liệu hoặc máy chủ backend.</w:t>
      </w:r>
    </w:p>
    <w:p w14:paraId="3D415EF6" w14:textId="6C108E3F" w:rsidR="007852A1" w:rsidRPr="007852A1" w:rsidRDefault="007852A1" w:rsidP="007852A1">
      <w:pPr>
        <w:pStyle w:val="noidung"/>
      </w:pPr>
      <w:r>
        <w:t>Bên cạnh đó, dữ liệu lưu trữ cần được cập nhật chính xác sau mỗi thao tác của người dùng. Khi có thay đổi trong danh sách sản phẩm, giao diện website cũng cần được cập nhật lại để đảm bảo thông tin hiển thị luôn đúng với dữ liệu đang được lưu trong LocalStorage.</w:t>
      </w:r>
    </w:p>
    <w:p w14:paraId="5B502D44" w14:textId="7F7E0B3D" w:rsidR="00080838" w:rsidRPr="00080838" w:rsidRDefault="004553D9" w:rsidP="00950074">
      <w:pPr>
        <w:pStyle w:val="Heading2"/>
      </w:pPr>
      <w:bookmarkStart w:id="87" w:name="_Toc231846124"/>
      <w:r>
        <w:t>Thiết kế dữ liệu</w:t>
      </w:r>
      <w:bookmarkEnd w:id="87"/>
    </w:p>
    <w:p w14:paraId="2DE572D4" w14:textId="77777777" w:rsidR="004553D9" w:rsidRDefault="004553D9" w:rsidP="008759C1">
      <w:pPr>
        <w:pStyle w:val="Heading3"/>
      </w:pPr>
      <w:bookmarkStart w:id="88" w:name="_Toc231846125"/>
      <w:r>
        <w:t>Cấu trúc lưu trữ</w:t>
      </w:r>
      <w:bookmarkEnd w:id="88"/>
    </w:p>
    <w:p w14:paraId="36C0554F" w14:textId="168DC870" w:rsidR="009D3259" w:rsidRDefault="009D3259" w:rsidP="009D3259">
      <w:pPr>
        <w:pStyle w:val="noidung"/>
      </w:pPr>
      <w:r>
        <w:t>Trong website CoffeeShop, dữ liệu sản phẩm được lưu trữ bằng mảng các đối tượng trong JavaScript. Mỗi sản phẩm là một đối tượng chứa các thông tin như mã sản phẩm, tên sản phẩm, hình ảnh, giá bán, đường dẫn trang chi tiết và mô tả sản phẩm.</w:t>
      </w:r>
    </w:p>
    <w:p w14:paraId="0211A2EC" w14:textId="584F3A0B" w:rsidR="009D3259" w:rsidRDefault="009D3259" w:rsidP="009D3259">
      <w:pPr>
        <w:pStyle w:val="noidung"/>
      </w:pPr>
      <w:r>
        <w:t>Cách lưu trữ này được sử dụng để giả lập cơ sở dữ liệu đơn giản cho website. Thay vì sử dụng cơ sở dữ liệu thật như MySQL hoặc MongoDB, website sử dụng mảng đối tượng để quản lý danh sách sản phẩm trực tiếp ở phía trình duyệt.</w:t>
      </w:r>
    </w:p>
    <w:p w14:paraId="229150A0" w14:textId="72728B2A" w:rsidR="009D3259" w:rsidRDefault="009D3259" w:rsidP="009D3259">
      <w:pPr>
        <w:pStyle w:val="noidung"/>
      </w:pPr>
      <w:r>
        <w:lastRenderedPageBreak/>
        <w:t>Ban đầu, hệ thống có một mảng dữ liệu mặc định dùng để chứa các sản phẩm có sẵn. Khi website được chạy lần đầu, dữ liệu này sẽ được lưu vào LocalStorage của trình duyệt. Sau đó, khi người dùng thêm, sửa hoặc xóa sản phẩm, dữ liệu trong mảng sẽ được cập nhật và lưu lại vào LocalStorage.</w:t>
      </w:r>
    </w:p>
    <w:p w14:paraId="1C40769C" w14:textId="3BCEE144" w:rsidR="009D3259" w:rsidRDefault="009D3259" w:rsidP="009D3259">
      <w:pPr>
        <w:pStyle w:val="noidung"/>
      </w:pPr>
      <w:r>
        <w:t>LocalStorage giúp dữ liệu sản phẩm không bị mất khi người dùng tải lại trang web. Tuy nhiên, dữ liệu này chỉ được lưu trên trình duyệt của người dùng, chưa phải là cơ sở dữ liệu thật và không thể đồng bộ giữa nhiều thiết bị khác nhau.</w:t>
      </w:r>
    </w:p>
    <w:p w14:paraId="6DA33BB3" w14:textId="7F01FF6A" w:rsidR="009D3259" w:rsidRDefault="009D3259" w:rsidP="009D3259">
      <w:pPr>
        <w:pStyle w:val="Heading4"/>
      </w:pPr>
      <w:bookmarkStart w:id="89" w:name="_Toc231846126"/>
      <w:r w:rsidRPr="009D3259">
        <w:t>Mô hình lưu trữ dữ liệu</w:t>
      </w:r>
      <w:bookmarkEnd w:id="89"/>
    </w:p>
    <w:p w14:paraId="16CA910B" w14:textId="6279082A" w:rsidR="009D3259" w:rsidRDefault="009D3259" w:rsidP="009D3259">
      <w:pPr>
        <w:pStyle w:val="noidung"/>
      </w:pPr>
      <w:r w:rsidRPr="009D3259">
        <w:t>Dữ liệu sản phẩm được lưu dưới dạng một mảng, trong đó mỗi phần tử của mảng là một đối tượng sản phẩm. Mỗi đối tượng sẽ có các thuộc tính cơ bản để mô tả thông tin của sản phẩm.</w:t>
      </w:r>
    </w:p>
    <w:p w14:paraId="4DD23666" w14:textId="57C94FE7" w:rsidR="009D3259" w:rsidRDefault="009D3259" w:rsidP="009D3259">
      <w:pPr>
        <w:pStyle w:val="noidung"/>
      </w:pPr>
      <w:r w:rsidRPr="009D3259">
        <w:t>Ví dụ cấu trúc dữ liệu sản phẩm:</w:t>
      </w:r>
    </w:p>
    <w:p w14:paraId="35371214" w14:textId="77777777" w:rsidR="009D3259" w:rsidRDefault="009D3259" w:rsidP="009D3259">
      <w:pPr>
        <w:pStyle w:val="manguon"/>
      </w:pPr>
      <w:r>
        <w:t>{</w:t>
      </w:r>
    </w:p>
    <w:p w14:paraId="1CBD5386" w14:textId="77777777" w:rsidR="009D3259" w:rsidRDefault="009D3259" w:rsidP="009D3259">
      <w:pPr>
        <w:pStyle w:val="manguon"/>
      </w:pPr>
      <w:r>
        <w:t xml:space="preserve">  id: 1,</w:t>
      </w:r>
    </w:p>
    <w:p w14:paraId="2639EF62" w14:textId="77777777" w:rsidR="009D3259" w:rsidRDefault="009D3259" w:rsidP="009D3259">
      <w:pPr>
        <w:pStyle w:val="manguon"/>
      </w:pPr>
      <w:r>
        <w:t xml:space="preserve">  name: "Classic Cappuccino",</w:t>
      </w:r>
    </w:p>
    <w:p w14:paraId="17A142D1" w14:textId="77777777" w:rsidR="009D3259" w:rsidRDefault="009D3259" w:rsidP="009D3259">
      <w:pPr>
        <w:pStyle w:val="manguon"/>
      </w:pPr>
      <w:r>
        <w:t xml:space="preserve">  image: "../assets/img/coffee1.png",</w:t>
      </w:r>
    </w:p>
    <w:p w14:paraId="208D18F4" w14:textId="77777777" w:rsidR="009D3259" w:rsidRDefault="009D3259" w:rsidP="009D3259">
      <w:pPr>
        <w:pStyle w:val="manguon"/>
      </w:pPr>
      <w:r>
        <w:t xml:space="preserve">  price: 65000,</w:t>
      </w:r>
    </w:p>
    <w:p w14:paraId="600317FD" w14:textId="77777777" w:rsidR="009D3259" w:rsidRDefault="009D3259" w:rsidP="009D3259">
      <w:pPr>
        <w:pStyle w:val="manguon"/>
      </w:pPr>
      <w:r>
        <w:t xml:space="preserve">  link: "../html/chi-tiet.html",</w:t>
      </w:r>
    </w:p>
    <w:p w14:paraId="71BC2C75" w14:textId="77777777" w:rsidR="009D3259" w:rsidRDefault="009D3259" w:rsidP="009D3259">
      <w:pPr>
        <w:pStyle w:val="manguon"/>
      </w:pPr>
      <w:r>
        <w:t xml:space="preserve">  desc: "Mô tả sản phẩm"</w:t>
      </w:r>
    </w:p>
    <w:p w14:paraId="05F274F4" w14:textId="2D9EBEE3" w:rsidR="009D3259" w:rsidRDefault="009D3259" w:rsidP="009D3259">
      <w:pPr>
        <w:pStyle w:val="manguon"/>
      </w:pPr>
      <w:r>
        <w:t>}</w:t>
      </w:r>
    </w:p>
    <w:p w14:paraId="33B7B022" w14:textId="1A94C92C" w:rsidR="009D3259" w:rsidRDefault="009D3259" w:rsidP="009D3259">
      <w:pPr>
        <w:pStyle w:val="Heading4"/>
      </w:pPr>
      <w:bookmarkStart w:id="90" w:name="_Toc231846127"/>
      <w:r w:rsidRPr="009D3259">
        <w:t>Cách lưu dữ liệu vào LocalStorage</w:t>
      </w:r>
      <w:bookmarkEnd w:id="90"/>
    </w:p>
    <w:p w14:paraId="028D4E8F" w14:textId="080687AD" w:rsidR="009D3259" w:rsidRDefault="009D3259" w:rsidP="009D3259">
      <w:pPr>
        <w:pStyle w:val="noidung"/>
      </w:pPr>
      <w:r>
        <w:t>Sau khi dữ liệu sản phẩm được thêm, sửa hoặc xóa, hệ thống sẽ chuyển mảng sản phẩm sang dạng chuỗi JSON và lưu vào LocalStorage. Khi người dùng tải lại website, dữ liệu sẽ được lấy từ LocalStorage và chuyển lại thành mảng đối tượng để tiếp tục sử dụng.</w:t>
      </w:r>
    </w:p>
    <w:p w14:paraId="7EF1F415" w14:textId="020B7EFF" w:rsidR="009D3259" w:rsidRPr="009D3259" w:rsidRDefault="009D3259" w:rsidP="009D3259">
      <w:pPr>
        <w:pStyle w:val="noidung"/>
      </w:pPr>
      <w:r>
        <w:t>Cách làm này giúp website có thể lưu trữ dữ liệu đơn giản mà không cần sử dụng backend hoặc hệ quản trị cơ sở dữ liệu.</w:t>
      </w:r>
    </w:p>
    <w:p w14:paraId="4CF9974D" w14:textId="3567AE56" w:rsidR="00FC254B" w:rsidRDefault="004553D9" w:rsidP="0001049B">
      <w:pPr>
        <w:pStyle w:val="Heading3"/>
        <w:jc w:val="both"/>
      </w:pPr>
      <w:bookmarkStart w:id="91" w:name="_Toc231846128"/>
      <w:r>
        <w:lastRenderedPageBreak/>
        <w:t>Đặc tả chi tiết</w:t>
      </w:r>
      <w:bookmarkEnd w:id="91"/>
    </w:p>
    <w:p w14:paraId="53200B63" w14:textId="7605F4A8" w:rsidR="0001049B" w:rsidRDefault="0001049B" w:rsidP="0001049B">
      <w:pPr>
        <w:pStyle w:val="Caption"/>
        <w:keepNext/>
      </w:pPr>
      <w:bookmarkStart w:id="92" w:name="_Toc231846172"/>
      <w:r>
        <w:t xml:space="preserve">Bảng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Bảng \* ARABIC \s 1 </w:instrText>
      </w:r>
      <w:r>
        <w:fldChar w:fldCharType="separate"/>
      </w:r>
      <w:r>
        <w:rPr>
          <w:noProof/>
        </w:rPr>
        <w:t>1</w:t>
      </w:r>
      <w:r>
        <w:rPr>
          <w:noProof/>
        </w:rPr>
        <w:fldChar w:fldCharType="end"/>
      </w:r>
      <w:r>
        <w:t xml:space="preserve"> Đặt tả dữ liệu sản phẩm</w:t>
      </w:r>
      <w:bookmarkEnd w:id="92"/>
    </w:p>
    <w:tbl>
      <w:tblPr>
        <w:tblStyle w:val="myTable"/>
        <w:tblW w:w="8738" w:type="dxa"/>
        <w:jc w:val="center"/>
        <w:tblLook w:val="04A0" w:firstRow="1" w:lastRow="0" w:firstColumn="1" w:lastColumn="0" w:noHBand="0" w:noVBand="1"/>
      </w:tblPr>
      <w:tblGrid>
        <w:gridCol w:w="1997"/>
        <w:gridCol w:w="1703"/>
        <w:gridCol w:w="1710"/>
        <w:gridCol w:w="3328"/>
      </w:tblGrid>
      <w:tr w:rsidR="00651483" w14:paraId="2DE0D26C" w14:textId="77777777" w:rsidTr="002069B7">
        <w:trPr>
          <w:cnfStyle w:val="100000000000" w:firstRow="1" w:lastRow="0" w:firstColumn="0" w:lastColumn="0" w:oddVBand="0" w:evenVBand="0" w:oddHBand="0" w:evenHBand="0" w:firstRowFirstColumn="0" w:firstRowLastColumn="0" w:lastRowFirstColumn="0" w:lastRowLastColumn="0"/>
          <w:trHeight w:val="448"/>
          <w:jc w:val="center"/>
        </w:trPr>
        <w:tc>
          <w:tcPr>
            <w:cnfStyle w:val="001000000000" w:firstRow="0" w:lastRow="0" w:firstColumn="1" w:lastColumn="0" w:oddVBand="0" w:evenVBand="0" w:oddHBand="0" w:evenHBand="0" w:firstRowFirstColumn="0" w:firstRowLastColumn="0" w:lastRowFirstColumn="0" w:lastRowLastColumn="0"/>
            <w:tcW w:w="1997" w:type="dxa"/>
          </w:tcPr>
          <w:p w14:paraId="6AB31F73" w14:textId="77777777" w:rsidR="00651483" w:rsidRDefault="00651483" w:rsidP="002D378E">
            <w:r>
              <w:t>STT</w:t>
            </w:r>
          </w:p>
        </w:tc>
        <w:tc>
          <w:tcPr>
            <w:tcW w:w="1703" w:type="dxa"/>
          </w:tcPr>
          <w:p w14:paraId="74CA8199" w14:textId="3B7B8E4F" w:rsidR="00651483" w:rsidRDefault="00651483" w:rsidP="002D378E">
            <w:pPr>
              <w:cnfStyle w:val="100000000000" w:firstRow="1" w:lastRow="0" w:firstColumn="0" w:lastColumn="0" w:oddVBand="0" w:evenVBand="0" w:oddHBand="0" w:evenHBand="0" w:firstRowFirstColumn="0" w:firstRowLastColumn="0" w:lastRowFirstColumn="0" w:lastRowLastColumn="0"/>
            </w:pPr>
            <w:r>
              <w:t>Tên thuộc tính</w:t>
            </w:r>
          </w:p>
        </w:tc>
        <w:tc>
          <w:tcPr>
            <w:tcW w:w="1710" w:type="dxa"/>
          </w:tcPr>
          <w:p w14:paraId="17DAD055" w14:textId="68DA8BE1" w:rsidR="00651483" w:rsidRDefault="00651483" w:rsidP="002D378E">
            <w:pPr>
              <w:cnfStyle w:val="100000000000" w:firstRow="1" w:lastRow="0" w:firstColumn="0" w:lastColumn="0" w:oddVBand="0" w:evenVBand="0" w:oddHBand="0" w:evenHBand="0" w:firstRowFirstColumn="0" w:firstRowLastColumn="0" w:lastRowFirstColumn="0" w:lastRowLastColumn="0"/>
            </w:pPr>
            <w:r>
              <w:t>Kiểu dữ liệu</w:t>
            </w:r>
          </w:p>
        </w:tc>
        <w:tc>
          <w:tcPr>
            <w:tcW w:w="3328" w:type="dxa"/>
          </w:tcPr>
          <w:p w14:paraId="40770932" w14:textId="5AD2CF10" w:rsidR="00651483" w:rsidRDefault="00651483" w:rsidP="002D378E">
            <w:pPr>
              <w:cnfStyle w:val="100000000000" w:firstRow="1" w:lastRow="0" w:firstColumn="0" w:lastColumn="0" w:oddVBand="0" w:evenVBand="0" w:oddHBand="0" w:evenHBand="0" w:firstRowFirstColumn="0" w:firstRowLastColumn="0" w:lastRowFirstColumn="0" w:lastRowLastColumn="0"/>
            </w:pPr>
            <w:r>
              <w:t>Ý nghĩa</w:t>
            </w:r>
          </w:p>
        </w:tc>
      </w:tr>
      <w:tr w:rsidR="00651483" w14:paraId="40A3B1CC" w14:textId="77777777" w:rsidTr="002069B7">
        <w:trPr>
          <w:trHeight w:val="448"/>
          <w:jc w:val="center"/>
        </w:trPr>
        <w:tc>
          <w:tcPr>
            <w:cnfStyle w:val="001000000000" w:firstRow="0" w:lastRow="0" w:firstColumn="1" w:lastColumn="0" w:oddVBand="0" w:evenVBand="0" w:oddHBand="0" w:evenHBand="0" w:firstRowFirstColumn="0" w:firstRowLastColumn="0" w:lastRowFirstColumn="0" w:lastRowLastColumn="0"/>
            <w:tcW w:w="1997" w:type="dxa"/>
          </w:tcPr>
          <w:p w14:paraId="24F54D4E" w14:textId="2C133133" w:rsidR="00651483" w:rsidRDefault="00651483" w:rsidP="002D378E">
            <w:r>
              <w:t>1</w:t>
            </w:r>
          </w:p>
        </w:tc>
        <w:tc>
          <w:tcPr>
            <w:tcW w:w="1703" w:type="dxa"/>
          </w:tcPr>
          <w:p w14:paraId="71A37B88" w14:textId="039A41D7" w:rsidR="00651483" w:rsidRDefault="00651483" w:rsidP="002D378E">
            <w:pPr>
              <w:cnfStyle w:val="000000000000" w:firstRow="0" w:lastRow="0" w:firstColumn="0" w:lastColumn="0" w:oddVBand="0" w:evenVBand="0" w:oddHBand="0" w:evenHBand="0" w:firstRowFirstColumn="0" w:firstRowLastColumn="0" w:lastRowFirstColumn="0" w:lastRowLastColumn="0"/>
            </w:pPr>
            <w:r>
              <w:t>id</w:t>
            </w:r>
          </w:p>
        </w:tc>
        <w:tc>
          <w:tcPr>
            <w:tcW w:w="1710" w:type="dxa"/>
          </w:tcPr>
          <w:p w14:paraId="27C6F436" w14:textId="6D05B861" w:rsidR="00651483" w:rsidRDefault="00651483" w:rsidP="002D378E">
            <w:pPr>
              <w:cnfStyle w:val="000000000000" w:firstRow="0" w:lastRow="0" w:firstColumn="0" w:lastColumn="0" w:oddVBand="0" w:evenVBand="0" w:oddHBand="0" w:evenHBand="0" w:firstRowFirstColumn="0" w:firstRowLastColumn="0" w:lastRowFirstColumn="0" w:lastRowLastColumn="0"/>
            </w:pPr>
            <w:r>
              <w:t>Number</w:t>
            </w:r>
          </w:p>
        </w:tc>
        <w:tc>
          <w:tcPr>
            <w:tcW w:w="3328" w:type="dxa"/>
          </w:tcPr>
          <w:p w14:paraId="1693935C" w14:textId="1AD0A4EC" w:rsidR="00651483" w:rsidRDefault="00651483" w:rsidP="002D378E">
            <w:pPr>
              <w:cnfStyle w:val="000000000000" w:firstRow="0" w:lastRow="0" w:firstColumn="0" w:lastColumn="0" w:oddVBand="0" w:evenVBand="0" w:oddHBand="0" w:evenHBand="0" w:firstRowFirstColumn="0" w:firstRowLastColumn="0" w:lastRowFirstColumn="0" w:lastRowLastColumn="0"/>
            </w:pPr>
            <w:r>
              <w:t>Mã định danh của sản phẩm, dùng để phân biệt các sản phẩm với nhau</w:t>
            </w:r>
          </w:p>
        </w:tc>
      </w:tr>
      <w:tr w:rsidR="00651483" w14:paraId="1D7A58AB" w14:textId="77777777" w:rsidTr="002069B7">
        <w:trPr>
          <w:trHeight w:val="448"/>
          <w:jc w:val="center"/>
        </w:trPr>
        <w:tc>
          <w:tcPr>
            <w:cnfStyle w:val="001000000000" w:firstRow="0" w:lastRow="0" w:firstColumn="1" w:lastColumn="0" w:oddVBand="0" w:evenVBand="0" w:oddHBand="0" w:evenHBand="0" w:firstRowFirstColumn="0" w:firstRowLastColumn="0" w:lastRowFirstColumn="0" w:lastRowLastColumn="0"/>
            <w:tcW w:w="1997" w:type="dxa"/>
          </w:tcPr>
          <w:p w14:paraId="62E8C935" w14:textId="77534273" w:rsidR="00651483" w:rsidRDefault="00651483" w:rsidP="002D378E">
            <w:r>
              <w:t>2</w:t>
            </w:r>
          </w:p>
        </w:tc>
        <w:tc>
          <w:tcPr>
            <w:tcW w:w="1703" w:type="dxa"/>
          </w:tcPr>
          <w:p w14:paraId="177BD7E3" w14:textId="40CA47CF" w:rsidR="00651483" w:rsidRDefault="00651483" w:rsidP="002D378E">
            <w:pPr>
              <w:cnfStyle w:val="000000000000" w:firstRow="0" w:lastRow="0" w:firstColumn="0" w:lastColumn="0" w:oddVBand="0" w:evenVBand="0" w:oddHBand="0" w:evenHBand="0" w:firstRowFirstColumn="0" w:firstRowLastColumn="0" w:lastRowFirstColumn="0" w:lastRowLastColumn="0"/>
            </w:pPr>
            <w:r>
              <w:t>name</w:t>
            </w:r>
          </w:p>
        </w:tc>
        <w:tc>
          <w:tcPr>
            <w:tcW w:w="1710" w:type="dxa"/>
          </w:tcPr>
          <w:p w14:paraId="0515ECF2" w14:textId="4B9486AD" w:rsidR="00651483" w:rsidRDefault="00651483" w:rsidP="002D378E">
            <w:pPr>
              <w:cnfStyle w:val="000000000000" w:firstRow="0" w:lastRow="0" w:firstColumn="0" w:lastColumn="0" w:oddVBand="0" w:evenVBand="0" w:oddHBand="0" w:evenHBand="0" w:firstRowFirstColumn="0" w:firstRowLastColumn="0" w:lastRowFirstColumn="0" w:lastRowLastColumn="0"/>
            </w:pPr>
            <w:r>
              <w:t>String</w:t>
            </w:r>
          </w:p>
        </w:tc>
        <w:tc>
          <w:tcPr>
            <w:tcW w:w="3328" w:type="dxa"/>
          </w:tcPr>
          <w:p w14:paraId="352FAC59" w14:textId="719EF2C4" w:rsidR="00651483" w:rsidRDefault="00651483" w:rsidP="002D378E">
            <w:pPr>
              <w:cnfStyle w:val="000000000000" w:firstRow="0" w:lastRow="0" w:firstColumn="0" w:lastColumn="0" w:oddVBand="0" w:evenVBand="0" w:oddHBand="0" w:evenHBand="0" w:firstRowFirstColumn="0" w:firstRowLastColumn="0" w:lastRowFirstColumn="0" w:lastRowLastColumn="0"/>
            </w:pPr>
            <w:r>
              <w:t>Tên sản phẩm hiển trị trên website</w:t>
            </w:r>
          </w:p>
        </w:tc>
      </w:tr>
      <w:tr w:rsidR="00651483" w14:paraId="3933325A" w14:textId="77777777" w:rsidTr="002069B7">
        <w:trPr>
          <w:trHeight w:val="448"/>
          <w:jc w:val="center"/>
        </w:trPr>
        <w:tc>
          <w:tcPr>
            <w:cnfStyle w:val="001000000000" w:firstRow="0" w:lastRow="0" w:firstColumn="1" w:lastColumn="0" w:oddVBand="0" w:evenVBand="0" w:oddHBand="0" w:evenHBand="0" w:firstRowFirstColumn="0" w:firstRowLastColumn="0" w:lastRowFirstColumn="0" w:lastRowLastColumn="0"/>
            <w:tcW w:w="1997" w:type="dxa"/>
          </w:tcPr>
          <w:p w14:paraId="2F90449C" w14:textId="7C1F8254" w:rsidR="00651483" w:rsidRDefault="00651483" w:rsidP="002D378E">
            <w:r>
              <w:t>3</w:t>
            </w:r>
          </w:p>
        </w:tc>
        <w:tc>
          <w:tcPr>
            <w:tcW w:w="1703" w:type="dxa"/>
          </w:tcPr>
          <w:p w14:paraId="4CA4D33D" w14:textId="00A51CE2" w:rsidR="00651483" w:rsidRDefault="00651483" w:rsidP="002D378E">
            <w:pPr>
              <w:cnfStyle w:val="000000000000" w:firstRow="0" w:lastRow="0" w:firstColumn="0" w:lastColumn="0" w:oddVBand="0" w:evenVBand="0" w:oddHBand="0" w:evenHBand="0" w:firstRowFirstColumn="0" w:firstRowLastColumn="0" w:lastRowFirstColumn="0" w:lastRowLastColumn="0"/>
            </w:pPr>
            <w:r>
              <w:t>image</w:t>
            </w:r>
          </w:p>
        </w:tc>
        <w:tc>
          <w:tcPr>
            <w:tcW w:w="1710" w:type="dxa"/>
          </w:tcPr>
          <w:p w14:paraId="6A489856" w14:textId="46145395" w:rsidR="00651483" w:rsidRDefault="00651483" w:rsidP="002D378E">
            <w:pPr>
              <w:cnfStyle w:val="000000000000" w:firstRow="0" w:lastRow="0" w:firstColumn="0" w:lastColumn="0" w:oddVBand="0" w:evenVBand="0" w:oddHBand="0" w:evenHBand="0" w:firstRowFirstColumn="0" w:firstRowLastColumn="0" w:lastRowFirstColumn="0" w:lastRowLastColumn="0"/>
            </w:pPr>
            <w:r>
              <w:t>String</w:t>
            </w:r>
          </w:p>
        </w:tc>
        <w:tc>
          <w:tcPr>
            <w:tcW w:w="3328" w:type="dxa"/>
          </w:tcPr>
          <w:p w14:paraId="7E08F886" w14:textId="36E503E2" w:rsidR="00651483" w:rsidRDefault="00651483" w:rsidP="002D378E">
            <w:pPr>
              <w:cnfStyle w:val="000000000000" w:firstRow="0" w:lastRow="0" w:firstColumn="0" w:lastColumn="0" w:oddVBand="0" w:evenVBand="0" w:oddHBand="0" w:evenHBand="0" w:firstRowFirstColumn="0" w:firstRowLastColumn="0" w:lastRowFirstColumn="0" w:lastRowLastColumn="0"/>
            </w:pPr>
            <w:r>
              <w:t>Đường dẫn hình ảnh của sản phẩm</w:t>
            </w:r>
          </w:p>
        </w:tc>
      </w:tr>
      <w:tr w:rsidR="00651483" w14:paraId="26C687FC" w14:textId="77777777" w:rsidTr="002069B7">
        <w:trPr>
          <w:trHeight w:val="448"/>
          <w:jc w:val="center"/>
        </w:trPr>
        <w:tc>
          <w:tcPr>
            <w:cnfStyle w:val="001000000000" w:firstRow="0" w:lastRow="0" w:firstColumn="1" w:lastColumn="0" w:oddVBand="0" w:evenVBand="0" w:oddHBand="0" w:evenHBand="0" w:firstRowFirstColumn="0" w:firstRowLastColumn="0" w:lastRowFirstColumn="0" w:lastRowLastColumn="0"/>
            <w:tcW w:w="1997" w:type="dxa"/>
          </w:tcPr>
          <w:p w14:paraId="3E1CCDEB" w14:textId="7A82AFFA" w:rsidR="00651483" w:rsidRDefault="00651483" w:rsidP="002D378E">
            <w:r>
              <w:t>4</w:t>
            </w:r>
          </w:p>
        </w:tc>
        <w:tc>
          <w:tcPr>
            <w:tcW w:w="1703" w:type="dxa"/>
          </w:tcPr>
          <w:p w14:paraId="72148DA7" w14:textId="48D39C5F" w:rsidR="00651483" w:rsidRDefault="00651483" w:rsidP="002D378E">
            <w:pPr>
              <w:cnfStyle w:val="000000000000" w:firstRow="0" w:lastRow="0" w:firstColumn="0" w:lastColumn="0" w:oddVBand="0" w:evenVBand="0" w:oddHBand="0" w:evenHBand="0" w:firstRowFirstColumn="0" w:firstRowLastColumn="0" w:lastRowFirstColumn="0" w:lastRowLastColumn="0"/>
            </w:pPr>
            <w:r>
              <w:t>price</w:t>
            </w:r>
          </w:p>
        </w:tc>
        <w:tc>
          <w:tcPr>
            <w:tcW w:w="1710" w:type="dxa"/>
          </w:tcPr>
          <w:p w14:paraId="198B4558" w14:textId="5A93365B" w:rsidR="00651483" w:rsidRDefault="00651483" w:rsidP="002D378E">
            <w:pPr>
              <w:cnfStyle w:val="000000000000" w:firstRow="0" w:lastRow="0" w:firstColumn="0" w:lastColumn="0" w:oddVBand="0" w:evenVBand="0" w:oddHBand="0" w:evenHBand="0" w:firstRowFirstColumn="0" w:firstRowLastColumn="0" w:lastRowFirstColumn="0" w:lastRowLastColumn="0"/>
            </w:pPr>
            <w:r>
              <w:t>Number</w:t>
            </w:r>
          </w:p>
        </w:tc>
        <w:tc>
          <w:tcPr>
            <w:tcW w:w="3328" w:type="dxa"/>
          </w:tcPr>
          <w:p w14:paraId="0EEFF63F" w14:textId="55C3E734" w:rsidR="00651483" w:rsidRDefault="00651483" w:rsidP="002D378E">
            <w:pPr>
              <w:cnfStyle w:val="000000000000" w:firstRow="0" w:lastRow="0" w:firstColumn="0" w:lastColumn="0" w:oddVBand="0" w:evenVBand="0" w:oddHBand="0" w:evenHBand="0" w:firstRowFirstColumn="0" w:firstRowLastColumn="0" w:lastRowFirstColumn="0" w:lastRowLastColumn="0"/>
            </w:pPr>
            <w:r>
              <w:t>Giá bán của sản phẩm</w:t>
            </w:r>
          </w:p>
        </w:tc>
      </w:tr>
      <w:tr w:rsidR="00651483" w14:paraId="7A659E42" w14:textId="77777777" w:rsidTr="002069B7">
        <w:trPr>
          <w:trHeight w:val="448"/>
          <w:jc w:val="center"/>
        </w:trPr>
        <w:tc>
          <w:tcPr>
            <w:cnfStyle w:val="001000000000" w:firstRow="0" w:lastRow="0" w:firstColumn="1" w:lastColumn="0" w:oddVBand="0" w:evenVBand="0" w:oddHBand="0" w:evenHBand="0" w:firstRowFirstColumn="0" w:firstRowLastColumn="0" w:lastRowFirstColumn="0" w:lastRowLastColumn="0"/>
            <w:tcW w:w="1997" w:type="dxa"/>
          </w:tcPr>
          <w:p w14:paraId="790A8B3B" w14:textId="5392B983" w:rsidR="00651483" w:rsidRDefault="00651483" w:rsidP="002D378E">
            <w:r>
              <w:t>5</w:t>
            </w:r>
          </w:p>
        </w:tc>
        <w:tc>
          <w:tcPr>
            <w:tcW w:w="1703" w:type="dxa"/>
          </w:tcPr>
          <w:p w14:paraId="248C5EA8" w14:textId="034A46B3" w:rsidR="00651483" w:rsidRDefault="00651483" w:rsidP="002D378E">
            <w:pPr>
              <w:cnfStyle w:val="000000000000" w:firstRow="0" w:lastRow="0" w:firstColumn="0" w:lastColumn="0" w:oddVBand="0" w:evenVBand="0" w:oddHBand="0" w:evenHBand="0" w:firstRowFirstColumn="0" w:firstRowLastColumn="0" w:lastRowFirstColumn="0" w:lastRowLastColumn="0"/>
            </w:pPr>
            <w:r>
              <w:t>link</w:t>
            </w:r>
          </w:p>
        </w:tc>
        <w:tc>
          <w:tcPr>
            <w:tcW w:w="1710" w:type="dxa"/>
          </w:tcPr>
          <w:p w14:paraId="38180F33" w14:textId="76E3750A" w:rsidR="00651483" w:rsidRDefault="00651483" w:rsidP="002D378E">
            <w:pPr>
              <w:cnfStyle w:val="000000000000" w:firstRow="0" w:lastRow="0" w:firstColumn="0" w:lastColumn="0" w:oddVBand="0" w:evenVBand="0" w:oddHBand="0" w:evenHBand="0" w:firstRowFirstColumn="0" w:firstRowLastColumn="0" w:lastRowFirstColumn="0" w:lastRowLastColumn="0"/>
            </w:pPr>
            <w:r>
              <w:t>String</w:t>
            </w:r>
          </w:p>
        </w:tc>
        <w:tc>
          <w:tcPr>
            <w:tcW w:w="3328" w:type="dxa"/>
          </w:tcPr>
          <w:p w14:paraId="0E0BEBE6" w14:textId="02971DA7" w:rsidR="00651483" w:rsidRDefault="00651483" w:rsidP="002D378E">
            <w:pPr>
              <w:cnfStyle w:val="000000000000" w:firstRow="0" w:lastRow="0" w:firstColumn="0" w:lastColumn="0" w:oddVBand="0" w:evenVBand="0" w:oddHBand="0" w:evenHBand="0" w:firstRowFirstColumn="0" w:firstRowLastColumn="0" w:lastRowFirstColumn="0" w:lastRowLastColumn="0"/>
            </w:pPr>
            <w:r>
              <w:t>Đường dẫn đến trang chi tiết sản phẩm</w:t>
            </w:r>
          </w:p>
        </w:tc>
      </w:tr>
      <w:tr w:rsidR="00651483" w14:paraId="38178CD6" w14:textId="77777777" w:rsidTr="002069B7">
        <w:trPr>
          <w:trHeight w:val="448"/>
          <w:jc w:val="center"/>
        </w:trPr>
        <w:tc>
          <w:tcPr>
            <w:cnfStyle w:val="001000000000" w:firstRow="0" w:lastRow="0" w:firstColumn="1" w:lastColumn="0" w:oddVBand="0" w:evenVBand="0" w:oddHBand="0" w:evenHBand="0" w:firstRowFirstColumn="0" w:firstRowLastColumn="0" w:lastRowFirstColumn="0" w:lastRowLastColumn="0"/>
            <w:tcW w:w="1997" w:type="dxa"/>
          </w:tcPr>
          <w:p w14:paraId="74052F26" w14:textId="3EE3B201" w:rsidR="00651483" w:rsidRDefault="00651483" w:rsidP="002D378E">
            <w:r>
              <w:t>6</w:t>
            </w:r>
          </w:p>
        </w:tc>
        <w:tc>
          <w:tcPr>
            <w:tcW w:w="1703" w:type="dxa"/>
          </w:tcPr>
          <w:p w14:paraId="05EEACBC" w14:textId="12FBCFDB" w:rsidR="00651483" w:rsidRDefault="00651483" w:rsidP="002D378E">
            <w:pPr>
              <w:cnfStyle w:val="000000000000" w:firstRow="0" w:lastRow="0" w:firstColumn="0" w:lastColumn="0" w:oddVBand="0" w:evenVBand="0" w:oddHBand="0" w:evenHBand="0" w:firstRowFirstColumn="0" w:firstRowLastColumn="0" w:lastRowFirstColumn="0" w:lastRowLastColumn="0"/>
            </w:pPr>
            <w:r>
              <w:t>desc</w:t>
            </w:r>
          </w:p>
        </w:tc>
        <w:tc>
          <w:tcPr>
            <w:tcW w:w="1710" w:type="dxa"/>
          </w:tcPr>
          <w:p w14:paraId="30655960" w14:textId="776F40F4" w:rsidR="00651483" w:rsidRDefault="00651483" w:rsidP="002D378E">
            <w:pPr>
              <w:cnfStyle w:val="000000000000" w:firstRow="0" w:lastRow="0" w:firstColumn="0" w:lastColumn="0" w:oddVBand="0" w:evenVBand="0" w:oddHBand="0" w:evenHBand="0" w:firstRowFirstColumn="0" w:firstRowLastColumn="0" w:lastRowFirstColumn="0" w:lastRowLastColumn="0"/>
            </w:pPr>
            <w:r>
              <w:t>String</w:t>
            </w:r>
          </w:p>
        </w:tc>
        <w:tc>
          <w:tcPr>
            <w:tcW w:w="3328" w:type="dxa"/>
          </w:tcPr>
          <w:p w14:paraId="3B2290BE" w14:textId="5BF77DEB" w:rsidR="00651483" w:rsidRDefault="00651483" w:rsidP="002D378E">
            <w:pPr>
              <w:cnfStyle w:val="000000000000" w:firstRow="0" w:lastRow="0" w:firstColumn="0" w:lastColumn="0" w:oddVBand="0" w:evenVBand="0" w:oddHBand="0" w:evenHBand="0" w:firstRowFirstColumn="0" w:firstRowLastColumn="0" w:lastRowFirstColumn="0" w:lastRowLastColumn="0"/>
            </w:pPr>
            <w:r>
              <w:t>Mô tả chi tiết về sản phẩm</w:t>
            </w:r>
          </w:p>
        </w:tc>
      </w:tr>
    </w:tbl>
    <w:p w14:paraId="79A8697E" w14:textId="77777777" w:rsidR="002D378E" w:rsidRDefault="002D378E" w:rsidP="002D378E"/>
    <w:p w14:paraId="43F9DA2C" w14:textId="5C704A2A" w:rsidR="002069B7" w:rsidRDefault="002069B7" w:rsidP="002069B7">
      <w:pPr>
        <w:pStyle w:val="noidung"/>
      </w:pPr>
      <w:r>
        <w:t xml:space="preserve">Trong đó, thuộc tính </w:t>
      </w:r>
      <w:r w:rsidRPr="002069B7">
        <w:rPr>
          <w:b/>
          <w:bCs/>
        </w:rPr>
        <w:t>id</w:t>
      </w:r>
      <w:r>
        <w:t xml:space="preserve"> đóng vai trò quan trọng vì được sử dụng để xác định từng sản phẩm riêng biệt. Khi người dùng chọn xem chi tiết sản phẩm, hệ thống sẽ dựa vào id trên đường dẫn để tìm đúng sản phẩm cần hiển thị.</w:t>
      </w:r>
    </w:p>
    <w:p w14:paraId="4EB92BFB" w14:textId="5ADA1E9F" w:rsidR="002069B7" w:rsidRDefault="002069B7" w:rsidP="002069B7">
      <w:pPr>
        <w:pStyle w:val="noidung"/>
      </w:pPr>
      <w:r>
        <w:t xml:space="preserve">Thuộc tính </w:t>
      </w:r>
      <w:r w:rsidRPr="002069B7">
        <w:rPr>
          <w:b/>
          <w:bCs/>
        </w:rPr>
        <w:t>name</w:t>
      </w:r>
      <w:r>
        <w:t xml:space="preserve">, </w:t>
      </w:r>
      <w:r w:rsidRPr="002069B7">
        <w:rPr>
          <w:b/>
          <w:bCs/>
        </w:rPr>
        <w:t>image</w:t>
      </w:r>
      <w:r>
        <w:t xml:space="preserve">, </w:t>
      </w:r>
      <w:r w:rsidRPr="002069B7">
        <w:rPr>
          <w:b/>
          <w:bCs/>
        </w:rPr>
        <w:t>price</w:t>
      </w:r>
      <w:r>
        <w:t xml:space="preserve"> và </w:t>
      </w:r>
      <w:r w:rsidRPr="002069B7">
        <w:rPr>
          <w:b/>
          <w:bCs/>
        </w:rPr>
        <w:t>desc</w:t>
      </w:r>
      <w:r>
        <w:t xml:space="preserve"> được sử dụng để hiển thị thông tin sản phẩm trên giao diện website. Các thông tin này giúp người dùng có thể xem được tên, hình ảnh, giá bán và nội dung mô tả của từng sản phẩm.</w:t>
      </w:r>
    </w:p>
    <w:p w14:paraId="1259FF6D" w14:textId="7CD5B324" w:rsidR="002069B7" w:rsidRDefault="002069B7" w:rsidP="002069B7">
      <w:pPr>
        <w:pStyle w:val="noidung"/>
      </w:pPr>
      <w:r>
        <w:t xml:space="preserve">Thuộc tính </w:t>
      </w:r>
      <w:r w:rsidRPr="002069B7">
        <w:rPr>
          <w:b/>
          <w:bCs/>
        </w:rPr>
        <w:t>link</w:t>
      </w:r>
      <w:r>
        <w:t xml:space="preserve"> được sử dụng để điều hướng người dùng đến trang chi tiết sản phẩm. Khi người dùng nhấn vào một sản phẩm, đường dẫn sẽ kèm theo mã sản phẩm để trang chi tiết có thể lấy đúng dữ liệu tương ứng.</w:t>
      </w:r>
    </w:p>
    <w:p w14:paraId="5966B446" w14:textId="21A8A9AE" w:rsidR="002069B7" w:rsidRPr="002D378E" w:rsidRDefault="002069B7" w:rsidP="002069B7">
      <w:pPr>
        <w:pStyle w:val="noidung"/>
      </w:pPr>
      <w:r>
        <w:t>Nhìn chung, cấu trúc dữ liệu của website CoffeeShop được thiết kế đơn giản, dễ hiểu và phù hợp với quy mô của đề tài. Việc sử dụng mảng đối tượng kết hợp với LocalStorage giúp hệ thống có thể mô phỏng quá trình quản lý dữ liệu sản phẩm trong một website bán hàng cơ bản.</w:t>
      </w:r>
    </w:p>
    <w:p w14:paraId="4CE3F627" w14:textId="77777777" w:rsidR="004553D9" w:rsidRDefault="004553D9" w:rsidP="004553D9">
      <w:pPr>
        <w:pStyle w:val="Heading2"/>
      </w:pPr>
      <w:bookmarkStart w:id="93" w:name="_Toc231846129"/>
      <w:r>
        <w:lastRenderedPageBreak/>
        <w:t>Thiết kế chức năng</w:t>
      </w:r>
      <w:bookmarkEnd w:id="93"/>
    </w:p>
    <w:p w14:paraId="033046D6" w14:textId="77777777" w:rsidR="002069B7" w:rsidRDefault="00BC5930" w:rsidP="002069B7">
      <w:pPr>
        <w:pStyle w:val="Heading3"/>
      </w:pPr>
      <w:bookmarkStart w:id="94" w:name="_Toc231846130"/>
      <w:r w:rsidRPr="00BC5930">
        <w:t>Chức năng hiển thị danh sách sản phẩm</w:t>
      </w:r>
      <w:bookmarkEnd w:id="94"/>
    </w:p>
    <w:p w14:paraId="411CA12F" w14:textId="0C3B481F" w:rsidR="00CA1022" w:rsidRDefault="00CA1022" w:rsidP="00CA1022">
      <w:pPr>
        <w:pStyle w:val="noidung"/>
      </w:pPr>
      <w:r>
        <w:t>Chức năng hiển thị danh sách sản phẩm được xây dựng nhằm đưa dữ liệu sản phẩm lên giao diện website. Dữ liệu sản phẩm được lấy từ mảng đối tượng trong JavaScript, sau đó dùng DOM để tạo nội dung HTML và hiển thị vào khu vực danh sách sản phẩm.</w:t>
      </w:r>
    </w:p>
    <w:p w14:paraId="45C46940" w14:textId="594A8083" w:rsidR="00CA1022" w:rsidRDefault="00CA1022" w:rsidP="00CA1022">
      <w:pPr>
        <w:pStyle w:val="noidung"/>
      </w:pPr>
      <w:r>
        <w:t>Mỗi sản phẩm khi hiển thị bao gồm các thông tin cơ bản như hình ảnh, tên sản phẩm, giá bán và mô tả ngắn. Bên cạnh đó, mỗi sản phẩm có liên kết đến trang chi tiết để người dùng có thể xem thêm thông tin đầy đủ hơn.</w:t>
      </w:r>
    </w:p>
    <w:p w14:paraId="7E834523" w14:textId="1B0693B2" w:rsidR="00CA1022" w:rsidRPr="00CA1022" w:rsidRDefault="00CA1022" w:rsidP="00CA1022">
      <w:pPr>
        <w:pStyle w:val="noidung"/>
      </w:pPr>
      <w:r>
        <w:t>Chức năng này giúp người dùng dễ dàng quan sát các sản phẩm hiện có của website CoffeeShop. Đồng thời, việc hiển thị sản phẩm bằng JavaScript giúp dữ liệu có thể thay đổi linh hoạt khi người dùng thêm, sửa hoặc xóa sản phẩm.</w:t>
      </w:r>
    </w:p>
    <w:p w14:paraId="1606D48D" w14:textId="411FD7A0" w:rsidR="00BC5930" w:rsidRDefault="00BC5930" w:rsidP="00BC5930">
      <w:pPr>
        <w:pStyle w:val="Heading3"/>
      </w:pPr>
      <w:bookmarkStart w:id="95" w:name="_Toc231846131"/>
      <w:r w:rsidRPr="00BC5930">
        <w:t>Chức năng xem chi tiết sản phẩm</w:t>
      </w:r>
      <w:bookmarkEnd w:id="95"/>
    </w:p>
    <w:p w14:paraId="478406CE" w14:textId="5E2B64E8" w:rsidR="00CA1022" w:rsidRDefault="00CA1022" w:rsidP="00CA1022">
      <w:pPr>
        <w:pStyle w:val="noidung"/>
      </w:pPr>
      <w:r>
        <w:t>Chức năng xem chi tiết sản phẩm cho phép người dùng nhấn vào một sản phẩm trong danh sách để chuyển sang trang chi tiết. Khi người dùng chọn sản phẩm, mã sản phẩm sẽ được truyền qua đường dẫn bằng URL Parameter.</w:t>
      </w:r>
    </w:p>
    <w:p w14:paraId="0F94D65A" w14:textId="41CB0288" w:rsidR="00CA1022" w:rsidRDefault="00CA1022" w:rsidP="00CA1022">
      <w:pPr>
        <w:pStyle w:val="noidung"/>
      </w:pPr>
      <w:r>
        <w:t>Tại trang chi tiết, JavaScript sẽ lấy mã sản phẩm từ URL, sau đó tìm kiếm sản phẩm tương ứng trong danh sách dữ liệu. Nếu tìm thấy sản phẩm, hệ thống sẽ hiển thị đầy đủ thông tin gồm hình ảnh, tên sản phẩm, giá bán và mô tả chi tiết.</w:t>
      </w:r>
    </w:p>
    <w:p w14:paraId="658EEC98" w14:textId="5BEFF404" w:rsidR="00CA1022" w:rsidRPr="00CA1022" w:rsidRDefault="00CA1022" w:rsidP="00CA1022">
      <w:pPr>
        <w:pStyle w:val="noidung"/>
      </w:pPr>
      <w:r>
        <w:t>Chức năng này giúp người dùng có thể xem rõ hơn thông tin của từng sản phẩm thay vì chỉ xem mô tả ngắn ở trang danh sách sản phẩm.</w:t>
      </w:r>
    </w:p>
    <w:p w14:paraId="1FEE606E" w14:textId="19EAE786" w:rsidR="00BC5930" w:rsidRDefault="00BC5930" w:rsidP="00BC5930">
      <w:pPr>
        <w:pStyle w:val="Heading3"/>
      </w:pPr>
      <w:bookmarkStart w:id="96" w:name="_Toc231846132"/>
      <w:r w:rsidRPr="00BC5930">
        <w:t>Chức năng thêm sản phẩm</w:t>
      </w:r>
      <w:bookmarkEnd w:id="96"/>
    </w:p>
    <w:p w14:paraId="5705882A" w14:textId="363C8DF5" w:rsidR="00CA1022" w:rsidRDefault="00CA1022" w:rsidP="00CA1022">
      <w:pPr>
        <w:pStyle w:val="noidung"/>
      </w:pPr>
      <w:r>
        <w:t>Chức năng thêm sản phẩm được thiết kế để người dùng có thể bổ sung sản phẩm mới vào danh sách sản phẩm của website. Khi chọn nút thêm sản phẩm, hệ thống sẽ hiển thị một form nhập thông tin gồm tên sản phẩm, giá bán, đường dẫn hình ảnh và mô tả sản phẩm.</w:t>
      </w:r>
    </w:p>
    <w:p w14:paraId="299905E0" w14:textId="4C1ED395" w:rsidR="00CA1022" w:rsidRDefault="00CA1022" w:rsidP="00CA1022">
      <w:pPr>
        <w:pStyle w:val="noidung"/>
      </w:pPr>
      <w:r>
        <w:t>Sau khi người dùng nhập đầy đủ thông tin và chọn lưu, JavaScript sẽ tạo một đối tượng sản phẩm mới. Đối tượng này được thêm vào mảng sản phẩm hiện tại và sau đó cập nhật lại giao diện website.</w:t>
      </w:r>
    </w:p>
    <w:p w14:paraId="694B2044" w14:textId="6E833338" w:rsidR="00CA1022" w:rsidRPr="00CA1022" w:rsidRDefault="00CA1022" w:rsidP="00CA1022">
      <w:pPr>
        <w:pStyle w:val="noidung"/>
      </w:pPr>
      <w:r>
        <w:lastRenderedPageBreak/>
        <w:t>Dữ liệu sau khi thêm cũng được lưu vào LocalStorage để đảm bảo sản phẩm mới không bị mất khi người dùng tải lại trang web.</w:t>
      </w:r>
    </w:p>
    <w:p w14:paraId="7684E6D9" w14:textId="0B83D3A7" w:rsidR="00BC5930" w:rsidRDefault="00BC5930" w:rsidP="00BC5930">
      <w:pPr>
        <w:pStyle w:val="Heading3"/>
      </w:pPr>
      <w:bookmarkStart w:id="97" w:name="_Toc231846133"/>
      <w:r w:rsidRPr="00BC5930">
        <w:t>Chức năng chỉnh sửa sản phẩm</w:t>
      </w:r>
      <w:bookmarkEnd w:id="97"/>
    </w:p>
    <w:p w14:paraId="258F5F59" w14:textId="53C9A83A" w:rsidR="00CA1022" w:rsidRDefault="00CA1022" w:rsidP="00CA1022">
      <w:pPr>
        <w:pStyle w:val="noidung"/>
      </w:pPr>
      <w:r>
        <w:t>Chức năng chỉnh sửa sản phẩm cho phép người dùng thay đổi thông tin của sản phẩm đã có trong danh sách. Khi chọn chức năng sửa, form chỉnh sửa sẽ hiển thị lại các thông tin hiện tại của sản phẩm để người dùng dễ dàng cập nhật.</w:t>
      </w:r>
    </w:p>
    <w:p w14:paraId="0E0F74CC" w14:textId="7A47A7F6" w:rsidR="00CA1022" w:rsidRDefault="00CA1022" w:rsidP="00CA1022">
      <w:pPr>
        <w:pStyle w:val="noidung"/>
      </w:pPr>
      <w:r>
        <w:t>Người dùng có thể chỉnh sửa tên sản phẩm, giá bán, hình ảnh hoặc mô tả sản phẩm. Sau khi lưu thay đổi, JavaScript sẽ tìm đúng sản phẩm cần sửa thông qua mã sản phẩm, sau đó cập nhật lại thông tin trong mảng dữ liệu.</w:t>
      </w:r>
    </w:p>
    <w:p w14:paraId="24EF4541" w14:textId="020079EC" w:rsidR="00CA1022" w:rsidRPr="00CA1022" w:rsidRDefault="00CA1022" w:rsidP="00CA1022">
      <w:pPr>
        <w:pStyle w:val="noidung"/>
      </w:pPr>
      <w:r>
        <w:t>Sau khi chỉnh sửa thành công, giao diện danh sách sản phẩm sẽ được cập nhật lại và dữ liệu mới cũng được lưu vào LocalStorage.</w:t>
      </w:r>
    </w:p>
    <w:p w14:paraId="1A8CA15F" w14:textId="3B78A8DA" w:rsidR="00BC5930" w:rsidRDefault="00BC5930" w:rsidP="00BC5930">
      <w:pPr>
        <w:pStyle w:val="Heading3"/>
      </w:pPr>
      <w:bookmarkStart w:id="98" w:name="_Toc231846134"/>
      <w:r w:rsidRPr="00BC5930">
        <w:t>Chức năng xóa sản phẩm</w:t>
      </w:r>
      <w:bookmarkEnd w:id="98"/>
    </w:p>
    <w:p w14:paraId="0699F91B" w14:textId="3BCACB3D" w:rsidR="00CA1022" w:rsidRDefault="00CA1022" w:rsidP="00CA1022">
      <w:pPr>
        <w:pStyle w:val="noidung"/>
      </w:pPr>
      <w:r>
        <w:t>Chức năng xóa sản phẩm được sử dụng để loại bỏ những sản phẩm không còn cần hiển thị trên website. Khi người dùng chọn xóa một sản phẩm, hệ thống sẽ xác định sản phẩm đó thông qua mã sản phẩm.</w:t>
      </w:r>
    </w:p>
    <w:p w14:paraId="111DD0BA" w14:textId="6DE3BECC" w:rsidR="00CA1022" w:rsidRDefault="00CA1022" w:rsidP="00CA1022">
      <w:pPr>
        <w:pStyle w:val="noidung"/>
      </w:pPr>
      <w:r>
        <w:t>Sau đó, sản phẩm sẽ được xóa khỏi mảng dữ liệu. Giao diện danh sách sản phẩm được cập nhật lại để loại bỏ sản phẩm vừa xóa. Đồng thời, dữ liệu mới cũng được lưu lại vào LocalStorage.</w:t>
      </w:r>
    </w:p>
    <w:p w14:paraId="639E262A" w14:textId="3FDD290A" w:rsidR="00CA1022" w:rsidRPr="00CA1022" w:rsidRDefault="00CA1022" w:rsidP="00CA1022">
      <w:pPr>
        <w:pStyle w:val="noidung"/>
      </w:pPr>
      <w:r>
        <w:t>Chức năng này giúp quá trình quản lý danh sách sản phẩm trở nên thuận tiện hơn, đặc biệt khi cần thay đổi hoặc cập nhật nội dung website.</w:t>
      </w:r>
    </w:p>
    <w:p w14:paraId="11013672" w14:textId="7A017AF7" w:rsidR="00BC5930" w:rsidRDefault="00BC5930" w:rsidP="00BC5930">
      <w:pPr>
        <w:pStyle w:val="Heading3"/>
      </w:pPr>
      <w:bookmarkStart w:id="99" w:name="_Toc231846135"/>
      <w:r w:rsidRPr="00BC5930">
        <w:t>Chức năng lưu trữ dữ liệu</w:t>
      </w:r>
      <w:bookmarkEnd w:id="99"/>
    </w:p>
    <w:p w14:paraId="0B2CB20C" w14:textId="07FA8AC3" w:rsidR="00CA1022" w:rsidRDefault="00CA1022" w:rsidP="00CA1022">
      <w:pPr>
        <w:pStyle w:val="noidung"/>
      </w:pPr>
      <w:r>
        <w:t>Website CoffeeShop sử dụng LocalStorage để lưu trữ dữ liệu sản phẩm trên trình duyệt. Khi website được chạy lần đầu, dữ liệu sản phẩm mặc định sẽ được đưa vào LocalStorage.</w:t>
      </w:r>
    </w:p>
    <w:p w14:paraId="2C452BF7" w14:textId="31AA12F6" w:rsidR="00CA1022" w:rsidRDefault="00CA1022" w:rsidP="00CA1022">
      <w:pPr>
        <w:pStyle w:val="noidung"/>
      </w:pPr>
      <w:r>
        <w:t>Trong quá trình sử dụng, mỗi khi người dùng thêm, sửa hoặc xóa sản phẩm, hệ thống sẽ cập nhật lại mảng sản phẩm và lưu mảng đó vào LocalStorage dưới dạng chuỗi JSON. Khi tải lại trang, dữ liệu sẽ được lấy từ LocalStorage và chuyển về dạng mảng đối tượng để tiếp tục sử dụng.</w:t>
      </w:r>
    </w:p>
    <w:p w14:paraId="19C6DF67" w14:textId="74B463D7" w:rsidR="00CA1022" w:rsidRPr="00CA1022" w:rsidRDefault="00CA1022" w:rsidP="00CA1022">
      <w:pPr>
        <w:pStyle w:val="noidung"/>
      </w:pPr>
      <w:r>
        <w:lastRenderedPageBreak/>
        <w:t>Chức năng này giúp website có thể lưu trữ dữ liệu đơn giản mà không cần dùng đến cơ sở dữ liệu thật hoặc máy chủ backend. Tuy nhiên, dữ liệu chỉ được lưu trên trình duyệt của người dùng nên chưa thể đồng bộ giữa nhiều thiết bị khác nhau.</w:t>
      </w:r>
    </w:p>
    <w:p w14:paraId="4D5B0D2E" w14:textId="7B02E79C" w:rsidR="00BC5930" w:rsidRDefault="00BC5930" w:rsidP="00BC5930">
      <w:pPr>
        <w:pStyle w:val="Heading3"/>
      </w:pPr>
      <w:bookmarkStart w:id="100" w:name="_Toc231846136"/>
      <w:r w:rsidRPr="00BC5930">
        <w:t>Chức năng điều hướng giữa các trang</w:t>
      </w:r>
      <w:bookmarkEnd w:id="100"/>
    </w:p>
    <w:p w14:paraId="11213AB8" w14:textId="340AF598" w:rsidR="00CA1022" w:rsidRDefault="00CA1022" w:rsidP="00CA1022">
      <w:pPr>
        <w:pStyle w:val="noidung"/>
      </w:pPr>
      <w:r>
        <w:t>Website được thiết kế gồm nhiều trang như trang chủ, trang sản phẩm, trang chi tiết sản phẩm và trang liên hệ. Các trang được liên kết với nhau thông qua menu điều hướng và các liên kết trong sản phẩm.</w:t>
      </w:r>
    </w:p>
    <w:p w14:paraId="344090E0" w14:textId="237C9180" w:rsidR="00CA1022" w:rsidRDefault="00CA1022" w:rsidP="00CA1022">
      <w:pPr>
        <w:pStyle w:val="noidung"/>
      </w:pPr>
      <w:r>
        <w:t>Chức năng điều hướng giúp người dùng dễ dàng chuyển đổi giữa các khu vực trong website. Trang chủ dùng để giới thiệu tổng quan, trang sản phẩm dùng để hiển thị danh sách sản phẩm, trang chi tiết dùng để xem thông tin đầy đủ của từng sản phẩm, còn trang liên hệ dùng để hiển thị thông tin liên lạc.</w:t>
      </w:r>
    </w:p>
    <w:p w14:paraId="59683CB1" w14:textId="2C02B512" w:rsidR="00CA1022" w:rsidRPr="00CA1022" w:rsidRDefault="00CA1022" w:rsidP="00CA1022">
      <w:pPr>
        <w:pStyle w:val="noidung"/>
      </w:pPr>
      <w:r>
        <w:t>Việc tách website thành nhiều trang giúp bố cục rõ ràng hơn và giúp người dùng dễ theo dõi nội dung trong quá trình sử dụng.</w:t>
      </w:r>
    </w:p>
    <w:p w14:paraId="606723A3" w14:textId="77777777" w:rsidR="004553D9" w:rsidRDefault="004553D9" w:rsidP="004553D9">
      <w:pPr>
        <w:pStyle w:val="Heading2"/>
      </w:pPr>
      <w:bookmarkStart w:id="101" w:name="_Toc231846137"/>
      <w:r>
        <w:t>Thiết kế giao diện</w:t>
      </w:r>
      <w:bookmarkEnd w:id="101"/>
    </w:p>
    <w:p w14:paraId="6FCF0C83" w14:textId="77777777" w:rsidR="004553D9" w:rsidRDefault="004553D9" w:rsidP="004553D9">
      <w:pPr>
        <w:pStyle w:val="Heading3"/>
      </w:pPr>
      <w:bookmarkStart w:id="102" w:name="_Toc231846138"/>
      <w:r>
        <w:t>Sơ đồ website</w:t>
      </w:r>
      <w:bookmarkEnd w:id="102"/>
    </w:p>
    <w:p w14:paraId="252AA646" w14:textId="0A13EBDA" w:rsidR="00852D74" w:rsidRPr="00852D74" w:rsidRDefault="00A44D05" w:rsidP="00A44D05">
      <w:pPr>
        <w:pStyle w:val="noidung"/>
      </w:pPr>
      <w:r w:rsidRPr="00A44D05">
        <w:t>Cấu trúc tổng thể của website CoffeeShop được thể hiện trong Hình 3.1.</w:t>
      </w:r>
    </w:p>
    <w:p w14:paraId="20F53255" w14:textId="76492849" w:rsidR="00EA7447" w:rsidRDefault="00BB6CC6" w:rsidP="00BB6CC6">
      <w:pPr>
        <w:jc w:val="center"/>
      </w:pPr>
      <w:r>
        <w:rPr>
          <w:noProof/>
        </w:rPr>
        <w:drawing>
          <wp:inline distT="0" distB="0" distL="0" distR="0" wp14:anchorId="6F9B617E" wp14:editId="51680894">
            <wp:extent cx="4869180" cy="3651885"/>
            <wp:effectExtent l="0" t="0" r="7620" b="5715"/>
            <wp:docPr id="731988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88861" name="Picture 73198886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69180" cy="3651885"/>
                    </a:xfrm>
                    <a:prstGeom prst="rect">
                      <a:avLst/>
                    </a:prstGeom>
                  </pic:spPr>
                </pic:pic>
              </a:graphicData>
            </a:graphic>
          </wp:inline>
        </w:drawing>
      </w:r>
    </w:p>
    <w:p w14:paraId="751FF7CC" w14:textId="27BCC51A" w:rsidR="002D378E" w:rsidRDefault="00EA7447" w:rsidP="00A44D05">
      <w:pPr>
        <w:pStyle w:val="Caption"/>
      </w:pPr>
      <w:bookmarkStart w:id="103" w:name="_Toc231846155"/>
      <w:r>
        <w:t xml:space="preserve">Hình </w:t>
      </w:r>
      <w:r w:rsidR="001B652D">
        <w:fldChar w:fldCharType="begin"/>
      </w:r>
      <w:r w:rsidR="001B652D">
        <w:instrText xml:space="preserve"> STYLEREF 1 \s </w:instrText>
      </w:r>
      <w:r w:rsidR="001B652D">
        <w:fldChar w:fldCharType="separate"/>
      </w:r>
      <w:r w:rsidR="001B652D">
        <w:rPr>
          <w:noProof/>
        </w:rPr>
        <w:t>3</w:t>
      </w:r>
      <w:r w:rsidR="001B652D">
        <w:fldChar w:fldCharType="end"/>
      </w:r>
      <w:r w:rsidR="001B652D">
        <w:t>.</w:t>
      </w:r>
      <w:r w:rsidR="001B652D">
        <w:fldChar w:fldCharType="begin"/>
      </w:r>
      <w:r w:rsidR="001B652D">
        <w:instrText xml:space="preserve"> SEQ Hình \* ARABIC \s 1 </w:instrText>
      </w:r>
      <w:r w:rsidR="001B652D">
        <w:fldChar w:fldCharType="separate"/>
      </w:r>
      <w:r w:rsidR="001B652D">
        <w:rPr>
          <w:noProof/>
        </w:rPr>
        <w:t>1</w:t>
      </w:r>
      <w:r w:rsidR="001B652D">
        <w:fldChar w:fldCharType="end"/>
      </w:r>
      <w:r>
        <w:t xml:space="preserve"> </w:t>
      </w:r>
      <w:r w:rsidRPr="006A4332">
        <w:t>Sơ đồ cấu trúc website CoffeeShop</w:t>
      </w:r>
      <w:bookmarkEnd w:id="103"/>
    </w:p>
    <w:p w14:paraId="0B8EA821" w14:textId="6E87F628" w:rsidR="00BB6CC6" w:rsidRPr="00BB6CC6" w:rsidRDefault="00BB6CC6" w:rsidP="00BB6CC6">
      <w:pPr>
        <w:pStyle w:val="noidung"/>
      </w:pPr>
      <w:r w:rsidRPr="00BB6CC6">
        <w:lastRenderedPageBreak/>
        <w:t>Sơ đồ website CoffeeShop thể hiện cấu trúc tổng quát của hệ thống và mối liên kết giữa các trang chính trong website. Theo sơ đồ, website gồm các trang: trang chủ, trang giới thiệu, trang sản phẩm, trang chi tiết sản phẩm và trang liên hệ. Từ trang chủ, người dùng có thể truy cập đến trang giới thiệu để tìm hiểu thêm về CoffeeShop, xem các nội dung như phần giới thiệu chung, sứ mệnh, tầm nhìn và giá trị mà cửa hàng hướng đến. Đồng thời, từ trang chủ hoặc trang giới thiệu, người dùng cũng có thể chuyển sang trang sản phẩm để xem danh sách các sản phẩm cà phê hiện có. Khi chọn một sản phẩm cụ thể, hệ thống sẽ chuyển sang trang chi tiết sản phẩm để hiển thị đầy đủ thông tin như hình ảnh, tên sản phẩm, giá bán, mô tả chi tiết và nút quay lại danh sách sản phẩm.</w:t>
      </w:r>
    </w:p>
    <w:p w14:paraId="384EC6D9" w14:textId="18B7774A" w:rsidR="00BB6CC6" w:rsidRPr="00BB6CC6" w:rsidRDefault="00BB6CC6" w:rsidP="00BB6CC6">
      <w:pPr>
        <w:pStyle w:val="noidung"/>
      </w:pPr>
      <w:r w:rsidRPr="00BB6CC6">
        <w:t>Ngoài ra, trang sản phẩm còn hỗ trợ các chức năng quản lý dữ liệu như thêm, sửa và xóa sản phẩm. Dữ liệu sản phẩm trong website được lưu trữ bằng mảng đối tượng trong JavaScript kết hợp với LocalStorage. Cách thiết kế này giúp website có thể mô phỏng quá trình quản lý sản phẩm cơ bản mà chưa cần sử dụng cơ sở dữ liệu thật hoặc máy chủ backend. Bên cạnh đó, trang liên hệ được sử dụng để cung cấp các thông tin như địa chỉ, email, số điện thoại và fanpage của CoffeeShop, giúp người dùng dễ dàng liên hệ khi cần thiết.</w:t>
      </w:r>
    </w:p>
    <w:p w14:paraId="45C878F4" w14:textId="77777777" w:rsidR="004553D9" w:rsidRDefault="004553D9" w:rsidP="004553D9">
      <w:pPr>
        <w:pStyle w:val="Heading3"/>
      </w:pPr>
      <w:bookmarkStart w:id="104" w:name="_Toc231846139"/>
      <w:r>
        <w:t>Giao diện trang chủ</w:t>
      </w:r>
      <w:bookmarkEnd w:id="104"/>
    </w:p>
    <w:p w14:paraId="64F93CFE" w14:textId="30AF75D3" w:rsidR="00A44D05" w:rsidRPr="00A44D05" w:rsidRDefault="00600968" w:rsidP="00A44D05">
      <w:pPr>
        <w:pStyle w:val="noidung"/>
      </w:pPr>
      <w:r>
        <w:t>G</w:t>
      </w:r>
      <w:r w:rsidR="00A44D05" w:rsidRPr="00A44D05">
        <w:t xml:space="preserve">iao diện trang chủ của website CoffeeShop được </w:t>
      </w:r>
      <w:r>
        <w:t>phác thảo</w:t>
      </w:r>
      <w:r w:rsidR="00A44D05" w:rsidRPr="00A44D05">
        <w:t xml:space="preserve"> trong Hình 3.2.</w:t>
      </w:r>
    </w:p>
    <w:p w14:paraId="65F5FC11" w14:textId="77777777" w:rsidR="00EA7447" w:rsidRDefault="0059500C" w:rsidP="00EA7447">
      <w:pPr>
        <w:keepNext/>
      </w:pPr>
      <w:r>
        <w:rPr>
          <w:noProof/>
        </w:rPr>
        <w:lastRenderedPageBreak/>
        <w:drawing>
          <wp:inline distT="0" distB="0" distL="0" distR="0" wp14:anchorId="4B50327D" wp14:editId="1208480E">
            <wp:extent cx="5580380" cy="8056245"/>
            <wp:effectExtent l="0" t="0" r="1270" b="1905"/>
            <wp:docPr id="618743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43321" name="Picture 618743321"/>
                    <pic:cNvPicPr/>
                  </pic:nvPicPr>
                  <pic:blipFill>
                    <a:blip r:embed="rId11">
                      <a:extLst>
                        <a:ext uri="{28A0092B-C50C-407E-A947-70E740481C1C}">
                          <a14:useLocalDpi xmlns:a14="http://schemas.microsoft.com/office/drawing/2010/main" val="0"/>
                        </a:ext>
                      </a:extLst>
                    </a:blip>
                    <a:stretch>
                      <a:fillRect/>
                    </a:stretch>
                  </pic:blipFill>
                  <pic:spPr>
                    <a:xfrm>
                      <a:off x="0" y="0"/>
                      <a:ext cx="5580380" cy="8056245"/>
                    </a:xfrm>
                    <a:prstGeom prst="rect">
                      <a:avLst/>
                    </a:prstGeom>
                  </pic:spPr>
                </pic:pic>
              </a:graphicData>
            </a:graphic>
          </wp:inline>
        </w:drawing>
      </w:r>
    </w:p>
    <w:p w14:paraId="4E76C6EC" w14:textId="5CA9E9F6" w:rsidR="0059500C" w:rsidRDefault="00EA7447" w:rsidP="00EA7447">
      <w:pPr>
        <w:pStyle w:val="Caption"/>
      </w:pPr>
      <w:bookmarkStart w:id="105" w:name="_Toc231846156"/>
      <w:r>
        <w:t xml:space="preserve">Hình </w:t>
      </w:r>
      <w:r w:rsidR="001B652D">
        <w:fldChar w:fldCharType="begin"/>
      </w:r>
      <w:r w:rsidR="001B652D">
        <w:instrText xml:space="preserve"> STYLEREF 1 \s </w:instrText>
      </w:r>
      <w:r w:rsidR="001B652D">
        <w:fldChar w:fldCharType="separate"/>
      </w:r>
      <w:r w:rsidR="001B652D">
        <w:rPr>
          <w:noProof/>
        </w:rPr>
        <w:t>3</w:t>
      </w:r>
      <w:r w:rsidR="001B652D">
        <w:fldChar w:fldCharType="end"/>
      </w:r>
      <w:r w:rsidR="001B652D">
        <w:t>.</w:t>
      </w:r>
      <w:r w:rsidR="001B652D">
        <w:fldChar w:fldCharType="begin"/>
      </w:r>
      <w:r w:rsidR="001B652D">
        <w:instrText xml:space="preserve"> SEQ Hình \* ARABIC \s 1 </w:instrText>
      </w:r>
      <w:r w:rsidR="001B652D">
        <w:fldChar w:fldCharType="separate"/>
      </w:r>
      <w:r w:rsidR="001B652D">
        <w:rPr>
          <w:noProof/>
        </w:rPr>
        <w:t>2</w:t>
      </w:r>
      <w:r w:rsidR="001B652D">
        <w:fldChar w:fldCharType="end"/>
      </w:r>
      <w:r>
        <w:t xml:space="preserve"> Phác thảo giao diện trang chủ</w:t>
      </w:r>
      <w:bookmarkEnd w:id="105"/>
    </w:p>
    <w:p w14:paraId="49066E87" w14:textId="231300A8" w:rsidR="001463A5" w:rsidRDefault="001463A5" w:rsidP="001463A5">
      <w:pPr>
        <w:pStyle w:val="noidung"/>
      </w:pPr>
      <w:r>
        <w:t xml:space="preserve">Phác thảo giao diện trang chủ được xây dựng nhằm thể hiện bố cục tổng quát của website CoffeeShop trước khi thiết kế giao diện hoàn chỉnh bằng HTML và CSS. </w:t>
      </w:r>
      <w:r>
        <w:lastRenderedPageBreak/>
        <w:t>Bản phác thảo giúp xác định vị trí các thành phần chính như header, hero, khu vực sản phẩm bán chạy, feedback khách hàng và footer.</w:t>
      </w:r>
    </w:p>
    <w:p w14:paraId="082DBD9A" w14:textId="5DCC9C1C" w:rsidR="001463A5" w:rsidRDefault="001463A5" w:rsidP="001463A5">
      <w:pPr>
        <w:pStyle w:val="noidung"/>
      </w:pPr>
      <w:r>
        <w:t>Phần đầu trang gồm header và hero. Header được đặt ở vị trí trên cùng, bao gồm logo, thanh điều hướng và biểu tượng tìm kiếm. Các mục điều hướng như Trang chủ, Sản phẩm, Liên hệ và Đăng nhập giúp người dùng dễ dàng di chuyển giữa các trang trong website.</w:t>
      </w:r>
    </w:p>
    <w:p w14:paraId="7B6BE1A4" w14:textId="0D8DB7B7" w:rsidR="001463A5" w:rsidRDefault="001463A5" w:rsidP="001463A5">
      <w:pPr>
        <w:pStyle w:val="noidung"/>
      </w:pPr>
      <w:r>
        <w:t>Bên dưới header là khu vực hero, được chia thành hai phần. Bên trái là nội dung giới thiệu với dòng chữ “Welcome”, tiêu đề chính, đoạn mô tả ngắn và nút “Đặt hàng”. Bên phải là khung hình ảnh minh họa liên quan đến cà phê. Cách bố trí này giúp trang chủ có sự cân đối giữa nội dung và hình ảnh.</w:t>
      </w:r>
    </w:p>
    <w:p w14:paraId="793FC5B5" w14:textId="10CD9D48" w:rsidR="001463A5" w:rsidRDefault="001463A5" w:rsidP="001463A5">
      <w:pPr>
        <w:pStyle w:val="noidung"/>
      </w:pPr>
      <w:r>
        <w:t>Khu vực tiếp theo là phần “BEST SELLER”, dùng để hiển thị các sản phẩm nổi bật của CoffeeShop. Mỗi sản phẩm được trình bày dưới dạng thẻ gồm hình ảnh, tên sản phẩm, mô tả ngắn, giá bán và nút đặt hàng. Cách sắp xếp theo hàng ngang giúp người dùng dễ dàng quan sát sản phẩm.</w:t>
      </w:r>
    </w:p>
    <w:p w14:paraId="2FCA79C9" w14:textId="3B1796AB" w:rsidR="001463A5" w:rsidRDefault="001463A5" w:rsidP="001463A5">
      <w:pPr>
        <w:pStyle w:val="noidung"/>
      </w:pPr>
      <w:r>
        <w:t>Phần feedback khách hàng được dùng để hiển thị các đánh giá và cảm nhận của khách hàng sau khi sử dụng sản phẩm. Khu vực này giúp giao diện trở nên sinh động hơn và tạo sự tin tưởng cho người dùng.</w:t>
      </w:r>
    </w:p>
    <w:p w14:paraId="1FE7992E" w14:textId="05AEEEFD" w:rsidR="001463A5" w:rsidRPr="001463A5" w:rsidRDefault="001463A5" w:rsidP="001463A5">
      <w:pPr>
        <w:pStyle w:val="noidung"/>
      </w:pPr>
      <w:r>
        <w:t>Cuối trang là phần footer, bao gồm logo, thông tin người làm web, thông tin liên hệ và các biểu tượng mạng xã hội. Nhìn chung, phác thảo trang chủ có bố cục rõ ràng, dễ theo dõi và phù hợp với mục tiêu giới thiệu sản phẩm cà phê của website CoffeeShop.</w:t>
      </w:r>
    </w:p>
    <w:p w14:paraId="1FD79EA2" w14:textId="64601F43" w:rsidR="00B54D13" w:rsidRDefault="00B54D13" w:rsidP="00B54D13">
      <w:pPr>
        <w:pStyle w:val="Heading3"/>
      </w:pPr>
      <w:bookmarkStart w:id="106" w:name="_Toc231846140"/>
      <w:r>
        <w:lastRenderedPageBreak/>
        <w:t>Giao diện trang giới thiệu</w:t>
      </w:r>
      <w:bookmarkEnd w:id="106"/>
    </w:p>
    <w:p w14:paraId="0A44082B" w14:textId="77777777" w:rsidR="00B54D13" w:rsidRDefault="00B54D13" w:rsidP="00B54D13">
      <w:pPr>
        <w:keepNext/>
      </w:pPr>
      <w:r>
        <w:rPr>
          <w:noProof/>
        </w:rPr>
        <w:drawing>
          <wp:inline distT="0" distB="0" distL="0" distR="0" wp14:anchorId="0E8B493C" wp14:editId="2069E2C8">
            <wp:extent cx="5580380" cy="8403590"/>
            <wp:effectExtent l="0" t="0" r="1270" b="0"/>
            <wp:docPr id="13880908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90882" name="Picture 1388090882"/>
                    <pic:cNvPicPr/>
                  </pic:nvPicPr>
                  <pic:blipFill>
                    <a:blip r:embed="rId12">
                      <a:extLst>
                        <a:ext uri="{28A0092B-C50C-407E-A947-70E740481C1C}">
                          <a14:useLocalDpi xmlns:a14="http://schemas.microsoft.com/office/drawing/2010/main" val="0"/>
                        </a:ext>
                      </a:extLst>
                    </a:blip>
                    <a:stretch>
                      <a:fillRect/>
                    </a:stretch>
                  </pic:blipFill>
                  <pic:spPr>
                    <a:xfrm>
                      <a:off x="0" y="0"/>
                      <a:ext cx="5580380" cy="8403590"/>
                    </a:xfrm>
                    <a:prstGeom prst="rect">
                      <a:avLst/>
                    </a:prstGeom>
                  </pic:spPr>
                </pic:pic>
              </a:graphicData>
            </a:graphic>
          </wp:inline>
        </w:drawing>
      </w:r>
    </w:p>
    <w:p w14:paraId="206CA82A" w14:textId="14DF9A37" w:rsidR="00B54D13" w:rsidRDefault="00B54D13" w:rsidP="00B54D13">
      <w:pPr>
        <w:pStyle w:val="Caption"/>
      </w:pPr>
      <w:bookmarkStart w:id="107" w:name="_Toc231846157"/>
      <w:r>
        <w:t xml:space="preserve">Hình </w:t>
      </w:r>
      <w:r w:rsidR="001B652D">
        <w:fldChar w:fldCharType="begin"/>
      </w:r>
      <w:r w:rsidR="001B652D">
        <w:instrText xml:space="preserve"> STYLEREF 1 \s </w:instrText>
      </w:r>
      <w:r w:rsidR="001B652D">
        <w:fldChar w:fldCharType="separate"/>
      </w:r>
      <w:r w:rsidR="001B652D">
        <w:rPr>
          <w:noProof/>
        </w:rPr>
        <w:t>3</w:t>
      </w:r>
      <w:r w:rsidR="001B652D">
        <w:fldChar w:fldCharType="end"/>
      </w:r>
      <w:r w:rsidR="001B652D">
        <w:t>.</w:t>
      </w:r>
      <w:r w:rsidR="001B652D">
        <w:fldChar w:fldCharType="begin"/>
      </w:r>
      <w:r w:rsidR="001B652D">
        <w:instrText xml:space="preserve"> SEQ Hình \* ARABIC \s 1 </w:instrText>
      </w:r>
      <w:r w:rsidR="001B652D">
        <w:fldChar w:fldCharType="separate"/>
      </w:r>
      <w:r w:rsidR="001B652D">
        <w:rPr>
          <w:noProof/>
        </w:rPr>
        <w:t>3</w:t>
      </w:r>
      <w:r w:rsidR="001B652D">
        <w:fldChar w:fldCharType="end"/>
      </w:r>
      <w:r>
        <w:t xml:space="preserve"> Phác thảo giao diện trang giới thiệu</w:t>
      </w:r>
      <w:bookmarkEnd w:id="107"/>
    </w:p>
    <w:p w14:paraId="6EB191B1" w14:textId="37D7D370" w:rsidR="001712FA" w:rsidRDefault="001712FA" w:rsidP="001712FA">
      <w:pPr>
        <w:pStyle w:val="noidung"/>
      </w:pPr>
      <w:r>
        <w:lastRenderedPageBreak/>
        <w:t>Giao diện trang giới thiệu được xây dựng nhằm cung cấp thông tin tổng quan về CoffeeShop, giúp người dùng hiểu rõ hơn về thương hiệu, sứ mệnh, tầm nhìn và các giá trị mà cửa hàng hướng đến.</w:t>
      </w:r>
    </w:p>
    <w:p w14:paraId="036DD4EE" w14:textId="6DD736A4" w:rsidR="001712FA" w:rsidRDefault="001712FA" w:rsidP="001712FA">
      <w:pPr>
        <w:pStyle w:val="noidung"/>
      </w:pPr>
      <w:r>
        <w:t>Trang vẫn giữ bố cục chung của website gồm header, hero, nội dung chính và footer. Phần header có logo, thanh điều hướng và biểu tượng tìm kiếm, giúp người dùng dễ dàng chuyển đến các trang khác như Trang chủ, Sản phẩm, Liên hệ và Đăng nhập.</w:t>
      </w:r>
    </w:p>
    <w:p w14:paraId="1B50315F" w14:textId="7458324D" w:rsidR="001712FA" w:rsidRDefault="001712FA" w:rsidP="001712FA">
      <w:pPr>
        <w:pStyle w:val="noidung"/>
      </w:pPr>
      <w:r>
        <w:t>Khu vực hero được chia thành hai phần. Bên trái là nội dung giới thiệu ngắn với tiêu đề, mô tả và nút “Đặt Hàng”. Bên phải là khung hình ảnh minh họa, giúp giao diện cân đối và trực quan hơn.</w:t>
      </w:r>
    </w:p>
    <w:p w14:paraId="2BC0C33E" w14:textId="768EB692" w:rsidR="001712FA" w:rsidRDefault="001712FA" w:rsidP="001712FA">
      <w:pPr>
        <w:pStyle w:val="noidung"/>
      </w:pPr>
      <w:r>
        <w:t>Phần nội dung chính trình bày thông tin về CoffeeShop, bao gồm mục tiêu mang đến sản phẩm cà phê chất lượng và trải nghiệm tốt cho khách hàng. Bên cạnh đó, các khối Sứ mệnh, Tầm nhìn và Giá trị được trình bày rõ ràng, giúp người dùng dễ nắm bắt nội dung.</w:t>
      </w:r>
    </w:p>
    <w:p w14:paraId="46F48963" w14:textId="1D0EF3DF" w:rsidR="001712FA" w:rsidRPr="001712FA" w:rsidRDefault="001712FA" w:rsidP="001712FA">
      <w:pPr>
        <w:pStyle w:val="noidung"/>
      </w:pPr>
      <w:r>
        <w:t>Cuối trang là footer, cung cấp thông tin người làm web, thông tin liên hệ và các biểu tượng mạng xã hội. Nhìn chung, trang giới thiệu có bố cục đơn giản, rõ ràng và phù hợp với mục tiêu giới thiệu thương hiệu CoffeeShop.</w:t>
      </w:r>
    </w:p>
    <w:p w14:paraId="24BE9B01" w14:textId="11A3F288" w:rsidR="00D724C7" w:rsidRDefault="004553D9" w:rsidP="00AE636C">
      <w:pPr>
        <w:pStyle w:val="Heading3"/>
      </w:pPr>
      <w:bookmarkStart w:id="108" w:name="_Toc231846141"/>
      <w:r>
        <w:lastRenderedPageBreak/>
        <w:t xml:space="preserve">Giao diện trang </w:t>
      </w:r>
      <w:r w:rsidR="00F645FF">
        <w:t>sản phẩm</w:t>
      </w:r>
      <w:bookmarkEnd w:id="108"/>
    </w:p>
    <w:p w14:paraId="630E7845" w14:textId="77777777" w:rsidR="00EA7447" w:rsidRDefault="00EA7447" w:rsidP="00EA7447">
      <w:pPr>
        <w:keepNext/>
      </w:pPr>
      <w:r>
        <w:rPr>
          <w:noProof/>
        </w:rPr>
        <w:drawing>
          <wp:inline distT="0" distB="0" distL="0" distR="0" wp14:anchorId="22CBF8EC" wp14:editId="571CA565">
            <wp:extent cx="5580380" cy="8437245"/>
            <wp:effectExtent l="0" t="0" r="1270" b="1905"/>
            <wp:docPr id="532651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5117" name="Picture 53265117"/>
                    <pic:cNvPicPr/>
                  </pic:nvPicPr>
                  <pic:blipFill>
                    <a:blip r:embed="rId13">
                      <a:extLst>
                        <a:ext uri="{28A0092B-C50C-407E-A947-70E740481C1C}">
                          <a14:useLocalDpi xmlns:a14="http://schemas.microsoft.com/office/drawing/2010/main" val="0"/>
                        </a:ext>
                      </a:extLst>
                    </a:blip>
                    <a:stretch>
                      <a:fillRect/>
                    </a:stretch>
                  </pic:blipFill>
                  <pic:spPr>
                    <a:xfrm>
                      <a:off x="0" y="0"/>
                      <a:ext cx="5580380" cy="8437245"/>
                    </a:xfrm>
                    <a:prstGeom prst="rect">
                      <a:avLst/>
                    </a:prstGeom>
                  </pic:spPr>
                </pic:pic>
              </a:graphicData>
            </a:graphic>
          </wp:inline>
        </w:drawing>
      </w:r>
    </w:p>
    <w:p w14:paraId="5416068E" w14:textId="6FAC62A9" w:rsidR="000D2C38" w:rsidRDefault="00EA7447" w:rsidP="001712FA">
      <w:pPr>
        <w:pStyle w:val="Caption"/>
      </w:pPr>
      <w:bookmarkStart w:id="109" w:name="_Toc231846158"/>
      <w:r>
        <w:t xml:space="preserve">Hình </w:t>
      </w:r>
      <w:r w:rsidR="001B652D">
        <w:fldChar w:fldCharType="begin"/>
      </w:r>
      <w:r w:rsidR="001B652D">
        <w:instrText xml:space="preserve"> STYLEREF 1 \s </w:instrText>
      </w:r>
      <w:r w:rsidR="001B652D">
        <w:fldChar w:fldCharType="separate"/>
      </w:r>
      <w:r w:rsidR="001B652D">
        <w:rPr>
          <w:noProof/>
        </w:rPr>
        <w:t>3</w:t>
      </w:r>
      <w:r w:rsidR="001B652D">
        <w:fldChar w:fldCharType="end"/>
      </w:r>
      <w:r w:rsidR="001B652D">
        <w:t>.</w:t>
      </w:r>
      <w:r w:rsidR="001B652D">
        <w:fldChar w:fldCharType="begin"/>
      </w:r>
      <w:r w:rsidR="001B652D">
        <w:instrText xml:space="preserve"> SEQ Hình \* ARABIC \s 1 </w:instrText>
      </w:r>
      <w:r w:rsidR="001B652D">
        <w:fldChar w:fldCharType="separate"/>
      </w:r>
      <w:r w:rsidR="001B652D">
        <w:rPr>
          <w:noProof/>
        </w:rPr>
        <w:t>4</w:t>
      </w:r>
      <w:r w:rsidR="001B652D">
        <w:fldChar w:fldCharType="end"/>
      </w:r>
      <w:r>
        <w:t xml:space="preserve"> Phác thảo giao diện trang sản phẩm</w:t>
      </w:r>
      <w:bookmarkEnd w:id="109"/>
    </w:p>
    <w:p w14:paraId="79DCF793" w14:textId="02C2158D" w:rsidR="001712FA" w:rsidRDefault="001712FA" w:rsidP="001712FA">
      <w:pPr>
        <w:pStyle w:val="noidung"/>
      </w:pPr>
      <w:r>
        <w:lastRenderedPageBreak/>
        <w:t>Phác thảo giao diện trang sản phẩm được xây dựng nhằm thể hiện bố cục tổng quát của trang hiển thị danh sách sản phẩm trong website CoffeeShop. Đây là trang quan trọng vì cho phép người dùng xem các sản phẩm cà phê hiện có, theo dõi thông tin cơ bản và chuyển sang trang chi tiết sản phẩm khi cần.</w:t>
      </w:r>
    </w:p>
    <w:p w14:paraId="411A2494" w14:textId="6AC1728D" w:rsidR="001712FA" w:rsidRDefault="001712FA" w:rsidP="001712FA">
      <w:pPr>
        <w:pStyle w:val="noidung"/>
      </w:pPr>
      <w:r>
        <w:t>Phần đầu trang vẫn giữ cấu trúc chung của website, bao gồm logo, thanh điều hướng và biểu tượng tìm kiếm. Các mục điều hướng như Trang chủ, Sản phẩm, Liên hệ và Đăng nhập giúp người dùng dễ dàng di chuyển giữa các trang. Bên dưới header là khu vực hero gồm phần nội dung giới thiệu ở bên trái và khung hình ảnh minh họa ở bên phải. Cách bố trí này giúp giao diện cân đối và giữ được thông điệp chính của CoffeeShop.</w:t>
      </w:r>
    </w:p>
    <w:p w14:paraId="6D419AAA" w14:textId="1A546B23" w:rsidR="001712FA" w:rsidRDefault="001712FA" w:rsidP="001712FA">
      <w:pPr>
        <w:pStyle w:val="noidung"/>
      </w:pPr>
      <w:r>
        <w:t>Khu vực chính của trang là danh sách sản phẩm. Các sản phẩm được trình bày dưới dạng thẻ sản phẩm và sắp xếp theo dạng lưới nhiều cột. Mỗi thẻ gồm hình ảnh, tên sản phẩm, giá bán, mô tả ngắn và nút chức năng. Cách trình bày này giúp người dùng dễ dàng quan sát nhiều sản phẩm cùng lúc và nhanh chóng nắm được thông tin cơ bản của từng sản phẩm.</w:t>
      </w:r>
    </w:p>
    <w:p w14:paraId="47591BF3" w14:textId="339ED503" w:rsidR="001712FA" w:rsidRDefault="001712FA" w:rsidP="001712FA">
      <w:pPr>
        <w:pStyle w:val="noidung"/>
      </w:pPr>
      <w:r>
        <w:t>Bên dưới danh sách sản phẩm có nút “Chỉnh sửa”, dùng để mô phỏng chức năng quản lý sản phẩm. Khi bật chế độ chỉnh sửa, người dùng có thể thực hiện các thao tác như thêm, sửa hoặc xóa sản phẩm. Đây là điểm khác biệt của trang sản phẩm vì ngoài chức năng hiển thị dữ liệu, trang còn hỗ trợ thao tác quản lý sản phẩm bằng JavaScript.</w:t>
      </w:r>
    </w:p>
    <w:p w14:paraId="7A811A44" w14:textId="409217D6" w:rsidR="001712FA" w:rsidRPr="001712FA" w:rsidRDefault="001712FA" w:rsidP="001712FA">
      <w:pPr>
        <w:pStyle w:val="noidung"/>
      </w:pPr>
      <w:r>
        <w:t>Cuối trang là phần footer, bao gồm logo, thông tin người làm web, thông tin liên hệ và các biểu tượng mạng xã hội. Footer giúp hoàn thiện bố cục tổng thể và tạo sự thống nhất với các trang còn lại trong website. Nhìn chung, phác thảo trang sản phẩm có bố cục rõ ràng, dễ quan sát và phù hợp với mục tiêu giới thiệu, quản lý sản phẩm của website CoffeeShop.</w:t>
      </w:r>
    </w:p>
    <w:p w14:paraId="0BD59229" w14:textId="211B82FC" w:rsidR="00F645FF" w:rsidRDefault="00F645FF" w:rsidP="00F645FF">
      <w:pPr>
        <w:pStyle w:val="Heading3"/>
      </w:pPr>
      <w:bookmarkStart w:id="110" w:name="_Toc231846142"/>
      <w:r w:rsidRPr="00F645FF">
        <w:lastRenderedPageBreak/>
        <w:t>Giao diện trang chi tiết sản phẩm</w:t>
      </w:r>
      <w:bookmarkEnd w:id="110"/>
    </w:p>
    <w:p w14:paraId="0D03E89A" w14:textId="77777777" w:rsidR="00EA7447" w:rsidRDefault="00EA7447" w:rsidP="00EA7447">
      <w:pPr>
        <w:keepNext/>
      </w:pPr>
      <w:r>
        <w:rPr>
          <w:noProof/>
        </w:rPr>
        <w:drawing>
          <wp:inline distT="0" distB="0" distL="0" distR="0" wp14:anchorId="0D33E240" wp14:editId="24489DF2">
            <wp:extent cx="5580380" cy="6534150"/>
            <wp:effectExtent l="0" t="0" r="1270" b="0"/>
            <wp:docPr id="11464886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88663" name="Picture 1146488663"/>
                    <pic:cNvPicPr/>
                  </pic:nvPicPr>
                  <pic:blipFill>
                    <a:blip r:embed="rId14">
                      <a:extLst>
                        <a:ext uri="{28A0092B-C50C-407E-A947-70E740481C1C}">
                          <a14:useLocalDpi xmlns:a14="http://schemas.microsoft.com/office/drawing/2010/main" val="0"/>
                        </a:ext>
                      </a:extLst>
                    </a:blip>
                    <a:stretch>
                      <a:fillRect/>
                    </a:stretch>
                  </pic:blipFill>
                  <pic:spPr>
                    <a:xfrm>
                      <a:off x="0" y="0"/>
                      <a:ext cx="5580380" cy="6534150"/>
                    </a:xfrm>
                    <a:prstGeom prst="rect">
                      <a:avLst/>
                    </a:prstGeom>
                  </pic:spPr>
                </pic:pic>
              </a:graphicData>
            </a:graphic>
          </wp:inline>
        </w:drawing>
      </w:r>
    </w:p>
    <w:p w14:paraId="18036F89" w14:textId="0D120D64" w:rsidR="00EA7447" w:rsidRPr="00EA7447" w:rsidRDefault="00EA7447" w:rsidP="00EA7447">
      <w:pPr>
        <w:pStyle w:val="Caption"/>
      </w:pPr>
      <w:bookmarkStart w:id="111" w:name="_Toc231846159"/>
      <w:r>
        <w:t xml:space="preserve">Hình </w:t>
      </w:r>
      <w:r w:rsidR="001B652D">
        <w:fldChar w:fldCharType="begin"/>
      </w:r>
      <w:r w:rsidR="001B652D">
        <w:instrText xml:space="preserve"> STYLEREF 1 \s </w:instrText>
      </w:r>
      <w:r w:rsidR="001B652D">
        <w:fldChar w:fldCharType="separate"/>
      </w:r>
      <w:r w:rsidR="001B652D">
        <w:rPr>
          <w:noProof/>
        </w:rPr>
        <w:t>3</w:t>
      </w:r>
      <w:r w:rsidR="001B652D">
        <w:fldChar w:fldCharType="end"/>
      </w:r>
      <w:r w:rsidR="001B652D">
        <w:t>.</w:t>
      </w:r>
      <w:r w:rsidR="001B652D">
        <w:fldChar w:fldCharType="begin"/>
      </w:r>
      <w:r w:rsidR="001B652D">
        <w:instrText xml:space="preserve"> SEQ Hình \* ARABIC \s 1 </w:instrText>
      </w:r>
      <w:r w:rsidR="001B652D">
        <w:fldChar w:fldCharType="separate"/>
      </w:r>
      <w:r w:rsidR="001B652D">
        <w:rPr>
          <w:noProof/>
        </w:rPr>
        <w:t>5</w:t>
      </w:r>
      <w:r w:rsidR="001B652D">
        <w:fldChar w:fldCharType="end"/>
      </w:r>
      <w:r>
        <w:t xml:space="preserve"> Phác thảo giao diện trang chi tiết sản phẩm</w:t>
      </w:r>
      <w:bookmarkEnd w:id="111"/>
    </w:p>
    <w:p w14:paraId="3311BF91" w14:textId="6F03965B" w:rsidR="00F645FF" w:rsidRDefault="00F645FF" w:rsidP="00F645FF">
      <w:pPr>
        <w:pStyle w:val="noidung"/>
      </w:pPr>
      <w:r>
        <w:t>Giao diện trang chi tiết sản phẩm được sử dụng để hiển thị thông tin đầy đủ của một sản phẩm mà người dùng đã chọn từ trang sản phẩm. Trang này cũng có header, menu điều hướng, hero và footer tương tự các trang còn lại nhằm giữ sự đồng bộ trong thiết kế.</w:t>
      </w:r>
    </w:p>
    <w:p w14:paraId="4875A459" w14:textId="77AC0E4D" w:rsidR="00F645FF" w:rsidRDefault="00F645FF" w:rsidP="00F645FF">
      <w:pPr>
        <w:pStyle w:val="noidung"/>
      </w:pPr>
      <w:r>
        <w:t xml:space="preserve">Phần nội dung chính của trang chi tiết nằm trong khu vực productDetail. Thông tin sản phẩm được hiển thị bằng JavaScript dựa trên mã sản phẩm được truyền qua </w:t>
      </w:r>
      <w:r>
        <w:lastRenderedPageBreak/>
        <w:t>URL Parameter. Các thông tin được hiển thị gồm hình ảnh sản phẩm, tên sản phẩm, giá bán, mô tả chi tiết và nút “Thêm vào giỏ hàng”.</w:t>
      </w:r>
    </w:p>
    <w:p w14:paraId="494BFA90" w14:textId="642EB5DC" w:rsidR="00F645FF" w:rsidRDefault="00F645FF" w:rsidP="00F645FF">
      <w:pPr>
        <w:pStyle w:val="noidung"/>
      </w:pPr>
      <w:r>
        <w:t>Thiết kế trang chi tiết giúp người dùng xem rõ hơn thông tin của từng sản phẩm thay vì chỉ xem mô tả ngắn ở trang danh sách. Đây là phần quan trọng giúp website có cấu trúc giống một website bán hàng cơ bản.</w:t>
      </w:r>
    </w:p>
    <w:p w14:paraId="04F53AF6" w14:textId="4343EC7B" w:rsidR="00F645FF" w:rsidRDefault="00F645FF" w:rsidP="00F645FF">
      <w:pPr>
        <w:pStyle w:val="Heading3"/>
      </w:pPr>
      <w:bookmarkStart w:id="112" w:name="_Toc231846143"/>
      <w:r w:rsidRPr="00F645FF">
        <w:t>Giao diện trang liên hệ</w:t>
      </w:r>
      <w:bookmarkEnd w:id="112"/>
    </w:p>
    <w:p w14:paraId="0D4E3BF4" w14:textId="77777777" w:rsidR="00EA7447" w:rsidRDefault="00EA7447" w:rsidP="00EA7447">
      <w:pPr>
        <w:keepNext/>
      </w:pPr>
      <w:r>
        <w:rPr>
          <w:noProof/>
        </w:rPr>
        <w:drawing>
          <wp:inline distT="0" distB="0" distL="0" distR="0" wp14:anchorId="16AF9C52" wp14:editId="3A1CA458">
            <wp:extent cx="5580380" cy="6553835"/>
            <wp:effectExtent l="0" t="0" r="1270" b="0"/>
            <wp:docPr id="2870087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08754" name="Picture 287008754"/>
                    <pic:cNvPicPr/>
                  </pic:nvPicPr>
                  <pic:blipFill>
                    <a:blip r:embed="rId15">
                      <a:extLst>
                        <a:ext uri="{28A0092B-C50C-407E-A947-70E740481C1C}">
                          <a14:useLocalDpi xmlns:a14="http://schemas.microsoft.com/office/drawing/2010/main" val="0"/>
                        </a:ext>
                      </a:extLst>
                    </a:blip>
                    <a:stretch>
                      <a:fillRect/>
                    </a:stretch>
                  </pic:blipFill>
                  <pic:spPr>
                    <a:xfrm>
                      <a:off x="0" y="0"/>
                      <a:ext cx="5580380" cy="6553835"/>
                    </a:xfrm>
                    <a:prstGeom prst="rect">
                      <a:avLst/>
                    </a:prstGeom>
                  </pic:spPr>
                </pic:pic>
              </a:graphicData>
            </a:graphic>
          </wp:inline>
        </w:drawing>
      </w:r>
    </w:p>
    <w:p w14:paraId="1F64BE73" w14:textId="0575B1F4" w:rsidR="00EA7447" w:rsidRPr="00EA7447" w:rsidRDefault="00EA7447" w:rsidP="00EA7447">
      <w:pPr>
        <w:pStyle w:val="Caption"/>
      </w:pPr>
      <w:bookmarkStart w:id="113" w:name="_Toc231846160"/>
      <w:r>
        <w:t xml:space="preserve">Hình </w:t>
      </w:r>
      <w:r w:rsidR="001B652D">
        <w:fldChar w:fldCharType="begin"/>
      </w:r>
      <w:r w:rsidR="001B652D">
        <w:instrText xml:space="preserve"> STYLEREF 1 \s </w:instrText>
      </w:r>
      <w:r w:rsidR="001B652D">
        <w:fldChar w:fldCharType="separate"/>
      </w:r>
      <w:r w:rsidR="001B652D">
        <w:rPr>
          <w:noProof/>
        </w:rPr>
        <w:t>3</w:t>
      </w:r>
      <w:r w:rsidR="001B652D">
        <w:fldChar w:fldCharType="end"/>
      </w:r>
      <w:r w:rsidR="001B652D">
        <w:t>.</w:t>
      </w:r>
      <w:r w:rsidR="001B652D">
        <w:fldChar w:fldCharType="begin"/>
      </w:r>
      <w:r w:rsidR="001B652D">
        <w:instrText xml:space="preserve"> SEQ Hình \* ARABIC \s 1 </w:instrText>
      </w:r>
      <w:r w:rsidR="001B652D">
        <w:fldChar w:fldCharType="separate"/>
      </w:r>
      <w:r w:rsidR="001B652D">
        <w:rPr>
          <w:noProof/>
        </w:rPr>
        <w:t>6</w:t>
      </w:r>
      <w:r w:rsidR="001B652D">
        <w:fldChar w:fldCharType="end"/>
      </w:r>
      <w:r>
        <w:t xml:space="preserve"> Phác thảo giao diện trang liên hệ</w:t>
      </w:r>
      <w:bookmarkEnd w:id="113"/>
    </w:p>
    <w:p w14:paraId="24D52DCF" w14:textId="3590EED6" w:rsidR="00F645FF" w:rsidRPr="00F645FF" w:rsidRDefault="00F645FF" w:rsidP="00F645FF">
      <w:pPr>
        <w:pStyle w:val="noidung"/>
      </w:pPr>
      <w:r>
        <w:t>.</w:t>
      </w:r>
    </w:p>
    <w:p w14:paraId="7F72508C" w14:textId="44013A7B" w:rsidR="00CE5440" w:rsidRDefault="00CE5440" w:rsidP="00CE5440">
      <w:pPr>
        <w:pStyle w:val="noidung"/>
      </w:pPr>
      <w:r>
        <w:lastRenderedPageBreak/>
        <w:t>Giao diện trang liên hệ được xây dựng nhằm cung cấp đầy đủ các thông tin liên lạc cần thiết của CoffeeShop đến khách hàng. Đây là một trong những trang chức năng quan trọng của website vì đóng vai trò là cầu nối giữa cửa hàng và người dùng. Thông qua trang này, khách hàng có thể dễ dàng tìm kiếm các thông tin liên hệ chính thức để trao đổi, gửi phản hồi hoặc nhận được sự hỗ trợ khi cần thiết.</w:t>
      </w:r>
    </w:p>
    <w:p w14:paraId="2477D938" w14:textId="7E2D5FEA" w:rsidR="00CE5440" w:rsidRDefault="00CE5440" w:rsidP="00CE5440">
      <w:pPr>
        <w:pStyle w:val="noidung"/>
      </w:pPr>
      <w:r>
        <w:t>Về mặt thiết kế, trang liên hệ vẫn tuân theo bố cục chung của toàn bộ website nhằm đảm bảo tính thống nhất trong giao diện và trải nghiệm người dùng. Phần đầu trang (header) được giữ nguyên với logo thương hiệu CoffeeShop, thanh điều hướng và biểu tượng tìm kiếm. Việc sử dụng cùng một cấu trúc header trên tất cả các trang giúp người dùng dễ dàng nhận biết thương hiệu cũng như thuận tiện trong việc di chuyển giữa các chức năng khác nhau của website.</w:t>
      </w:r>
    </w:p>
    <w:p w14:paraId="1D116677" w14:textId="2DC58F0B" w:rsidR="00CE5440" w:rsidRDefault="00CE5440" w:rsidP="00CE5440">
      <w:pPr>
        <w:pStyle w:val="noidung"/>
      </w:pPr>
      <w:r>
        <w:t>Ngay bên dưới phần header là khu vực hero với hình ảnh nền mang chủ đề cà phê. Hình ảnh được lựa chọn phù hợp với phong cách chung của website nhằm tạo cảm giác chuyên nghiệp và tăng tính thẩm mỹ cho giao diện. Việc sử dụng hình ảnh liên quan đến sản phẩm giúp người dùng duy trì sự tập trung vào thương hiệu cũng như tạo sự nhất quán giữa các trang chức năng.</w:t>
      </w:r>
    </w:p>
    <w:p w14:paraId="26FE9682" w14:textId="25C43AC4" w:rsidR="000E3F17" w:rsidRDefault="00CE5440" w:rsidP="000E3F17">
      <w:pPr>
        <w:pStyle w:val="noidung"/>
      </w:pPr>
      <w:r>
        <w:t>Nội dung chính của trang tập trung vào khối thông tin liên hệ được đặt ở vị trí trung tâm nhằm thu hút sự chú ý của người dùng. Khối thông tin này được thiết kế dưới dạng một hộp thông tin nổi trên nền hình ảnh với hiệu ứng làm mờ (glassmorphism), giúp nội dung hiển thị rõ ràng và dễ đọc. Trong khu vực này, website cung cấp các thông tin quan trọng bao gồm địa chỉ cửa hàng, địa chỉ thư điện tử (email), số điện thoại liên hệ và liên kết đến fanpage Facebook. Đây là những kênh liên lạc phổ biến, cho phép khách hàng có thể lựa chọn phương thức phù hợp nhất để kết nối với cửa hàng</w:t>
      </w:r>
      <w:r w:rsidR="000E3F17">
        <w:t>.</w:t>
      </w:r>
    </w:p>
    <w:p w14:paraId="3F4D3CFF" w14:textId="1BB48EAF" w:rsidR="00AE636C" w:rsidRPr="00AE636C" w:rsidRDefault="00AE636C" w:rsidP="000E3F17">
      <w:pPr>
        <w:pStyle w:val="Heading3"/>
      </w:pPr>
      <w:r w:rsidRPr="00AE636C">
        <w:br w:type="page"/>
      </w:r>
    </w:p>
    <w:p w14:paraId="1129CEFE" w14:textId="77777777" w:rsidR="0035699F" w:rsidRDefault="008759C1" w:rsidP="00653A3A">
      <w:pPr>
        <w:pStyle w:val="Heading1"/>
      </w:pPr>
      <w:bookmarkStart w:id="114" w:name="_Toc231846144"/>
      <w:r>
        <w:lastRenderedPageBreak/>
        <w:t>KẾT QUẢ</w:t>
      </w:r>
      <w:r w:rsidR="00DF06F5">
        <w:t xml:space="preserve"> thực nghiệm</w:t>
      </w:r>
      <w:bookmarkEnd w:id="114"/>
    </w:p>
    <w:p w14:paraId="0BF69D46" w14:textId="77777777" w:rsidR="00D724C7" w:rsidRDefault="008759C1" w:rsidP="00D724C7">
      <w:pPr>
        <w:pStyle w:val="Heading2"/>
      </w:pPr>
      <w:bookmarkStart w:id="115" w:name="_Toc231846145"/>
      <w:r>
        <w:t>Dữ liệu thử nghiệm</w:t>
      </w:r>
      <w:bookmarkEnd w:id="115"/>
    </w:p>
    <w:p w14:paraId="4954A6BA" w14:textId="0CF2A699" w:rsidR="00660A62" w:rsidRDefault="00660A62" w:rsidP="00660A62">
      <w:pPr>
        <w:pStyle w:val="noidung"/>
      </w:pPr>
      <w:r>
        <w:t>Dữ liệu thử nghiệm trong đề tài được sử dụng để kiểm tra khả năng hiển thị sản phẩm, xem chi tiết sản phẩm, thêm sản phẩm, sửa sản phẩm, xóa sản phẩm và lưu trữ dữ liệu bằng LocalStorage. Dữ liệu được xây dựng dưới dạng mảng đối tượng trong JavaScript, trong đó mỗi đối tượng đại diện cho một sản phẩm cà phê.</w:t>
      </w:r>
    </w:p>
    <w:p w14:paraId="6F0088B9" w14:textId="3FB94E06" w:rsidR="00660A62" w:rsidRDefault="00660A62" w:rsidP="00660A62">
      <w:pPr>
        <w:pStyle w:val="noidung"/>
      </w:pPr>
      <w:r>
        <w:t>Mỗi sản phẩm thử nghiệm bao gồm các thông tin cơ bản như mã sản phẩm, tên sản phẩm, hình ảnh, giá bán, đường dẫn trang chi tiết và mô tả sản phẩm. Các dữ liệu này được sử dụng nhằm mô phỏng dữ liệu sản phẩm trong một website CoffeeShop đơn giản.</w:t>
      </w:r>
    </w:p>
    <w:p w14:paraId="0398DFDD" w14:textId="42F309CE" w:rsidR="00660A62" w:rsidRDefault="00660A62" w:rsidP="00660A62">
      <w:pPr>
        <w:pStyle w:val="noidung"/>
      </w:pPr>
      <w:r>
        <w:t>Dữ liệu sản phẩm ban đầu được tạo thủ công kết hợp với việc tham khảo các loại đồ uống phổ biến trong quán cà phê như Cappuccino, Latte, Mocha, Cold Brew, Espresso và Matcha Latte. Một số nội dung mô tả sản phẩm được hỗ trợ bởi công cụ AI tạo sinh nhằm giúp phần mô tả rõ ràng, đầy đủ và phù hợp hơn với chủ đề website.</w:t>
      </w:r>
    </w:p>
    <w:p w14:paraId="18AD545D" w14:textId="1367A048" w:rsidR="00660A62" w:rsidRDefault="00660A62" w:rsidP="00660A62">
      <w:pPr>
        <w:pStyle w:val="noidung"/>
      </w:pPr>
      <w:r>
        <w:t>Prompt sử dụng để tạo mô tả sản phẩm bằng AI: “Viết mô tả ngắn khoảng 80 đến 100 từ cho sản phẩm cà phê [tên sản phẩm], sử dụng tiếng Việt, văn phong tự nhiên, dễ hiểu, phù hợp với website CoffeeShop. Nội dung cần mô tả hương vị, thành phần chính và cảm nhận khi sử dụng sản phẩm.”</w:t>
      </w:r>
    </w:p>
    <w:p w14:paraId="72B02C5D" w14:textId="56A880A6" w:rsidR="00F645FF" w:rsidRDefault="00660A62" w:rsidP="00660A62">
      <w:pPr>
        <w:pStyle w:val="noidung"/>
      </w:pPr>
      <w:r>
        <w:t xml:space="preserve">Hình ảnh sản phẩm được sử dụng với mục đích minh họa cho giao diện website và phục vụ cho quá trình học tập, thực nghiệm. Các hình ảnh này được lưu trong thư mục assets của dự án hoặc sử dụng đường dẫn ảnh trực tuyến để kiểm tra chức năng hiển thị hình ảnh sản phẩm. </w:t>
      </w:r>
    </w:p>
    <w:p w14:paraId="0195A600" w14:textId="0995D4DC" w:rsidR="00660A62" w:rsidRDefault="00660A62" w:rsidP="00660A62">
      <w:pPr>
        <w:pStyle w:val="noidung"/>
        <w:rPr>
          <w:b/>
          <w:bCs/>
        </w:rPr>
      </w:pPr>
      <w:r w:rsidRPr="00660A62">
        <w:rPr>
          <w:b/>
          <w:bCs/>
        </w:rPr>
        <w:t>Các hình ảnh trong đề tài chỉ sử dụng cho mục đích học tập và minh họa giao diện, không sử dụng cho mục đích thương mại</w:t>
      </w:r>
      <w:r>
        <w:rPr>
          <w:b/>
          <w:bCs/>
        </w:rPr>
        <w:t>. Các hình ảnh sản phẩm được chia sẻ miễn phí trên trang web “</w:t>
      </w:r>
      <w:r w:rsidRPr="00660A62">
        <w:rPr>
          <w:b/>
          <w:bCs/>
        </w:rPr>
        <w:t>unsplash.com</w:t>
      </w:r>
      <w:r>
        <w:rPr>
          <w:b/>
          <w:bCs/>
        </w:rPr>
        <w:t>”</w:t>
      </w:r>
      <w:r w:rsidRPr="00660A62">
        <w:rPr>
          <w:b/>
          <w:bCs/>
        </w:rPr>
        <w:t>.</w:t>
      </w:r>
    </w:p>
    <w:p w14:paraId="47CB6B1B" w14:textId="2F50E52D" w:rsidR="00CD1B3A" w:rsidRDefault="007F1E51" w:rsidP="00CD1B3A">
      <w:r>
        <w:br w:type="page"/>
      </w:r>
    </w:p>
    <w:p w14:paraId="7074439C" w14:textId="0629C484" w:rsidR="00CD1B3A" w:rsidRDefault="00CD1B3A" w:rsidP="00CD1B3A">
      <w:pPr>
        <w:pStyle w:val="Caption"/>
        <w:keepNext/>
      </w:pPr>
    </w:p>
    <w:p w14:paraId="0ECFF1DC" w14:textId="61759EEE" w:rsidR="00D607EC" w:rsidRDefault="00D607EC" w:rsidP="00D607EC">
      <w:pPr>
        <w:pStyle w:val="Caption"/>
        <w:keepNext/>
      </w:pPr>
      <w:bookmarkStart w:id="116" w:name="_Toc231846173"/>
      <w:r>
        <w:t xml:space="preserve">Bảng </w:t>
      </w:r>
      <w:r w:rsidR="0001049B">
        <w:fldChar w:fldCharType="begin"/>
      </w:r>
      <w:r w:rsidR="0001049B">
        <w:instrText xml:space="preserve"> STYLEREF 1 \s </w:instrText>
      </w:r>
      <w:r w:rsidR="0001049B">
        <w:fldChar w:fldCharType="separate"/>
      </w:r>
      <w:r w:rsidR="0001049B">
        <w:rPr>
          <w:noProof/>
        </w:rPr>
        <w:t>4</w:t>
      </w:r>
      <w:r w:rsidR="0001049B">
        <w:rPr>
          <w:noProof/>
        </w:rPr>
        <w:fldChar w:fldCharType="end"/>
      </w:r>
      <w:r w:rsidR="0001049B">
        <w:t>.</w:t>
      </w:r>
      <w:r w:rsidR="0001049B">
        <w:fldChar w:fldCharType="begin"/>
      </w:r>
      <w:r w:rsidR="0001049B">
        <w:instrText xml:space="preserve"> SEQ Bảng \* ARABIC \s 1 </w:instrText>
      </w:r>
      <w:r w:rsidR="0001049B">
        <w:fldChar w:fldCharType="separate"/>
      </w:r>
      <w:r w:rsidR="0001049B">
        <w:rPr>
          <w:noProof/>
        </w:rPr>
        <w:t>1</w:t>
      </w:r>
      <w:r w:rsidR="0001049B">
        <w:rPr>
          <w:noProof/>
        </w:rPr>
        <w:fldChar w:fldCharType="end"/>
      </w:r>
      <w:r>
        <w:t xml:space="preserve"> Dữ liệu sản phẩm thử nghiệm</w:t>
      </w:r>
      <w:bookmarkEnd w:id="116"/>
    </w:p>
    <w:tbl>
      <w:tblPr>
        <w:tblStyle w:val="TableGrid"/>
        <w:tblW w:w="0" w:type="auto"/>
        <w:tblLook w:val="04A0" w:firstRow="1" w:lastRow="0" w:firstColumn="1" w:lastColumn="0" w:noHBand="0" w:noVBand="1"/>
      </w:tblPr>
      <w:tblGrid>
        <w:gridCol w:w="715"/>
        <w:gridCol w:w="2610"/>
        <w:gridCol w:w="1710"/>
        <w:gridCol w:w="3743"/>
      </w:tblGrid>
      <w:tr w:rsidR="007F1E51" w14:paraId="289CB3E6" w14:textId="77777777" w:rsidTr="007B3AE2">
        <w:tc>
          <w:tcPr>
            <w:tcW w:w="715" w:type="dxa"/>
          </w:tcPr>
          <w:p w14:paraId="6B5F5CF8" w14:textId="2FDCD42A" w:rsidR="007F1E51" w:rsidRDefault="007B3AE2" w:rsidP="00CD1B3A">
            <w:pPr>
              <w:pStyle w:val="noidung"/>
              <w:ind w:firstLine="0"/>
              <w:jc w:val="center"/>
              <w:rPr>
                <w:b/>
                <w:bCs/>
              </w:rPr>
            </w:pPr>
            <w:r>
              <w:rPr>
                <w:b/>
                <w:bCs/>
              </w:rPr>
              <w:t>STT</w:t>
            </w:r>
          </w:p>
        </w:tc>
        <w:tc>
          <w:tcPr>
            <w:tcW w:w="2610" w:type="dxa"/>
          </w:tcPr>
          <w:p w14:paraId="447E8C55" w14:textId="5B6C95CD" w:rsidR="007F1E51" w:rsidRDefault="007B3AE2" w:rsidP="00CD1B3A">
            <w:pPr>
              <w:pStyle w:val="noidung"/>
              <w:ind w:firstLine="0"/>
              <w:jc w:val="center"/>
              <w:rPr>
                <w:b/>
                <w:bCs/>
              </w:rPr>
            </w:pPr>
            <w:r>
              <w:rPr>
                <w:b/>
                <w:bCs/>
              </w:rPr>
              <w:t>Tên sản phẩm</w:t>
            </w:r>
          </w:p>
        </w:tc>
        <w:tc>
          <w:tcPr>
            <w:tcW w:w="1710" w:type="dxa"/>
          </w:tcPr>
          <w:p w14:paraId="45DA64A2" w14:textId="3E3F70D0" w:rsidR="007F1E51" w:rsidRDefault="007B3AE2" w:rsidP="00CD1B3A">
            <w:pPr>
              <w:pStyle w:val="noidung"/>
              <w:ind w:firstLine="0"/>
              <w:jc w:val="center"/>
              <w:rPr>
                <w:b/>
                <w:bCs/>
              </w:rPr>
            </w:pPr>
            <w:r>
              <w:rPr>
                <w:b/>
                <w:bCs/>
              </w:rPr>
              <w:t>Giá bán</w:t>
            </w:r>
          </w:p>
        </w:tc>
        <w:tc>
          <w:tcPr>
            <w:tcW w:w="3743" w:type="dxa"/>
          </w:tcPr>
          <w:p w14:paraId="665366D4" w14:textId="7DF90367" w:rsidR="007F1E51" w:rsidRDefault="007B3AE2" w:rsidP="00CD1B3A">
            <w:pPr>
              <w:pStyle w:val="noidung"/>
              <w:ind w:firstLine="0"/>
              <w:jc w:val="center"/>
              <w:rPr>
                <w:b/>
                <w:bCs/>
              </w:rPr>
            </w:pPr>
            <w:r>
              <w:rPr>
                <w:b/>
                <w:bCs/>
              </w:rPr>
              <w:t>Mục đích thử nghiệm</w:t>
            </w:r>
          </w:p>
        </w:tc>
      </w:tr>
      <w:tr w:rsidR="007F1E51" w14:paraId="32BF6108" w14:textId="77777777" w:rsidTr="007B3AE2">
        <w:tc>
          <w:tcPr>
            <w:tcW w:w="715" w:type="dxa"/>
          </w:tcPr>
          <w:p w14:paraId="1EAE5313" w14:textId="45C41BC2" w:rsidR="007F1E51" w:rsidRPr="00CD1B3A" w:rsidRDefault="007B3AE2" w:rsidP="00CD1B3A">
            <w:pPr>
              <w:pStyle w:val="noidung"/>
              <w:ind w:firstLine="0"/>
              <w:jc w:val="center"/>
            </w:pPr>
            <w:r w:rsidRPr="00CD1B3A">
              <w:t>1</w:t>
            </w:r>
          </w:p>
        </w:tc>
        <w:tc>
          <w:tcPr>
            <w:tcW w:w="2610" w:type="dxa"/>
          </w:tcPr>
          <w:p w14:paraId="20B5D58C" w14:textId="240B7A36" w:rsidR="007F1E51" w:rsidRPr="007B3AE2" w:rsidRDefault="007B3AE2" w:rsidP="00660A62">
            <w:pPr>
              <w:pStyle w:val="noidung"/>
              <w:ind w:firstLine="0"/>
            </w:pPr>
            <w:r w:rsidRPr="007B3AE2">
              <w:t>Classic Cappuccino</w:t>
            </w:r>
          </w:p>
        </w:tc>
        <w:tc>
          <w:tcPr>
            <w:tcW w:w="1710" w:type="dxa"/>
          </w:tcPr>
          <w:p w14:paraId="7ACE26EF" w14:textId="478EDE90" w:rsidR="007F1E51" w:rsidRPr="007B3AE2" w:rsidRDefault="007B3AE2" w:rsidP="00CD1B3A">
            <w:pPr>
              <w:pStyle w:val="noidung"/>
              <w:ind w:firstLine="0"/>
              <w:jc w:val="center"/>
            </w:pPr>
            <w:r w:rsidRPr="007B3AE2">
              <w:t>65,000</w:t>
            </w:r>
            <w:r>
              <w:t xml:space="preserve"> VNĐ</w:t>
            </w:r>
          </w:p>
        </w:tc>
        <w:tc>
          <w:tcPr>
            <w:tcW w:w="3743" w:type="dxa"/>
          </w:tcPr>
          <w:p w14:paraId="51B89F2D" w14:textId="5AD250AC" w:rsidR="007F1E51" w:rsidRPr="007B3AE2" w:rsidRDefault="00B50390" w:rsidP="00CD1B3A">
            <w:pPr>
              <w:pStyle w:val="noidung"/>
              <w:ind w:firstLine="0"/>
              <w:jc w:val="left"/>
            </w:pPr>
            <w:r w:rsidRPr="00B50390">
              <w:t>Kiểm tra hiển thị sản phẩm và trang chi tiết sản phẩm</w:t>
            </w:r>
          </w:p>
        </w:tc>
      </w:tr>
      <w:tr w:rsidR="007F1E51" w14:paraId="07896D0A" w14:textId="77777777" w:rsidTr="007B3AE2">
        <w:tc>
          <w:tcPr>
            <w:tcW w:w="715" w:type="dxa"/>
          </w:tcPr>
          <w:p w14:paraId="72FA4805" w14:textId="0F69CCC7" w:rsidR="007F1E51" w:rsidRPr="00CD1B3A" w:rsidRDefault="007B3AE2" w:rsidP="00CD1B3A">
            <w:pPr>
              <w:pStyle w:val="noidung"/>
              <w:ind w:firstLine="0"/>
              <w:jc w:val="center"/>
            </w:pPr>
            <w:r w:rsidRPr="00CD1B3A">
              <w:t>2</w:t>
            </w:r>
          </w:p>
        </w:tc>
        <w:tc>
          <w:tcPr>
            <w:tcW w:w="2610" w:type="dxa"/>
          </w:tcPr>
          <w:p w14:paraId="06A9D909" w14:textId="19D3D4E3" w:rsidR="007F1E51" w:rsidRPr="007B3AE2" w:rsidRDefault="007B3AE2" w:rsidP="00660A62">
            <w:pPr>
              <w:pStyle w:val="noidung"/>
              <w:ind w:firstLine="0"/>
            </w:pPr>
            <w:r w:rsidRPr="007B3AE2">
              <w:t>Caramel Latte</w:t>
            </w:r>
          </w:p>
        </w:tc>
        <w:tc>
          <w:tcPr>
            <w:tcW w:w="1710" w:type="dxa"/>
          </w:tcPr>
          <w:p w14:paraId="3CF7F36E" w14:textId="4F1068DD" w:rsidR="007F1E51" w:rsidRPr="007B3AE2" w:rsidRDefault="007B3AE2" w:rsidP="00CD1B3A">
            <w:pPr>
              <w:pStyle w:val="noidung"/>
              <w:ind w:firstLine="0"/>
              <w:jc w:val="center"/>
            </w:pPr>
            <w:r>
              <w:t>70,000 VNĐ</w:t>
            </w:r>
          </w:p>
        </w:tc>
        <w:tc>
          <w:tcPr>
            <w:tcW w:w="3743" w:type="dxa"/>
          </w:tcPr>
          <w:p w14:paraId="0F428F8A" w14:textId="0358E956" w:rsidR="007F1E51" w:rsidRPr="007B3AE2" w:rsidRDefault="00B50390" w:rsidP="00CD1B3A">
            <w:pPr>
              <w:pStyle w:val="noidung"/>
              <w:ind w:firstLine="0"/>
              <w:jc w:val="left"/>
            </w:pPr>
            <w:r w:rsidRPr="00B50390">
              <w:t>Kiểm tra hiển thị tên, giá và mô tả sản phẩm</w:t>
            </w:r>
          </w:p>
        </w:tc>
      </w:tr>
      <w:tr w:rsidR="007F1E51" w14:paraId="01E30CEE" w14:textId="77777777" w:rsidTr="007B3AE2">
        <w:tc>
          <w:tcPr>
            <w:tcW w:w="715" w:type="dxa"/>
          </w:tcPr>
          <w:p w14:paraId="3E28CC2F" w14:textId="68E1A5F6" w:rsidR="007F1E51" w:rsidRPr="00CD1B3A" w:rsidRDefault="007B3AE2" w:rsidP="00CD1B3A">
            <w:pPr>
              <w:pStyle w:val="noidung"/>
              <w:ind w:firstLine="0"/>
              <w:jc w:val="center"/>
            </w:pPr>
            <w:r w:rsidRPr="00CD1B3A">
              <w:t>3</w:t>
            </w:r>
          </w:p>
        </w:tc>
        <w:tc>
          <w:tcPr>
            <w:tcW w:w="2610" w:type="dxa"/>
          </w:tcPr>
          <w:p w14:paraId="3E2DFFB7" w14:textId="2375530C" w:rsidR="007F1E51" w:rsidRPr="007B3AE2" w:rsidRDefault="007B3AE2" w:rsidP="00660A62">
            <w:pPr>
              <w:pStyle w:val="noidung"/>
              <w:ind w:firstLine="0"/>
            </w:pPr>
            <w:r w:rsidRPr="007B3AE2">
              <w:t>Mocha Coffee</w:t>
            </w:r>
          </w:p>
        </w:tc>
        <w:tc>
          <w:tcPr>
            <w:tcW w:w="1710" w:type="dxa"/>
          </w:tcPr>
          <w:p w14:paraId="05B7E4C1" w14:textId="6924B6CF" w:rsidR="007F1E51" w:rsidRPr="007B3AE2" w:rsidRDefault="007B3AE2" w:rsidP="00CD1B3A">
            <w:pPr>
              <w:pStyle w:val="noidung"/>
              <w:ind w:firstLine="0"/>
              <w:jc w:val="center"/>
            </w:pPr>
            <w:r>
              <w:t>75,000 VNĐ</w:t>
            </w:r>
          </w:p>
        </w:tc>
        <w:tc>
          <w:tcPr>
            <w:tcW w:w="3743" w:type="dxa"/>
          </w:tcPr>
          <w:p w14:paraId="7ACF6859" w14:textId="795B4F5F" w:rsidR="007F1E51" w:rsidRPr="007B3AE2" w:rsidRDefault="006F4E6F" w:rsidP="00CD1B3A">
            <w:pPr>
              <w:pStyle w:val="noidung"/>
              <w:ind w:firstLine="0"/>
              <w:jc w:val="left"/>
            </w:pPr>
            <w:r w:rsidRPr="006F4E6F">
              <w:t>Kiểm tra chức năng xem chi tiết sản phẩm</w:t>
            </w:r>
          </w:p>
        </w:tc>
      </w:tr>
      <w:tr w:rsidR="007F1E51" w14:paraId="2801D126" w14:textId="77777777" w:rsidTr="007B3AE2">
        <w:tc>
          <w:tcPr>
            <w:tcW w:w="715" w:type="dxa"/>
          </w:tcPr>
          <w:p w14:paraId="7E73BDD4" w14:textId="33A8CCFF" w:rsidR="007F1E51" w:rsidRPr="00CD1B3A" w:rsidRDefault="007B3AE2" w:rsidP="00CD1B3A">
            <w:pPr>
              <w:pStyle w:val="noidung"/>
              <w:ind w:firstLine="0"/>
              <w:jc w:val="center"/>
            </w:pPr>
            <w:r w:rsidRPr="00CD1B3A">
              <w:t>4</w:t>
            </w:r>
          </w:p>
        </w:tc>
        <w:tc>
          <w:tcPr>
            <w:tcW w:w="2610" w:type="dxa"/>
          </w:tcPr>
          <w:p w14:paraId="39467723" w14:textId="2E324288" w:rsidR="007F1E51" w:rsidRPr="007B3AE2" w:rsidRDefault="007B3AE2" w:rsidP="00660A62">
            <w:pPr>
              <w:pStyle w:val="noidung"/>
              <w:ind w:firstLine="0"/>
            </w:pPr>
            <w:r w:rsidRPr="007B3AE2">
              <w:t>Vanilla Cold Brew</w:t>
            </w:r>
          </w:p>
        </w:tc>
        <w:tc>
          <w:tcPr>
            <w:tcW w:w="1710" w:type="dxa"/>
          </w:tcPr>
          <w:p w14:paraId="5F5553B4" w14:textId="68F7A09C" w:rsidR="007F1E51" w:rsidRPr="007B3AE2" w:rsidRDefault="007B3AE2" w:rsidP="00CD1B3A">
            <w:pPr>
              <w:pStyle w:val="noidung"/>
              <w:ind w:firstLine="0"/>
              <w:jc w:val="center"/>
            </w:pPr>
            <w:r>
              <w:t>80,000 VNĐ</w:t>
            </w:r>
          </w:p>
        </w:tc>
        <w:tc>
          <w:tcPr>
            <w:tcW w:w="3743" w:type="dxa"/>
          </w:tcPr>
          <w:p w14:paraId="6778FFFF" w14:textId="2E06A7A9" w:rsidR="007F1E51" w:rsidRPr="007B3AE2" w:rsidRDefault="006F4E6F" w:rsidP="00CD1B3A">
            <w:pPr>
              <w:pStyle w:val="noidung"/>
              <w:ind w:firstLine="0"/>
              <w:jc w:val="left"/>
            </w:pPr>
            <w:r w:rsidRPr="006F4E6F">
              <w:t>Kiểm tra hiển thị hình ảnh và mô tả sản phẩm</w:t>
            </w:r>
          </w:p>
        </w:tc>
      </w:tr>
      <w:tr w:rsidR="007F1E51" w14:paraId="1BD833E7" w14:textId="77777777" w:rsidTr="007B3AE2">
        <w:tc>
          <w:tcPr>
            <w:tcW w:w="715" w:type="dxa"/>
          </w:tcPr>
          <w:p w14:paraId="68C16DC7" w14:textId="6DCD2B6D" w:rsidR="007F1E51" w:rsidRPr="00CD1B3A" w:rsidRDefault="007B3AE2" w:rsidP="00CD1B3A">
            <w:pPr>
              <w:pStyle w:val="noidung"/>
              <w:ind w:firstLine="0"/>
              <w:jc w:val="center"/>
            </w:pPr>
            <w:r w:rsidRPr="00CD1B3A">
              <w:t>5</w:t>
            </w:r>
          </w:p>
        </w:tc>
        <w:tc>
          <w:tcPr>
            <w:tcW w:w="2610" w:type="dxa"/>
          </w:tcPr>
          <w:p w14:paraId="5F9D565D" w14:textId="27E5673B" w:rsidR="007F1E51" w:rsidRPr="007B3AE2" w:rsidRDefault="007B3AE2" w:rsidP="00660A62">
            <w:pPr>
              <w:pStyle w:val="noidung"/>
              <w:ind w:firstLine="0"/>
            </w:pPr>
            <w:r w:rsidRPr="007B3AE2">
              <w:t>Hazelnut Espresso</w:t>
            </w:r>
          </w:p>
        </w:tc>
        <w:tc>
          <w:tcPr>
            <w:tcW w:w="1710" w:type="dxa"/>
          </w:tcPr>
          <w:p w14:paraId="32071D48" w14:textId="21622467" w:rsidR="007F1E51" w:rsidRPr="007B3AE2" w:rsidRDefault="007B3AE2" w:rsidP="00CD1B3A">
            <w:pPr>
              <w:pStyle w:val="noidung"/>
              <w:ind w:firstLine="0"/>
              <w:jc w:val="center"/>
            </w:pPr>
            <w:r>
              <w:t>85,000 VNĐ</w:t>
            </w:r>
          </w:p>
        </w:tc>
        <w:tc>
          <w:tcPr>
            <w:tcW w:w="3743" w:type="dxa"/>
          </w:tcPr>
          <w:p w14:paraId="55FB116C" w14:textId="5A2E8ED5" w:rsidR="007F1E51" w:rsidRPr="007B3AE2" w:rsidRDefault="006F4E6F" w:rsidP="00CD1B3A">
            <w:pPr>
              <w:pStyle w:val="noidung"/>
              <w:ind w:firstLine="0"/>
              <w:jc w:val="left"/>
            </w:pPr>
            <w:r w:rsidRPr="006F4E6F">
              <w:t>Kiểm tra chức năng sửa và xóa sản phẩm</w:t>
            </w:r>
          </w:p>
        </w:tc>
      </w:tr>
      <w:tr w:rsidR="007F1E51" w14:paraId="6831B8D2" w14:textId="77777777" w:rsidTr="007B3AE2">
        <w:tc>
          <w:tcPr>
            <w:tcW w:w="715" w:type="dxa"/>
          </w:tcPr>
          <w:p w14:paraId="71003AAE" w14:textId="7307D7CD" w:rsidR="007F1E51" w:rsidRPr="00CD1B3A" w:rsidRDefault="007B3AE2" w:rsidP="00CD1B3A">
            <w:pPr>
              <w:pStyle w:val="noidung"/>
              <w:ind w:firstLine="0"/>
              <w:jc w:val="center"/>
            </w:pPr>
            <w:r w:rsidRPr="00CD1B3A">
              <w:t>6</w:t>
            </w:r>
          </w:p>
        </w:tc>
        <w:tc>
          <w:tcPr>
            <w:tcW w:w="2610" w:type="dxa"/>
          </w:tcPr>
          <w:p w14:paraId="30D82869" w14:textId="45689AEF" w:rsidR="007F1E51" w:rsidRPr="007B3AE2" w:rsidRDefault="007B3AE2" w:rsidP="00660A62">
            <w:pPr>
              <w:pStyle w:val="noidung"/>
              <w:ind w:firstLine="0"/>
            </w:pPr>
            <w:r w:rsidRPr="007B3AE2">
              <w:t>Matcha Latte</w:t>
            </w:r>
          </w:p>
        </w:tc>
        <w:tc>
          <w:tcPr>
            <w:tcW w:w="1710" w:type="dxa"/>
          </w:tcPr>
          <w:p w14:paraId="6F932014" w14:textId="7533015E" w:rsidR="007F1E51" w:rsidRPr="007B3AE2" w:rsidRDefault="007B3AE2" w:rsidP="00CD1B3A">
            <w:pPr>
              <w:pStyle w:val="noidung"/>
              <w:ind w:firstLine="0"/>
              <w:jc w:val="center"/>
            </w:pPr>
            <w:r>
              <w:t>72,000 VNĐ</w:t>
            </w:r>
          </w:p>
        </w:tc>
        <w:tc>
          <w:tcPr>
            <w:tcW w:w="3743" w:type="dxa"/>
          </w:tcPr>
          <w:p w14:paraId="7A429A98" w14:textId="7248E181" w:rsidR="007F1E51" w:rsidRPr="007B3AE2" w:rsidRDefault="006F4E6F" w:rsidP="00CD1B3A">
            <w:pPr>
              <w:pStyle w:val="noidung"/>
              <w:keepNext/>
              <w:ind w:firstLine="0"/>
              <w:jc w:val="left"/>
            </w:pPr>
            <w:r w:rsidRPr="006F4E6F">
              <w:t>Kiểm tra lưu trữ dữ liệu bằng LocalStorage</w:t>
            </w:r>
          </w:p>
        </w:tc>
      </w:tr>
    </w:tbl>
    <w:p w14:paraId="2968F772" w14:textId="2D8AF6E0" w:rsidR="006F4E6F" w:rsidRDefault="006F4E6F" w:rsidP="006F4E6F">
      <w:pPr>
        <w:pStyle w:val="noidung"/>
      </w:pPr>
      <w:r w:rsidRPr="006F4E6F">
        <w:t>Dữ liệu trong bảng được sử dụng để kiểm tra các chức năng chính của website CoffeeShop như hiển thị danh sách sản phẩm, xem chi tiết sản phẩm, thêm sản phẩm, sửa sản phẩm, xóa sản phẩm và lưu trữ dữ liệu bằng LocalStorage. Các sản phẩm được xây dựng dựa trên những loại đồ uống phổ biến trong quán cà phê, kết hợp với dữ liệu mô tả được hỗ trợ bởi công cụ AI tạo sinh.</w:t>
      </w:r>
    </w:p>
    <w:p w14:paraId="0EFC4659" w14:textId="77777777" w:rsidR="00D724C7" w:rsidRDefault="003D4A92" w:rsidP="00D724C7">
      <w:pPr>
        <w:pStyle w:val="Heading2"/>
      </w:pPr>
      <w:bookmarkStart w:id="117" w:name="_Toc231846146"/>
      <w:r>
        <w:lastRenderedPageBreak/>
        <w:t>Kết quả thực nghiệm</w:t>
      </w:r>
      <w:bookmarkEnd w:id="117"/>
    </w:p>
    <w:p w14:paraId="7F23757B" w14:textId="77777777" w:rsidR="003D4A92" w:rsidRDefault="003D4A92" w:rsidP="003D4A92">
      <w:pPr>
        <w:pStyle w:val="Heading3"/>
      </w:pPr>
      <w:bookmarkStart w:id="118" w:name="_Toc231846147"/>
      <w:r>
        <w:t>Giao diện trang chủ</w:t>
      </w:r>
      <w:bookmarkEnd w:id="118"/>
    </w:p>
    <w:p w14:paraId="0C2F2979" w14:textId="77777777" w:rsidR="00D607EC" w:rsidRDefault="00F4398C" w:rsidP="00D607EC">
      <w:pPr>
        <w:keepNext/>
      </w:pPr>
      <w:r w:rsidRPr="00F4398C">
        <w:rPr>
          <w:noProof/>
        </w:rPr>
        <w:drawing>
          <wp:inline distT="0" distB="0" distL="0" distR="0" wp14:anchorId="573E3F90" wp14:editId="4C42D31B">
            <wp:extent cx="5580380" cy="2872740"/>
            <wp:effectExtent l="0" t="0" r="1270" b="3810"/>
            <wp:docPr id="1884330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30045" name=""/>
                    <pic:cNvPicPr/>
                  </pic:nvPicPr>
                  <pic:blipFill>
                    <a:blip r:embed="rId16"/>
                    <a:stretch>
                      <a:fillRect/>
                    </a:stretch>
                  </pic:blipFill>
                  <pic:spPr>
                    <a:xfrm>
                      <a:off x="0" y="0"/>
                      <a:ext cx="5580380" cy="2872740"/>
                    </a:xfrm>
                    <a:prstGeom prst="rect">
                      <a:avLst/>
                    </a:prstGeom>
                  </pic:spPr>
                </pic:pic>
              </a:graphicData>
            </a:graphic>
          </wp:inline>
        </w:drawing>
      </w:r>
    </w:p>
    <w:p w14:paraId="2210CA8D" w14:textId="51234981" w:rsidR="00F4398C" w:rsidRDefault="00D607EC" w:rsidP="00D607EC">
      <w:pPr>
        <w:pStyle w:val="Caption"/>
      </w:pPr>
      <w:bookmarkStart w:id="119" w:name="_Toc231846161"/>
      <w:r>
        <w:t xml:space="preserve">Hình </w:t>
      </w:r>
      <w:r w:rsidR="001B652D">
        <w:fldChar w:fldCharType="begin"/>
      </w:r>
      <w:r w:rsidR="001B652D">
        <w:instrText xml:space="preserve"> STYLEREF 1 \s </w:instrText>
      </w:r>
      <w:r w:rsidR="001B652D">
        <w:fldChar w:fldCharType="separate"/>
      </w:r>
      <w:r w:rsidR="001B652D">
        <w:rPr>
          <w:noProof/>
        </w:rPr>
        <w:t>4</w:t>
      </w:r>
      <w:r w:rsidR="001B652D">
        <w:fldChar w:fldCharType="end"/>
      </w:r>
      <w:r w:rsidR="001B652D">
        <w:t>.</w:t>
      </w:r>
      <w:r w:rsidR="001B652D">
        <w:fldChar w:fldCharType="begin"/>
      </w:r>
      <w:r w:rsidR="001B652D">
        <w:instrText xml:space="preserve"> SEQ Hình \* ARABIC \s 1 </w:instrText>
      </w:r>
      <w:r w:rsidR="001B652D">
        <w:fldChar w:fldCharType="separate"/>
      </w:r>
      <w:r w:rsidR="001B652D">
        <w:rPr>
          <w:noProof/>
        </w:rPr>
        <w:t>1</w:t>
      </w:r>
      <w:r w:rsidR="001B652D">
        <w:fldChar w:fldCharType="end"/>
      </w:r>
      <w:r>
        <w:t xml:space="preserve"> Phần đầu trang chủ</w:t>
      </w:r>
      <w:bookmarkEnd w:id="119"/>
    </w:p>
    <w:p w14:paraId="4B67BC3A" w14:textId="670824FE" w:rsidR="003B7D18" w:rsidRDefault="003B7D18" w:rsidP="003B7D18">
      <w:pPr>
        <w:pStyle w:val="noidung"/>
      </w:pPr>
      <w:r>
        <w:t>Phần đầu trang chủ của website CoffeeShop được thiết kế với hình nền chủ đề cà phê, sử dụng tông màu tối kết hợp với hình ảnh hạt cà phê và ly cà phê nhằm tạo cảm giác gần gũi, phù hợp với nội dung của website. Giao diện sử dụng bố cục chia rõ ràng, trong đó phần nội dung giới thiệu được đặt bên trái và hình ảnh minh họa được đặt nổi bật ở bên phải.</w:t>
      </w:r>
    </w:p>
    <w:p w14:paraId="33027737" w14:textId="712657ED" w:rsidR="003B7D18" w:rsidRDefault="003B7D18" w:rsidP="003B7D18">
      <w:pPr>
        <w:pStyle w:val="noidung"/>
      </w:pPr>
      <w:r>
        <w:t>Phía trên cùng là thanh điều hướng gồm logo “coffea”, các mục menu như Trang chủ, Sản phẩm, Liên hệ, Đăng nhập và biểu tượng tìm kiếm. Thanh điều hướng giúp người dùng dễ dàng di chuyển đến các trang chính của website. Việc đặt menu ở phần đầu trang giúp người dùng nhanh chóng nhận biết các chức năng và khu vực chính của website.</w:t>
      </w:r>
    </w:p>
    <w:p w14:paraId="37A5FB05" w14:textId="3E8014E4" w:rsidR="003B7D18" w:rsidRDefault="003B7D18" w:rsidP="003B7D18">
      <w:pPr>
        <w:pStyle w:val="noidung"/>
      </w:pPr>
      <w:r>
        <w:t>Khu vực hero hiển thị lời chào “Welcome”, tiêu đề chính “Không chỉ là cà phê – đó là cảm hứng mỗi ngày!” và mô tả ngắn “Cà phê rang xay nguyên chất – đánh thức năng lượng mỗi ngày.” Nội dung này giúp giới thiệu thông điệp chính của website và tạo ấn tượng ban đầu cho người dùng khi truy cập trang chủ. Bên dưới phần mô tả có nút “Đặt Hàng”, đóng vai trò là nút hành động chính, giúp người dùng dễ dàng thực hiện thao tác đặt sản phẩm.</w:t>
      </w:r>
    </w:p>
    <w:p w14:paraId="4B5992D2" w14:textId="759BB2C6" w:rsidR="003B7D18" w:rsidRPr="003B7D18" w:rsidRDefault="003B7D18" w:rsidP="003B7D18">
      <w:pPr>
        <w:pStyle w:val="noidung"/>
      </w:pPr>
      <w:r>
        <w:lastRenderedPageBreak/>
        <w:t>Nhìn chung, phần đầu trang chủ có nhiệm vụ giới thiệu thương hiệu CoffeeShop, tạo điểm nhấn thị giác và điều hướng người dùng đến các nội dung chính của website. Giao diện được thiết kế đơn giản, rõ ràng và phù hợp với mục tiêu giới thiệu sản phẩm cà phê trên nền tảng web.</w:t>
      </w:r>
    </w:p>
    <w:p w14:paraId="1AFBB9F4" w14:textId="77777777" w:rsidR="00F4398C" w:rsidRDefault="00F4398C" w:rsidP="00F4398C"/>
    <w:p w14:paraId="50525A64" w14:textId="77777777" w:rsidR="00D607EC" w:rsidRDefault="00F4398C" w:rsidP="00D607EC">
      <w:pPr>
        <w:keepNext/>
      </w:pPr>
      <w:r w:rsidRPr="00F4398C">
        <w:rPr>
          <w:noProof/>
        </w:rPr>
        <w:drawing>
          <wp:inline distT="0" distB="0" distL="0" distR="0" wp14:anchorId="08F150DB" wp14:editId="6E37891A">
            <wp:extent cx="5580380" cy="2884805"/>
            <wp:effectExtent l="0" t="0" r="1270" b="0"/>
            <wp:docPr id="982030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30728" name=""/>
                    <pic:cNvPicPr/>
                  </pic:nvPicPr>
                  <pic:blipFill>
                    <a:blip r:embed="rId17"/>
                    <a:stretch>
                      <a:fillRect/>
                    </a:stretch>
                  </pic:blipFill>
                  <pic:spPr>
                    <a:xfrm>
                      <a:off x="0" y="0"/>
                      <a:ext cx="5580380" cy="2884805"/>
                    </a:xfrm>
                    <a:prstGeom prst="rect">
                      <a:avLst/>
                    </a:prstGeom>
                  </pic:spPr>
                </pic:pic>
              </a:graphicData>
            </a:graphic>
          </wp:inline>
        </w:drawing>
      </w:r>
    </w:p>
    <w:p w14:paraId="1557900C" w14:textId="067166CD" w:rsidR="00F4398C" w:rsidRDefault="00D607EC" w:rsidP="00D607EC">
      <w:pPr>
        <w:pStyle w:val="Caption"/>
      </w:pPr>
      <w:bookmarkStart w:id="120" w:name="_Toc231846162"/>
      <w:r>
        <w:t xml:space="preserve">Hình </w:t>
      </w:r>
      <w:r w:rsidR="001B652D">
        <w:fldChar w:fldCharType="begin"/>
      </w:r>
      <w:r w:rsidR="001B652D">
        <w:instrText xml:space="preserve"> STYLEREF 1 \s </w:instrText>
      </w:r>
      <w:r w:rsidR="001B652D">
        <w:fldChar w:fldCharType="separate"/>
      </w:r>
      <w:r w:rsidR="001B652D">
        <w:rPr>
          <w:noProof/>
        </w:rPr>
        <w:t>4</w:t>
      </w:r>
      <w:r w:rsidR="001B652D">
        <w:fldChar w:fldCharType="end"/>
      </w:r>
      <w:r w:rsidR="001B652D">
        <w:t>.</w:t>
      </w:r>
      <w:r w:rsidR="001B652D">
        <w:fldChar w:fldCharType="begin"/>
      </w:r>
      <w:r w:rsidR="001B652D">
        <w:instrText xml:space="preserve"> SEQ Hình \* ARABIC \s 1 </w:instrText>
      </w:r>
      <w:r w:rsidR="001B652D">
        <w:fldChar w:fldCharType="separate"/>
      </w:r>
      <w:r w:rsidR="001B652D">
        <w:rPr>
          <w:noProof/>
        </w:rPr>
        <w:t>2</w:t>
      </w:r>
      <w:r w:rsidR="001B652D">
        <w:fldChar w:fldCharType="end"/>
      </w:r>
      <w:r>
        <w:t xml:space="preserve"> </w:t>
      </w:r>
      <w:r w:rsidRPr="001D3096">
        <w:t>Các sản phẩm best seller</w:t>
      </w:r>
      <w:bookmarkEnd w:id="120"/>
    </w:p>
    <w:p w14:paraId="4DA88BB0" w14:textId="3457D786" w:rsidR="003B7D18" w:rsidRDefault="003B7D18" w:rsidP="003B7D18">
      <w:pPr>
        <w:pStyle w:val="noidung"/>
      </w:pPr>
      <w:r>
        <w:t>Phần sản phẩm bán chạy được đặt bên dưới khu vực đầu trang chủ, có tiêu đề “BEST SELLER” nhằm làm nổi bật các sản phẩm tiêu biểu của website CoffeeShop. Khu vực này hiển thị các sản phẩm dưới dạng thẻ sản phẩm, giúp người dùng dễ dàng quan sát thông tin từng món đồ uống.</w:t>
      </w:r>
    </w:p>
    <w:p w14:paraId="686155A0" w14:textId="28F3F524" w:rsidR="003B7D18" w:rsidRDefault="003B7D18" w:rsidP="003B7D18">
      <w:pPr>
        <w:pStyle w:val="noidung"/>
      </w:pPr>
      <w:r>
        <w:t>Mỗi thẻ sản phẩm bao gồm hình ảnh minh họa, tên sản phẩm, mô tả ngắn, giá bán và nút “Đặt Hàng”. Cách trình bày này giúp thông tin sản phẩm được hiển thị rõ ràng, trực quan và dễ theo dõi. Ngoài ra, các sản phẩm được sắp xếp theo hàng ngang, tạo cảm giác gọn gàng và phù hợp với giao diện trên máy tính hoặc laptop.</w:t>
      </w:r>
    </w:p>
    <w:p w14:paraId="791ED0C2" w14:textId="77777777" w:rsidR="003B7D18" w:rsidRDefault="003B7D18" w:rsidP="003B7D18">
      <w:pPr>
        <w:pStyle w:val="noidung"/>
      </w:pPr>
      <w:r>
        <w:t>Hai nút mũi tên ở hai bên khu vực sản phẩm được dùng để tạo cảm giác như một danh sách sản phẩm có thể chuyển qua lại. Bên dưới góc phải có nút “Xem Thêm...” giúp người dùng chuyển đến trang sản phẩm để xem danh sách sản phẩm đầy đủ hơn.</w:t>
      </w:r>
    </w:p>
    <w:p w14:paraId="0F302F8E" w14:textId="41DF7352" w:rsidR="003B7D18" w:rsidRPr="003B7D18" w:rsidRDefault="003B7D18" w:rsidP="003B7D18">
      <w:pPr>
        <w:pStyle w:val="noidung"/>
      </w:pPr>
      <w:r>
        <w:lastRenderedPageBreak/>
        <w:t>Nhìn chung, khu vực sản phẩm best seller có vai trò giới thiệu nhanh những sản phẩm nổi bật của CoffeeShop, đồng thời tạo điểm nhấn cho trang chủ và giúp người dùng dễ dàng tiếp cận các sản phẩm chính của website.</w:t>
      </w:r>
    </w:p>
    <w:p w14:paraId="032F3969" w14:textId="77777777" w:rsidR="003B7D18" w:rsidRPr="003B7D18" w:rsidRDefault="003B7D18" w:rsidP="003B7D18"/>
    <w:p w14:paraId="62C28DA2" w14:textId="77777777" w:rsidR="00D607EC" w:rsidRDefault="00F4398C" w:rsidP="00D607EC">
      <w:pPr>
        <w:keepNext/>
      </w:pPr>
      <w:r w:rsidRPr="00F4398C">
        <w:rPr>
          <w:noProof/>
        </w:rPr>
        <w:drawing>
          <wp:inline distT="0" distB="0" distL="0" distR="0" wp14:anchorId="3F256E3E" wp14:editId="5F3C548E">
            <wp:extent cx="5580380" cy="2865755"/>
            <wp:effectExtent l="0" t="0" r="1270" b="0"/>
            <wp:docPr id="593961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61116" name=""/>
                    <pic:cNvPicPr/>
                  </pic:nvPicPr>
                  <pic:blipFill>
                    <a:blip r:embed="rId18"/>
                    <a:stretch>
                      <a:fillRect/>
                    </a:stretch>
                  </pic:blipFill>
                  <pic:spPr>
                    <a:xfrm>
                      <a:off x="0" y="0"/>
                      <a:ext cx="5580380" cy="2865755"/>
                    </a:xfrm>
                    <a:prstGeom prst="rect">
                      <a:avLst/>
                    </a:prstGeom>
                  </pic:spPr>
                </pic:pic>
              </a:graphicData>
            </a:graphic>
          </wp:inline>
        </w:drawing>
      </w:r>
    </w:p>
    <w:p w14:paraId="2E40CB17" w14:textId="64202B1B" w:rsidR="00F4398C" w:rsidRDefault="00D607EC" w:rsidP="00D607EC">
      <w:pPr>
        <w:pStyle w:val="Caption"/>
      </w:pPr>
      <w:bookmarkStart w:id="121" w:name="_Toc231846163"/>
      <w:r>
        <w:t xml:space="preserve">Hình </w:t>
      </w:r>
      <w:r w:rsidR="001B652D">
        <w:fldChar w:fldCharType="begin"/>
      </w:r>
      <w:r w:rsidR="001B652D">
        <w:instrText xml:space="preserve"> STYLEREF 1 \s </w:instrText>
      </w:r>
      <w:r w:rsidR="001B652D">
        <w:fldChar w:fldCharType="separate"/>
      </w:r>
      <w:r w:rsidR="001B652D">
        <w:rPr>
          <w:noProof/>
        </w:rPr>
        <w:t>4</w:t>
      </w:r>
      <w:r w:rsidR="001B652D">
        <w:fldChar w:fldCharType="end"/>
      </w:r>
      <w:r w:rsidR="001B652D">
        <w:t>.</w:t>
      </w:r>
      <w:r w:rsidR="001B652D">
        <w:fldChar w:fldCharType="begin"/>
      </w:r>
      <w:r w:rsidR="001B652D">
        <w:instrText xml:space="preserve"> SEQ Hình \* ARABIC \s 1 </w:instrText>
      </w:r>
      <w:r w:rsidR="001B652D">
        <w:fldChar w:fldCharType="separate"/>
      </w:r>
      <w:r w:rsidR="001B652D">
        <w:rPr>
          <w:noProof/>
        </w:rPr>
        <w:t>3</w:t>
      </w:r>
      <w:r w:rsidR="001B652D">
        <w:fldChar w:fldCharType="end"/>
      </w:r>
      <w:r>
        <w:t xml:space="preserve"> </w:t>
      </w:r>
      <w:r w:rsidRPr="00542932">
        <w:t>Phần feedback từ khách hàng</w:t>
      </w:r>
      <w:bookmarkEnd w:id="121"/>
    </w:p>
    <w:p w14:paraId="3E8261D3" w14:textId="65E6E60E" w:rsidR="00911EF2" w:rsidRDefault="00911EF2" w:rsidP="00911EF2">
      <w:pPr>
        <w:pStyle w:val="noidung"/>
      </w:pPr>
      <w:r>
        <w:t>Phần feedback từ khách hàng được thiết kế nhằm thể hiện đánh giá và cảm nhận của khách hàng sau khi sử dụng sản phẩm của CoffeeShop. Khu vực này nằm ở phần dưới của trang chủ, sau phần giới thiệu và sản phẩm nổi bật, giúp tăng sự tin tưởng của người dùng đối với website.</w:t>
      </w:r>
    </w:p>
    <w:p w14:paraId="46FBCC80" w14:textId="661484D2" w:rsidR="00911EF2" w:rsidRDefault="00911EF2" w:rsidP="00911EF2">
      <w:pPr>
        <w:pStyle w:val="noidung"/>
      </w:pPr>
      <w:r>
        <w:t>Giao diện phần feedback gồm tiêu đề “Đến Và Thưởng Thức” và dòng chữ “Cùng hàng nghìn khách hàng đã hài lòng” nhằm nhấn mạnh sự hài lòng của khách hàng khi trải nghiệm sản phẩm. Bên dưới là các thẻ đánh giá được sắp xếp theo hàng ngang, mỗi thẻ gồm hình ảnh đại diện, tên khách hàng, nghề nghiệp, số sao đánh giá và nội dung nhận xét.</w:t>
      </w:r>
    </w:p>
    <w:p w14:paraId="0C0DF15A" w14:textId="3C384F0C" w:rsidR="00911EF2" w:rsidRDefault="00911EF2" w:rsidP="00911EF2">
      <w:pPr>
        <w:pStyle w:val="noidung"/>
      </w:pPr>
      <w:r>
        <w:t>Các thẻ feedback được thiết kế với màu nền sáng, bo góc nhẹ và bố cục rõ ràng, giúp nội dung đánh giá dễ đọc và dễ quan sát. Việc sử dụng biểu tượng ngôi sao giúp thể hiện mức độ hài lòng của khách hàng một cách trực quan hơn.</w:t>
      </w:r>
    </w:p>
    <w:p w14:paraId="5A3DB7E1" w14:textId="0DF0B1EF" w:rsidR="00911EF2" w:rsidRPr="00911EF2" w:rsidRDefault="00911EF2" w:rsidP="00911EF2">
      <w:pPr>
        <w:pStyle w:val="noidung"/>
      </w:pPr>
      <w:r>
        <w:t xml:space="preserve">Nhìn chung, phần feedback có vai trò tạo điểm nhấn cho trang chủ, giúp website CoffeeShop trở nên sinh động và chuyên nghiệp hơn. Đồng thời, khu vực </w:t>
      </w:r>
      <w:r>
        <w:lastRenderedPageBreak/>
        <w:t>này cũng giúp mô phỏng chức năng hiển thị đánh giá khách hàng thường thấy trong các website giới thiệu sản phẩm hoặc bán hàng trực tuyến.</w:t>
      </w:r>
    </w:p>
    <w:p w14:paraId="22DBB14F" w14:textId="77777777" w:rsidR="003B7D18" w:rsidRPr="003B7D18" w:rsidRDefault="003B7D18" w:rsidP="003B7D18"/>
    <w:p w14:paraId="7A5D558F" w14:textId="77777777" w:rsidR="00D607EC" w:rsidRDefault="003B7D18" w:rsidP="00D607EC">
      <w:pPr>
        <w:keepNext/>
      </w:pPr>
      <w:r w:rsidRPr="003B7D18">
        <w:rPr>
          <w:noProof/>
        </w:rPr>
        <w:drawing>
          <wp:inline distT="0" distB="0" distL="0" distR="0" wp14:anchorId="576478A0" wp14:editId="22283ACB">
            <wp:extent cx="5580380" cy="1062990"/>
            <wp:effectExtent l="0" t="0" r="1270" b="3810"/>
            <wp:docPr id="160197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75425" name=""/>
                    <pic:cNvPicPr/>
                  </pic:nvPicPr>
                  <pic:blipFill>
                    <a:blip r:embed="rId19"/>
                    <a:stretch>
                      <a:fillRect/>
                    </a:stretch>
                  </pic:blipFill>
                  <pic:spPr>
                    <a:xfrm>
                      <a:off x="0" y="0"/>
                      <a:ext cx="5580380" cy="1062990"/>
                    </a:xfrm>
                    <a:prstGeom prst="rect">
                      <a:avLst/>
                    </a:prstGeom>
                  </pic:spPr>
                </pic:pic>
              </a:graphicData>
            </a:graphic>
          </wp:inline>
        </w:drawing>
      </w:r>
    </w:p>
    <w:p w14:paraId="05970395" w14:textId="1C95D687" w:rsidR="00F4398C" w:rsidRDefault="00D607EC" w:rsidP="00D607EC">
      <w:pPr>
        <w:pStyle w:val="Caption"/>
      </w:pPr>
      <w:bookmarkStart w:id="122" w:name="_Toc231846164"/>
      <w:r>
        <w:t xml:space="preserve">Hình </w:t>
      </w:r>
      <w:r w:rsidR="001B652D">
        <w:fldChar w:fldCharType="begin"/>
      </w:r>
      <w:r w:rsidR="001B652D">
        <w:instrText xml:space="preserve"> STYLEREF 1 \s </w:instrText>
      </w:r>
      <w:r w:rsidR="001B652D">
        <w:fldChar w:fldCharType="separate"/>
      </w:r>
      <w:r w:rsidR="001B652D">
        <w:rPr>
          <w:noProof/>
        </w:rPr>
        <w:t>4</w:t>
      </w:r>
      <w:r w:rsidR="001B652D">
        <w:fldChar w:fldCharType="end"/>
      </w:r>
      <w:r w:rsidR="001B652D">
        <w:t>.</w:t>
      </w:r>
      <w:r w:rsidR="001B652D">
        <w:fldChar w:fldCharType="begin"/>
      </w:r>
      <w:r w:rsidR="001B652D">
        <w:instrText xml:space="preserve"> SEQ Hình \* ARABIC \s 1 </w:instrText>
      </w:r>
      <w:r w:rsidR="001B652D">
        <w:fldChar w:fldCharType="separate"/>
      </w:r>
      <w:r w:rsidR="001B652D">
        <w:rPr>
          <w:noProof/>
        </w:rPr>
        <w:t>4</w:t>
      </w:r>
      <w:r w:rsidR="001B652D">
        <w:fldChar w:fldCharType="end"/>
      </w:r>
      <w:r>
        <w:t xml:space="preserve"> </w:t>
      </w:r>
      <w:r w:rsidRPr="000D2DA2">
        <w:t>Footer</w:t>
      </w:r>
      <w:bookmarkEnd w:id="122"/>
    </w:p>
    <w:p w14:paraId="121964E8" w14:textId="55574855" w:rsidR="00911EF2" w:rsidRDefault="00911EF2" w:rsidP="00911EF2">
      <w:pPr>
        <w:pStyle w:val="noidung"/>
      </w:pPr>
      <w:r>
        <w:t>Footer là phần cuối của trang chủ, được thiết kế với tông màu nâu đậm phù hợp với chủ đề cà phê của website CoffeeShop. Khu vực này có nhiệm vụ cung cấp các thông tin tổng quan và thông tin liên hệ cần thiết cho người dùng khi truy cập website.</w:t>
      </w:r>
    </w:p>
    <w:p w14:paraId="19EC4B19" w14:textId="107EC684" w:rsidR="00911EF2" w:rsidRDefault="00911EF2" w:rsidP="00911EF2">
      <w:pPr>
        <w:pStyle w:val="noidung"/>
      </w:pPr>
      <w:r>
        <w:t>Bố cục footer được chia thành nhiều cột rõ ràng. Cột đầu tiên hiển thị tên thương hiệu Coffee, tạo điểm nhận diện cho website. Cột tiếp theo là phần thông tin người làm web, bao gồm họ tên, lớp và mã số sinh viên. Phần này giúp xác định thông tin người thực hiện đề tài trong quá trình báo cáo.</w:t>
      </w:r>
    </w:p>
    <w:p w14:paraId="23F90C1B" w14:textId="6A925D10" w:rsidR="00911EF2" w:rsidRDefault="00911EF2" w:rsidP="00911EF2">
      <w:pPr>
        <w:pStyle w:val="noidung"/>
      </w:pPr>
      <w:r>
        <w:t>Bên cạnh đó, footer còn có cột thông tin liên hệ gồm số điện thoại, email và địa chỉ. Các thông tin này giúp người dùng có thể liên hệ với CoffeeShop khi cần hỗ trợ hoặc tìm hiểu thêm về sản phẩm. Ngoài ra, khu vực mạng xã hội được đặt ở bên phải, sử dụng các biểu tượng mạng xã hội để mô phỏng các liên kết kết nối với người dùng.</w:t>
      </w:r>
    </w:p>
    <w:p w14:paraId="642432C5" w14:textId="245230B7" w:rsidR="00911EF2" w:rsidRDefault="00911EF2" w:rsidP="00911EF2">
      <w:pPr>
        <w:pStyle w:val="noidung"/>
      </w:pPr>
      <w:r>
        <w:t>Nhìn chung, footer giúp hoàn thiện bố cục tổng thể của website, đồng thời tạo sự cân đối cho giao diện trang. Việc đặt footer ở cuối trang cũng giúp người dùng dễ dàng tìm thấy các thông tin liên hệ và thông tin bổ sung sau khi xem nội dung chính của website.</w:t>
      </w:r>
    </w:p>
    <w:p w14:paraId="564F4A48" w14:textId="460A1DEB" w:rsidR="00911EF2" w:rsidRDefault="00911EF2" w:rsidP="00911EF2">
      <w:pPr>
        <w:pStyle w:val="noidung"/>
      </w:pPr>
      <w:r w:rsidRPr="00911EF2">
        <w:t>Do phần header, hero và footer của các trang có cấu trúc tương tự trang chủ nên trong các mục tiếp theo, báo cáo chỉ tập trung mô tả phần nội dung chính và chức năng riêng của từng trang.</w:t>
      </w:r>
    </w:p>
    <w:p w14:paraId="6B27DF1E" w14:textId="3A7FD010" w:rsidR="00803843" w:rsidRDefault="00803843" w:rsidP="00803843">
      <w:pPr>
        <w:pStyle w:val="Heading3"/>
      </w:pPr>
      <w:bookmarkStart w:id="123" w:name="_Toc231846148"/>
      <w:r>
        <w:lastRenderedPageBreak/>
        <w:t>Giao diện trang giới thiệu</w:t>
      </w:r>
      <w:bookmarkEnd w:id="123"/>
    </w:p>
    <w:p w14:paraId="2F1E40D5" w14:textId="77777777" w:rsidR="00803843" w:rsidRDefault="00803843" w:rsidP="00803843">
      <w:pPr>
        <w:keepNext/>
      </w:pPr>
      <w:r w:rsidRPr="00803843">
        <w:rPr>
          <w:noProof/>
        </w:rPr>
        <w:drawing>
          <wp:inline distT="0" distB="0" distL="0" distR="0" wp14:anchorId="38BBBE98" wp14:editId="6310A187">
            <wp:extent cx="5580380" cy="2882900"/>
            <wp:effectExtent l="0" t="0" r="1270" b="0"/>
            <wp:docPr id="274655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55220" name=""/>
                    <pic:cNvPicPr/>
                  </pic:nvPicPr>
                  <pic:blipFill>
                    <a:blip r:embed="rId20"/>
                    <a:stretch>
                      <a:fillRect/>
                    </a:stretch>
                  </pic:blipFill>
                  <pic:spPr>
                    <a:xfrm>
                      <a:off x="0" y="0"/>
                      <a:ext cx="5580380" cy="2882900"/>
                    </a:xfrm>
                    <a:prstGeom prst="rect">
                      <a:avLst/>
                    </a:prstGeom>
                  </pic:spPr>
                </pic:pic>
              </a:graphicData>
            </a:graphic>
          </wp:inline>
        </w:drawing>
      </w:r>
    </w:p>
    <w:p w14:paraId="73D6459D" w14:textId="323B3505" w:rsidR="00803843" w:rsidRDefault="00803843" w:rsidP="00133026">
      <w:pPr>
        <w:pStyle w:val="Caption"/>
      </w:pPr>
      <w:bookmarkStart w:id="124" w:name="_Toc231846165"/>
      <w:r>
        <w:t xml:space="preserve">Hình </w:t>
      </w:r>
      <w:r w:rsidR="001B652D">
        <w:fldChar w:fldCharType="begin"/>
      </w:r>
      <w:r w:rsidR="001B652D">
        <w:instrText xml:space="preserve"> STYLEREF 1 \s </w:instrText>
      </w:r>
      <w:r w:rsidR="001B652D">
        <w:fldChar w:fldCharType="separate"/>
      </w:r>
      <w:r w:rsidR="001B652D">
        <w:rPr>
          <w:noProof/>
        </w:rPr>
        <w:t>4</w:t>
      </w:r>
      <w:r w:rsidR="001B652D">
        <w:fldChar w:fldCharType="end"/>
      </w:r>
      <w:r w:rsidR="001B652D">
        <w:t>.</w:t>
      </w:r>
      <w:r w:rsidR="001B652D">
        <w:fldChar w:fldCharType="begin"/>
      </w:r>
      <w:r w:rsidR="001B652D">
        <w:instrText xml:space="preserve"> SEQ Hình \* ARABIC \s 1 </w:instrText>
      </w:r>
      <w:r w:rsidR="001B652D">
        <w:fldChar w:fldCharType="separate"/>
      </w:r>
      <w:r w:rsidR="001B652D">
        <w:rPr>
          <w:noProof/>
        </w:rPr>
        <w:t>5</w:t>
      </w:r>
      <w:r w:rsidR="001B652D">
        <w:fldChar w:fldCharType="end"/>
      </w:r>
      <w:r>
        <w:t xml:space="preserve"> Giao diện trang giới thiệu</w:t>
      </w:r>
      <w:bookmarkEnd w:id="124"/>
    </w:p>
    <w:p w14:paraId="21D0835C" w14:textId="081EAE59" w:rsidR="00133026" w:rsidRDefault="00133026" w:rsidP="00133026">
      <w:pPr>
        <w:pStyle w:val="noidung"/>
      </w:pPr>
      <w:r>
        <w:t>Giao diện trang giới thiệu được xây dựng nhằm trình bày thông tin tổng quan về CoffeeShop, giúp người dùng hiểu rõ hơn về thương hiệu, mục tiêu hoạt động và các giá trị mà website muốn truyền tải. Trang này vẫn giữ phần header đồng bộ với các trang còn lại, bao gồm logo, thanh điều hướng và biểu tượng tìm kiếm. Các mục điều hướng như Trang chủ, Giới thiệu, Sản phẩm, Liên hệ và Đăng nhập giúp người dùng dễ dàng chuyển sang các trang khác trong website.</w:t>
      </w:r>
    </w:p>
    <w:p w14:paraId="2121FC80" w14:textId="1C1353F7" w:rsidR="00133026" w:rsidRDefault="00133026" w:rsidP="00133026">
      <w:pPr>
        <w:pStyle w:val="noidung"/>
      </w:pPr>
      <w:r>
        <w:t>Nội dung chính của trang giới thiệu được chia thành hai khu vực. Bên trái là phần giới thiệu về CoffeeShop với tiêu đề “CoffeeShop - nơi bắt đầu một ngày đầy cảm hứng”, kèm theo các đoạn mô tả về mục tiêu mang đến cho khách hàng những ly cà phê chất lượng, không gian gần gũi và trải nghiệm tốt khi sử dụng sản phẩm. Bên dưới phần giới thiệu có nút “Xem sản phẩm”, giúp người dùng có thể chuyển nhanh sang trang sản phẩm để xem các món đồ uống hiện có.</w:t>
      </w:r>
    </w:p>
    <w:p w14:paraId="5004A033" w14:textId="2C88F715" w:rsidR="00133026" w:rsidRDefault="00133026" w:rsidP="00133026">
      <w:pPr>
        <w:pStyle w:val="noidung"/>
      </w:pPr>
      <w:r>
        <w:t>Bên phải là các thẻ nội dung gồm “Sứ mệnh”, “Tầm nhìn” và “Giá trị”. Các thẻ này được thiết kế nổi bật trên nền tối, giúp người dùng dễ dàng quan sát và nắm bắt các thông tin quan trọng. Phần sứ mệnh thể hiện mong muốn mang đến sản phẩm cà phê chất lượng và dịch vụ thân thiện. Phần tầm nhìn thể hiện định hướng trở thành địa điểm quen thuộc cho khách hàng. Phần giá trị nhấn mạnh sự tận tâm, sáng tạo và luôn lắng nghe ý kiến khách hàng.</w:t>
      </w:r>
    </w:p>
    <w:p w14:paraId="1983D383" w14:textId="1D7BBDFE" w:rsidR="00133026" w:rsidRDefault="00133026" w:rsidP="00133026">
      <w:pPr>
        <w:pStyle w:val="noidung"/>
      </w:pPr>
      <w:r>
        <w:lastRenderedPageBreak/>
        <w:t>Bên dưới nội dung giới thiệu là khu vực thống kê nhanh gồm các thông tin như “100% cà phê nguyên chất”, “6+ món uống nổi bật” và “24/7 cảm hứng mỗi ngày”. Khu vực này giúp tạo điểm nhấn cho giao diện và làm nổi bật những ưu điểm của CoffeeShop.</w:t>
      </w:r>
    </w:p>
    <w:p w14:paraId="6CF0CBCD" w14:textId="7156177D" w:rsidR="00133026" w:rsidRPr="00133026" w:rsidRDefault="00133026" w:rsidP="00133026">
      <w:pPr>
        <w:pStyle w:val="noidung"/>
      </w:pPr>
      <w:r>
        <w:t>Nhìn chung, giao diện trang giới thiệu hoạt động ổn định, bố cục rõ ràng và phù hợp với chủ đề của website. Trang này giúp bổ sung thông tin về thương hiệu CoffeeShop, đồng thời tạo sự tin tưởng và tăng tính chuyên nghiệp cho website.</w:t>
      </w:r>
    </w:p>
    <w:p w14:paraId="6C0B9EDD" w14:textId="3FB1D996" w:rsidR="00D724C7" w:rsidRDefault="003D4A92" w:rsidP="00D724C7">
      <w:pPr>
        <w:pStyle w:val="Heading3"/>
      </w:pPr>
      <w:bookmarkStart w:id="125" w:name="_Toc231846149"/>
      <w:r>
        <w:t xml:space="preserve">Giao diện trang </w:t>
      </w:r>
      <w:r w:rsidR="00911EF2">
        <w:t>sản phẩm</w:t>
      </w:r>
      <w:bookmarkEnd w:id="125"/>
    </w:p>
    <w:p w14:paraId="0E28E0CA" w14:textId="77777777" w:rsidR="0001049B" w:rsidRDefault="00B7144B" w:rsidP="0028688B">
      <w:r w:rsidRPr="00B7144B">
        <w:rPr>
          <w:noProof/>
        </w:rPr>
        <w:drawing>
          <wp:inline distT="0" distB="0" distL="0" distR="0" wp14:anchorId="7A518AF4" wp14:editId="52849305">
            <wp:extent cx="5580380" cy="2905125"/>
            <wp:effectExtent l="0" t="0" r="1270" b="9525"/>
            <wp:docPr id="186934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44938" name=""/>
                    <pic:cNvPicPr/>
                  </pic:nvPicPr>
                  <pic:blipFill>
                    <a:blip r:embed="rId21"/>
                    <a:stretch>
                      <a:fillRect/>
                    </a:stretch>
                  </pic:blipFill>
                  <pic:spPr>
                    <a:xfrm>
                      <a:off x="0" y="0"/>
                      <a:ext cx="5580380" cy="2905125"/>
                    </a:xfrm>
                    <a:prstGeom prst="rect">
                      <a:avLst/>
                    </a:prstGeom>
                  </pic:spPr>
                </pic:pic>
              </a:graphicData>
            </a:graphic>
          </wp:inline>
        </w:drawing>
      </w:r>
    </w:p>
    <w:p w14:paraId="01A7DCA0" w14:textId="77777777" w:rsidR="001B652D" w:rsidRDefault="00B7144B" w:rsidP="001B652D">
      <w:pPr>
        <w:keepNext/>
      </w:pPr>
      <w:r w:rsidRPr="00B7144B">
        <w:rPr>
          <w:noProof/>
        </w:rPr>
        <w:drawing>
          <wp:inline distT="0" distB="0" distL="0" distR="0" wp14:anchorId="07A27DDA" wp14:editId="69BBBC61">
            <wp:extent cx="5580380" cy="2901950"/>
            <wp:effectExtent l="0" t="0" r="1270" b="0"/>
            <wp:docPr id="107882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24384" name=""/>
                    <pic:cNvPicPr/>
                  </pic:nvPicPr>
                  <pic:blipFill>
                    <a:blip r:embed="rId22"/>
                    <a:stretch>
                      <a:fillRect/>
                    </a:stretch>
                  </pic:blipFill>
                  <pic:spPr>
                    <a:xfrm>
                      <a:off x="0" y="0"/>
                      <a:ext cx="5580380" cy="2901950"/>
                    </a:xfrm>
                    <a:prstGeom prst="rect">
                      <a:avLst/>
                    </a:prstGeom>
                  </pic:spPr>
                </pic:pic>
              </a:graphicData>
            </a:graphic>
          </wp:inline>
        </w:drawing>
      </w:r>
    </w:p>
    <w:p w14:paraId="143A5091" w14:textId="3F756C22" w:rsidR="00355B42" w:rsidRDefault="001B652D" w:rsidP="001B652D">
      <w:pPr>
        <w:pStyle w:val="Caption"/>
      </w:pPr>
      <w:bookmarkStart w:id="126" w:name="_Toc231846166"/>
      <w:r>
        <w:t xml:space="preserve">Hình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6</w:t>
      </w:r>
      <w:r>
        <w:fldChar w:fldCharType="end"/>
      </w:r>
      <w:r>
        <w:t xml:space="preserve"> Giao diện trang sản phẩm ở chế độ xem</w:t>
      </w:r>
      <w:bookmarkEnd w:id="126"/>
    </w:p>
    <w:p w14:paraId="7E529D28" w14:textId="262F8ED8" w:rsidR="00B7144B" w:rsidRDefault="00B7144B" w:rsidP="00B7144B">
      <w:pPr>
        <w:pStyle w:val="noidung"/>
      </w:pPr>
      <w:r>
        <w:lastRenderedPageBreak/>
        <w:t>Phần danh sách sản phẩm ở chế độ xem được thiết kế nhằm hiển thị các sản phẩm cà phê hiện có trên website CoffeeShop. Ở chế độ này, người dùng chỉ xem thông tin sản phẩm và chưa thực hiện các thao tác quản lý như thêm, sửa hoặc xóa sản phẩm.</w:t>
      </w:r>
    </w:p>
    <w:p w14:paraId="118F8B4D" w14:textId="0987BB5B" w:rsidR="00B7144B" w:rsidRDefault="00B7144B" w:rsidP="00B7144B">
      <w:pPr>
        <w:pStyle w:val="noidung"/>
      </w:pPr>
      <w:r>
        <w:t>Các sản phẩm được trình bày dưới dạng thẻ sản phẩm, sắp xếp theo bố cục nhiều cột giúp giao diện gọn gàng và dễ quan sát trên máy tính hoặc laptop. Mỗi thẻ sản phẩm bao gồm hình ảnh minh họa, tên sản phẩm, giá bán, mô tả ngắn và nút “Chi tiết...”. Cách trình bày này giúp người dùng nhanh chóng nắm được thông tin cơ bản của từng sản phẩm.</w:t>
      </w:r>
    </w:p>
    <w:p w14:paraId="05E866F6" w14:textId="372B3F17" w:rsidR="00B7144B" w:rsidRDefault="00B7144B" w:rsidP="00B7144B">
      <w:pPr>
        <w:pStyle w:val="noidung"/>
      </w:pPr>
      <w:r>
        <w:t>Khi người dùng nhấn vào nút “Chi tiết...”, website sẽ chuyển sang trang chi tiết sản phẩm tương ứng để hiển thị đầy đủ hơn các thông tin như hình ảnh, tên sản phẩm, giá và mô tả chi tiết. Như vậy, chế độ xem có vai trò chính là giới thiệu danh sách sản phẩm và hỗ trợ người dùng truy cập vào trang chi tiết của từng sản phẩm.</w:t>
      </w:r>
    </w:p>
    <w:p w14:paraId="1E8E11C6" w14:textId="77777777" w:rsidR="001712FA" w:rsidRDefault="00B7144B" w:rsidP="00FB5BB6">
      <w:pPr>
        <w:pStyle w:val="noidung"/>
        <w:keepNext/>
      </w:pPr>
      <w:r>
        <w:t>Nhìn chung, giao diện danh sách sản phẩm ở chế độ xem được thiết kế đơn giản, rõ ràng và phù hợp với mục tiêu giới thiệu sản phẩm cà phê trên website CoffeeShop.</w:t>
      </w:r>
    </w:p>
    <w:p w14:paraId="53D2B685" w14:textId="77777777" w:rsidR="001712FA" w:rsidRDefault="001712FA">
      <w:r>
        <w:br w:type="page"/>
      </w:r>
    </w:p>
    <w:p w14:paraId="16331C09" w14:textId="4B4C93E6" w:rsidR="00FB5BB6" w:rsidRDefault="00B7144B" w:rsidP="001712FA">
      <w:r w:rsidRPr="00B7144B">
        <w:rPr>
          <w:noProof/>
        </w:rPr>
        <w:lastRenderedPageBreak/>
        <w:drawing>
          <wp:inline distT="0" distB="0" distL="0" distR="0" wp14:anchorId="20C844B4" wp14:editId="6FC82558">
            <wp:extent cx="5580380" cy="2870200"/>
            <wp:effectExtent l="0" t="0" r="1270" b="6350"/>
            <wp:docPr id="149049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9999" name=""/>
                    <pic:cNvPicPr/>
                  </pic:nvPicPr>
                  <pic:blipFill>
                    <a:blip r:embed="rId23"/>
                    <a:stretch>
                      <a:fillRect/>
                    </a:stretch>
                  </pic:blipFill>
                  <pic:spPr>
                    <a:xfrm>
                      <a:off x="0" y="0"/>
                      <a:ext cx="5580380" cy="2870200"/>
                    </a:xfrm>
                    <a:prstGeom prst="rect">
                      <a:avLst/>
                    </a:prstGeom>
                  </pic:spPr>
                </pic:pic>
              </a:graphicData>
            </a:graphic>
          </wp:inline>
        </w:drawing>
      </w:r>
    </w:p>
    <w:p w14:paraId="1AFBD3FE" w14:textId="77777777" w:rsidR="001B652D" w:rsidRDefault="00B7144B" w:rsidP="001B652D">
      <w:pPr>
        <w:keepNext/>
      </w:pPr>
      <w:r w:rsidRPr="00B7144B">
        <w:rPr>
          <w:noProof/>
        </w:rPr>
        <w:drawing>
          <wp:inline distT="0" distB="0" distL="0" distR="0" wp14:anchorId="6607ADEF" wp14:editId="2DC18C2D">
            <wp:extent cx="5554980" cy="2896326"/>
            <wp:effectExtent l="0" t="0" r="7620" b="0"/>
            <wp:docPr id="164512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26910" name=""/>
                    <pic:cNvPicPr/>
                  </pic:nvPicPr>
                  <pic:blipFill>
                    <a:blip r:embed="rId24"/>
                    <a:stretch>
                      <a:fillRect/>
                    </a:stretch>
                  </pic:blipFill>
                  <pic:spPr>
                    <a:xfrm>
                      <a:off x="0" y="0"/>
                      <a:ext cx="5584554" cy="2911745"/>
                    </a:xfrm>
                    <a:prstGeom prst="rect">
                      <a:avLst/>
                    </a:prstGeom>
                  </pic:spPr>
                </pic:pic>
              </a:graphicData>
            </a:graphic>
          </wp:inline>
        </w:drawing>
      </w:r>
    </w:p>
    <w:p w14:paraId="43BB343C" w14:textId="49980EA2" w:rsidR="00FB5BB6" w:rsidRDefault="001B652D" w:rsidP="001B652D">
      <w:pPr>
        <w:pStyle w:val="Caption"/>
      </w:pPr>
      <w:bookmarkStart w:id="127" w:name="_Toc231846167"/>
      <w:r>
        <w:t xml:space="preserve">Hình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7</w:t>
      </w:r>
      <w:r>
        <w:fldChar w:fldCharType="end"/>
      </w:r>
      <w:r>
        <w:t xml:space="preserve"> Giao diện trang sản phẩm ở chế độ sửa</w:t>
      </w:r>
      <w:bookmarkEnd w:id="127"/>
    </w:p>
    <w:p w14:paraId="748927F3" w14:textId="37326F72" w:rsidR="008106AA" w:rsidRDefault="008106AA" w:rsidP="008106AA">
      <w:pPr>
        <w:pStyle w:val="noidung"/>
      </w:pPr>
      <w:r>
        <w:t>Giao diện danh sách sản phẩm ở chế độ chỉnh sửa được hiển thị khi người dùng bật chức năng quản lý sản phẩm. Ở chế độ này, các sản phẩm vẫn được trình bày dưới dạng thẻ sản phẩm giống như chế độ xem, bao gồm hình ảnh, tên sản phẩm, giá bán và mô tả ngắn. Tuy nhiên, mỗi thẻ sản phẩm được bổ sung thêm các nút chức năng để hỗ trợ thao tác quản lý dữ liệu.</w:t>
      </w:r>
    </w:p>
    <w:p w14:paraId="2D859335" w14:textId="501455F5" w:rsidR="008106AA" w:rsidRDefault="008106AA" w:rsidP="008106AA">
      <w:pPr>
        <w:pStyle w:val="noidung"/>
      </w:pPr>
      <w:r>
        <w:t xml:space="preserve">Cụ thể, bên dưới mỗi sản phẩm có các nút “Chi tiết...”, “Xóa” và “Sửa”. Nút “Chi tiết...” dùng để chuyển sang trang chi tiết sản phẩm, nút “Xóa” dùng để loại bỏ sản phẩm khỏi danh sách, còn nút “Sửa” dùng để cập nhật lại thông tin của sản phẩm. </w:t>
      </w:r>
      <w:r>
        <w:lastRenderedPageBreak/>
        <w:t>Các nút chức năng được đặt ở cuối thẻ sản phẩm, giúp người dùng dễ dàng thao tác với từng sản phẩm cụ thể.</w:t>
      </w:r>
    </w:p>
    <w:p w14:paraId="0C701F33" w14:textId="24EA4148" w:rsidR="008106AA" w:rsidRDefault="008106AA" w:rsidP="008106AA">
      <w:pPr>
        <w:pStyle w:val="noidung"/>
      </w:pPr>
      <w:r>
        <w:t>Bên dưới danh sách sản phẩm còn có nút “Chỉnh sửa” và “Thêm Sản Phẩm”. Nút “Chỉnh sửa” được sử dụng để bật hoặc tắt chế độ quản lý sản phẩm, còn nút “Thêm Sản Phẩm” dùng để mở form nhập dữ liệu sản phẩm mới. Khi người dùng thực hiện thêm, sửa hoặc xóa sản phẩm, dữ liệu sẽ được cập nhật lại trên giao diện và lưu vào LocalStorage.</w:t>
      </w:r>
    </w:p>
    <w:p w14:paraId="478F1966" w14:textId="5E982E54" w:rsidR="008106AA" w:rsidRDefault="008106AA" w:rsidP="008106AA">
      <w:pPr>
        <w:pStyle w:val="noidung"/>
      </w:pPr>
      <w:r>
        <w:t>Nhìn chung, chế độ chỉnh sửa giúp website CoffeeShop mô phỏng chức năng quản lý sản phẩm cơ bản. Chức năng này phù hợp với mục tiêu của đề tài là xây dựng một website frontend có khả năng hiển thị và thao tác dữ liệu sản phẩm bằng JavaScript.</w:t>
      </w:r>
    </w:p>
    <w:p w14:paraId="24035221" w14:textId="77777777" w:rsidR="00680E62" w:rsidRDefault="007E4462" w:rsidP="00680E62">
      <w:pPr>
        <w:keepNext/>
      </w:pPr>
      <w:r w:rsidRPr="007E4462">
        <w:rPr>
          <w:noProof/>
        </w:rPr>
        <w:drawing>
          <wp:inline distT="0" distB="0" distL="0" distR="0" wp14:anchorId="20ABF787" wp14:editId="27965846">
            <wp:extent cx="5580380" cy="2830195"/>
            <wp:effectExtent l="0" t="0" r="1270" b="8255"/>
            <wp:docPr id="1667410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10054" name=""/>
                    <pic:cNvPicPr/>
                  </pic:nvPicPr>
                  <pic:blipFill>
                    <a:blip r:embed="rId25"/>
                    <a:stretch>
                      <a:fillRect/>
                    </a:stretch>
                  </pic:blipFill>
                  <pic:spPr>
                    <a:xfrm>
                      <a:off x="0" y="0"/>
                      <a:ext cx="5580380" cy="2830195"/>
                    </a:xfrm>
                    <a:prstGeom prst="rect">
                      <a:avLst/>
                    </a:prstGeom>
                  </pic:spPr>
                </pic:pic>
              </a:graphicData>
            </a:graphic>
          </wp:inline>
        </w:drawing>
      </w:r>
    </w:p>
    <w:p w14:paraId="3F03CDC7" w14:textId="1001B3C4" w:rsidR="007E4462" w:rsidRDefault="00680E62" w:rsidP="00680E62">
      <w:pPr>
        <w:pStyle w:val="Caption"/>
      </w:pPr>
      <w:bookmarkStart w:id="128" w:name="_Toc231846168"/>
      <w:r>
        <w:t xml:space="preserve">Hình </w:t>
      </w:r>
      <w:r w:rsidR="001B652D">
        <w:fldChar w:fldCharType="begin"/>
      </w:r>
      <w:r w:rsidR="001B652D">
        <w:instrText xml:space="preserve"> STYLEREF 1 \s </w:instrText>
      </w:r>
      <w:r w:rsidR="001B652D">
        <w:fldChar w:fldCharType="separate"/>
      </w:r>
      <w:r w:rsidR="001B652D">
        <w:rPr>
          <w:noProof/>
        </w:rPr>
        <w:t>4</w:t>
      </w:r>
      <w:r w:rsidR="001B652D">
        <w:fldChar w:fldCharType="end"/>
      </w:r>
      <w:r w:rsidR="001B652D">
        <w:t>.</w:t>
      </w:r>
      <w:r w:rsidR="001B652D">
        <w:fldChar w:fldCharType="begin"/>
      </w:r>
      <w:r w:rsidR="001B652D">
        <w:instrText xml:space="preserve"> SEQ Hình \* ARABIC \s 1 </w:instrText>
      </w:r>
      <w:r w:rsidR="001B652D">
        <w:fldChar w:fldCharType="separate"/>
      </w:r>
      <w:r w:rsidR="001B652D">
        <w:rPr>
          <w:noProof/>
        </w:rPr>
        <w:t>8</w:t>
      </w:r>
      <w:r w:rsidR="001B652D">
        <w:fldChar w:fldCharType="end"/>
      </w:r>
      <w:r>
        <w:t xml:space="preserve"> Form nhập thông tin cho sản phẩm mới</w:t>
      </w:r>
      <w:bookmarkEnd w:id="128"/>
    </w:p>
    <w:p w14:paraId="0E1BAB68" w14:textId="5C4443FE" w:rsidR="00680E62" w:rsidRDefault="00680E62" w:rsidP="00680E62">
      <w:pPr>
        <w:pStyle w:val="noidung"/>
      </w:pPr>
      <w:r>
        <w:t>Giao diện thêm sản phẩm được hiển thị dưới dạng hộp thoại nổi khi người dùng nhấn nút “Thêm Sản Phẩm”. Form gồm các ô nhập thông tin như tên sản phẩm, giá, URL hình ảnh và mô tả sản phẩm. Phía sau form có lớp nền mờ giúp làm nổi bật khu vực nhập dữ liệu và hạn chế người dùng thao tác nhầm với các phần khác của trang.</w:t>
      </w:r>
    </w:p>
    <w:p w14:paraId="2BAAF070" w14:textId="568B7D89" w:rsidR="00680E62" w:rsidRDefault="00680E62" w:rsidP="00680E62">
      <w:pPr>
        <w:pStyle w:val="noidung"/>
      </w:pPr>
      <w:r>
        <w:t>Sau khi nhập đầy đủ thông tin, người dùng có thể nhấn nút “Lưu” để thêm sản phẩm mới vào danh sách. Nếu không muốn tiếp tục thao tác, người dùng có thể nhấn nút “Hủy” để đóng form. Chức năng này giúp website mô phỏng quá trình thêm dữ liệu sản phẩm trực tiếp trên giao diện bằng JavaScript.</w:t>
      </w:r>
    </w:p>
    <w:p w14:paraId="61D14AE2" w14:textId="0CA7DA04" w:rsidR="00680E62" w:rsidRDefault="00680E62" w:rsidP="00680E62">
      <w:pPr>
        <w:pStyle w:val="noidung"/>
      </w:pPr>
      <w:r w:rsidRPr="00680E62">
        <w:lastRenderedPageBreak/>
        <w:t>Ngoài ra, form thêm sản phẩm cũng có chức năng kiểm tra dữ liệu nhập vào. Nếu người dùng chưa nhập đầy đủ các thông tin bắt buộc như tên sản phẩm, giá, hình ảnh hoặc mô tả, hệ thống sẽ hiển thị thông báo lỗi và không cho phép thêm sản phẩm mới. Điều này giúp hạn chế việc lưu dữ liệu thiếu thông tin và đảm bảo sản phẩm hiển thị trên website được đầy đủ hơn.</w:t>
      </w:r>
    </w:p>
    <w:p w14:paraId="5D3D588D" w14:textId="77777777" w:rsidR="00680E62" w:rsidRDefault="00680E62" w:rsidP="00680E62">
      <w:pPr>
        <w:keepNext/>
      </w:pPr>
      <w:r>
        <w:rPr>
          <w:noProof/>
        </w:rPr>
        <w:drawing>
          <wp:inline distT="0" distB="0" distL="0" distR="0" wp14:anchorId="72A8334A" wp14:editId="5298AB87">
            <wp:extent cx="5580380" cy="2884170"/>
            <wp:effectExtent l="0" t="0" r="1270" b="0"/>
            <wp:docPr id="45630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07993" name=""/>
                    <pic:cNvPicPr/>
                  </pic:nvPicPr>
                  <pic:blipFill>
                    <a:blip r:embed="rId26"/>
                    <a:stretch>
                      <a:fillRect/>
                    </a:stretch>
                  </pic:blipFill>
                  <pic:spPr>
                    <a:xfrm>
                      <a:off x="0" y="0"/>
                      <a:ext cx="5580380" cy="2884170"/>
                    </a:xfrm>
                    <a:prstGeom prst="rect">
                      <a:avLst/>
                    </a:prstGeom>
                  </pic:spPr>
                </pic:pic>
              </a:graphicData>
            </a:graphic>
          </wp:inline>
        </w:drawing>
      </w:r>
    </w:p>
    <w:p w14:paraId="6D565C1C" w14:textId="0D4B3519" w:rsidR="00680E62" w:rsidRDefault="00680E62" w:rsidP="00680E62">
      <w:pPr>
        <w:pStyle w:val="Caption"/>
      </w:pPr>
      <w:bookmarkStart w:id="129" w:name="_Toc231846169"/>
      <w:r>
        <w:t xml:space="preserve">Hình </w:t>
      </w:r>
      <w:r w:rsidR="001B652D">
        <w:fldChar w:fldCharType="begin"/>
      </w:r>
      <w:r w:rsidR="001B652D">
        <w:instrText xml:space="preserve"> STYLEREF 1 \s </w:instrText>
      </w:r>
      <w:r w:rsidR="001B652D">
        <w:fldChar w:fldCharType="separate"/>
      </w:r>
      <w:r w:rsidR="001B652D">
        <w:rPr>
          <w:noProof/>
        </w:rPr>
        <w:t>4</w:t>
      </w:r>
      <w:r w:rsidR="001B652D">
        <w:fldChar w:fldCharType="end"/>
      </w:r>
      <w:r w:rsidR="001B652D">
        <w:t>.</w:t>
      </w:r>
      <w:r w:rsidR="001B652D">
        <w:fldChar w:fldCharType="begin"/>
      </w:r>
      <w:r w:rsidR="001B652D">
        <w:instrText xml:space="preserve"> SEQ Hình \* ARABIC \s 1 </w:instrText>
      </w:r>
      <w:r w:rsidR="001B652D">
        <w:fldChar w:fldCharType="separate"/>
      </w:r>
      <w:r w:rsidR="001B652D">
        <w:rPr>
          <w:noProof/>
        </w:rPr>
        <w:t>9</w:t>
      </w:r>
      <w:r w:rsidR="001B652D">
        <w:fldChar w:fldCharType="end"/>
      </w:r>
      <w:r>
        <w:t xml:space="preserve"> Form sửa thông tin một sản phẩm đã có</w:t>
      </w:r>
      <w:bookmarkEnd w:id="129"/>
    </w:p>
    <w:p w14:paraId="2CC843F5" w14:textId="03E9D64F" w:rsidR="00680E62" w:rsidRDefault="00680E62" w:rsidP="00680E62">
      <w:pPr>
        <w:pStyle w:val="noidung"/>
      </w:pPr>
      <w:r>
        <w:t>Giao diện sửa thông tin sản phẩm được sử dụng khi người dùng muốn cập nhật lại nội dung của một sản phẩm đã có trong danh sách. Khi nhấn vào nút “Sửa” trên thẻ sản phẩm, hệ thống sẽ hiển thị một hộp thoại chỉnh sửa nằm ở giữa màn hình. Phía sau hộp thoại có lớp nền mờ nhằm làm nổi bật form chỉnh sửa và giúp người dùng tập trung vào thao tác đang thực hiện.</w:t>
      </w:r>
    </w:p>
    <w:p w14:paraId="563C86E9" w14:textId="3CCF56C9" w:rsidR="00680E62" w:rsidRDefault="00680E62" w:rsidP="00680E62">
      <w:pPr>
        <w:pStyle w:val="noidung"/>
      </w:pPr>
      <w:r>
        <w:t>Form sửa sản phẩm có cấu trúc tương tự form thêm sản phẩm, bao gồm các ô nhập tên sản phẩm, giá, URL hình ảnh và mô tả sản phẩm. Tuy nhiên, điểm khác biệt là các thông tin hiện tại của sản phẩm sẽ được tự động hiển thị sẵn trong form. Nhờ đó, người dùng có thể dễ dàng chỉnh sửa những nội dung cần thay đổi mà không cần nhập lại toàn bộ dữ liệu từ đầu.</w:t>
      </w:r>
    </w:p>
    <w:p w14:paraId="6FA9005D" w14:textId="79413ECC" w:rsidR="00680E62" w:rsidRDefault="00680E62" w:rsidP="00680E62">
      <w:pPr>
        <w:pStyle w:val="noidung"/>
      </w:pPr>
      <w:r>
        <w:t xml:space="preserve">Sau khi hoàn tất việc chỉnh sửa, người dùng có thể nhấn nút “Lưu” để cập nhật thông tin sản phẩm. Dữ liệu mới sẽ được thay đổi trên giao diện danh sách sản phẩm và lưu lại vào LocalStorage để không bị mất khi tải lại trang. Nếu người dùng không </w:t>
      </w:r>
      <w:r>
        <w:lastRenderedPageBreak/>
        <w:t>muốn tiếp tục chỉnh sửa, có thể nhấn nút “Hủy” để đóng form và giữ nguyên thông tin sản phẩm ban đầu.</w:t>
      </w:r>
    </w:p>
    <w:p w14:paraId="3844817A" w14:textId="417FEF8A" w:rsidR="00680E62" w:rsidRPr="00680E62" w:rsidRDefault="00680E62" w:rsidP="00680E62">
      <w:pPr>
        <w:pStyle w:val="noidung"/>
      </w:pPr>
      <w:r>
        <w:t>Chức năng sửa sản phẩm giúp website CoffeeShop mô phỏng thao tác quản lý dữ liệu sản phẩm cơ bản. Đây là chức năng cần thiết trong quá trình quản lý danh sách sản phẩm, giúp người dùng dễ dàng cập nhật giá bán, hình ảnh hoặc nội dung mô tả khi có sự thay đổi.</w:t>
      </w:r>
    </w:p>
    <w:p w14:paraId="2EB19CF8" w14:textId="105098C1" w:rsidR="008106AA" w:rsidRDefault="008106AA" w:rsidP="008106AA">
      <w:pPr>
        <w:pStyle w:val="Heading3"/>
      </w:pPr>
      <w:bookmarkStart w:id="130" w:name="_Toc231846150"/>
      <w:r>
        <w:t>Giao diện trang chi tiết sản phẩm</w:t>
      </w:r>
      <w:bookmarkEnd w:id="130"/>
    </w:p>
    <w:p w14:paraId="52B92D01" w14:textId="77777777" w:rsidR="00FB5BB6" w:rsidRDefault="008106AA" w:rsidP="00FB5BB6">
      <w:pPr>
        <w:keepNext/>
      </w:pPr>
      <w:r w:rsidRPr="008106AA">
        <w:rPr>
          <w:noProof/>
        </w:rPr>
        <w:drawing>
          <wp:inline distT="0" distB="0" distL="0" distR="0" wp14:anchorId="451D1ED7" wp14:editId="17E88C13">
            <wp:extent cx="5580380" cy="2898775"/>
            <wp:effectExtent l="0" t="0" r="1270" b="0"/>
            <wp:docPr id="658711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11218" name=""/>
                    <pic:cNvPicPr/>
                  </pic:nvPicPr>
                  <pic:blipFill>
                    <a:blip r:embed="rId27"/>
                    <a:stretch>
                      <a:fillRect/>
                    </a:stretch>
                  </pic:blipFill>
                  <pic:spPr>
                    <a:xfrm>
                      <a:off x="0" y="0"/>
                      <a:ext cx="5580380" cy="2898775"/>
                    </a:xfrm>
                    <a:prstGeom prst="rect">
                      <a:avLst/>
                    </a:prstGeom>
                  </pic:spPr>
                </pic:pic>
              </a:graphicData>
            </a:graphic>
          </wp:inline>
        </w:drawing>
      </w:r>
    </w:p>
    <w:p w14:paraId="47592511" w14:textId="393853B6" w:rsidR="00460883" w:rsidRDefault="00FB5BB6" w:rsidP="00FB5BB6">
      <w:pPr>
        <w:pStyle w:val="Caption"/>
      </w:pPr>
      <w:bookmarkStart w:id="131" w:name="_Toc231846170"/>
      <w:r>
        <w:t xml:space="preserve">Hình </w:t>
      </w:r>
      <w:r w:rsidR="001B652D">
        <w:fldChar w:fldCharType="begin"/>
      </w:r>
      <w:r w:rsidR="001B652D">
        <w:instrText xml:space="preserve"> STYLEREF 1 \s </w:instrText>
      </w:r>
      <w:r w:rsidR="001B652D">
        <w:fldChar w:fldCharType="separate"/>
      </w:r>
      <w:r w:rsidR="001B652D">
        <w:rPr>
          <w:noProof/>
        </w:rPr>
        <w:t>4</w:t>
      </w:r>
      <w:r w:rsidR="001B652D">
        <w:fldChar w:fldCharType="end"/>
      </w:r>
      <w:r w:rsidR="001B652D">
        <w:t>.</w:t>
      </w:r>
      <w:r w:rsidR="001B652D">
        <w:fldChar w:fldCharType="begin"/>
      </w:r>
      <w:r w:rsidR="001B652D">
        <w:instrText xml:space="preserve"> SEQ Hình \* ARABIC \s 1 </w:instrText>
      </w:r>
      <w:r w:rsidR="001B652D">
        <w:fldChar w:fldCharType="separate"/>
      </w:r>
      <w:r w:rsidR="001B652D">
        <w:rPr>
          <w:noProof/>
        </w:rPr>
        <w:t>10</w:t>
      </w:r>
      <w:r w:rsidR="001B652D">
        <w:fldChar w:fldCharType="end"/>
      </w:r>
      <w:r>
        <w:t xml:space="preserve"> </w:t>
      </w:r>
      <w:r w:rsidRPr="00946D5A">
        <w:t>Giao diện trang chi tiết sản phẩm</w:t>
      </w:r>
      <w:bookmarkEnd w:id="131"/>
    </w:p>
    <w:p w14:paraId="71E2D00D" w14:textId="7EC9AE7A" w:rsidR="008106AA" w:rsidRDefault="008106AA" w:rsidP="008106AA">
      <w:pPr>
        <w:pStyle w:val="noidung"/>
      </w:pPr>
      <w:r>
        <w:t>Trang chi tiết sản phẩm được sử dụng để hiển thị đầy đủ thông tin của một sản phẩm sau khi người dùng chọn nút “Chi tiết...” ở trang danh sách sản phẩm. Giao diện trang này vẫn giữ phần header đồng bộ với các trang khác của website, giúp người dùng dễ dàng điều hướng đến trang chủ, trang sản phẩm, trang liên hệ hoặc đăng nhập.</w:t>
      </w:r>
    </w:p>
    <w:p w14:paraId="351B9C43" w14:textId="1A37899D" w:rsidR="008106AA" w:rsidRDefault="008106AA" w:rsidP="008106AA">
      <w:pPr>
        <w:pStyle w:val="noidung"/>
      </w:pPr>
      <w:r>
        <w:t>Nội dung chính của trang chi tiết được bố trí thành hai phần rõ ràng. Bên trái là hình ảnh sản phẩm với kích thước lớn, giúp người dùng quan sát sản phẩm trực quan hơn. Bên phải là thông tin chi tiết của sản phẩm, bao gồm tên sản phẩm, giá bán, mô tả chi tiết và nút “Thêm vào giỏ hàng”.</w:t>
      </w:r>
    </w:p>
    <w:p w14:paraId="4E1C48A7" w14:textId="5FA71949" w:rsidR="008106AA" w:rsidRDefault="008106AA" w:rsidP="008106AA">
      <w:pPr>
        <w:pStyle w:val="noidung"/>
      </w:pPr>
      <w:r>
        <w:t xml:space="preserve">Dữ liệu trên trang chi tiết được hiển thị dựa vào sản phẩm mà người dùng đã chọn từ trang sản phẩm. Khi người dùng nhấn vào một sản phẩm, mã sản phẩm được truyền qua đường dẫn bằng URL Parameter. Sau đó, JavaScript sẽ lấy mã sản phẩm </w:t>
      </w:r>
      <w:r>
        <w:lastRenderedPageBreak/>
        <w:t>này để tìm đúng sản phẩm trong danh sách dữ liệu và hiển thị thông tin tương ứng lên giao diện.</w:t>
      </w:r>
    </w:p>
    <w:p w14:paraId="57125477" w14:textId="2E1C1A0B" w:rsidR="008106AA" w:rsidRDefault="008106AA" w:rsidP="008106AA">
      <w:pPr>
        <w:pStyle w:val="noidung"/>
      </w:pPr>
      <w:r>
        <w:t>Nhìn chung, trang chi tiết sản phẩm giúp người dùng xem thông tin sản phẩm đầy đủ hơn so với trang danh sách. Trang này góp phần hoàn thiện cấu trúc của website CoffeeShop và mô phỏng chức năng xem chi tiết sản phẩm thường có trong các website giới thiệu hoặc bán hàng trực tuyến.</w:t>
      </w:r>
    </w:p>
    <w:p w14:paraId="1AF22C1F" w14:textId="0AB30E00" w:rsidR="008106AA" w:rsidRDefault="008106AA" w:rsidP="008106AA">
      <w:pPr>
        <w:pStyle w:val="Heading3"/>
      </w:pPr>
      <w:bookmarkStart w:id="132" w:name="_Toc231846151"/>
      <w:r>
        <w:t>Trang liên hệ</w:t>
      </w:r>
      <w:bookmarkEnd w:id="132"/>
    </w:p>
    <w:p w14:paraId="1B814200" w14:textId="77777777" w:rsidR="0028688B" w:rsidRDefault="008106AA" w:rsidP="0028688B">
      <w:pPr>
        <w:keepNext/>
      </w:pPr>
      <w:r w:rsidRPr="008106AA">
        <w:rPr>
          <w:noProof/>
        </w:rPr>
        <w:drawing>
          <wp:inline distT="0" distB="0" distL="0" distR="0" wp14:anchorId="37D14FD6" wp14:editId="34A1793B">
            <wp:extent cx="5580380" cy="2908300"/>
            <wp:effectExtent l="0" t="0" r="1270" b="6350"/>
            <wp:docPr id="1673013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13721" name=""/>
                    <pic:cNvPicPr/>
                  </pic:nvPicPr>
                  <pic:blipFill>
                    <a:blip r:embed="rId28"/>
                    <a:stretch>
                      <a:fillRect/>
                    </a:stretch>
                  </pic:blipFill>
                  <pic:spPr>
                    <a:xfrm>
                      <a:off x="0" y="0"/>
                      <a:ext cx="5580380" cy="2908300"/>
                    </a:xfrm>
                    <a:prstGeom prst="rect">
                      <a:avLst/>
                    </a:prstGeom>
                  </pic:spPr>
                </pic:pic>
              </a:graphicData>
            </a:graphic>
          </wp:inline>
        </w:drawing>
      </w:r>
    </w:p>
    <w:p w14:paraId="4FDCC2CC" w14:textId="77777777" w:rsidR="003D7790" w:rsidRDefault="0028688B" w:rsidP="003D7790">
      <w:pPr>
        <w:pStyle w:val="Caption"/>
      </w:pPr>
      <w:bookmarkStart w:id="133" w:name="_Toc231846171"/>
      <w:r>
        <w:t xml:space="preserve">Hình </w:t>
      </w:r>
      <w:r w:rsidR="001B652D">
        <w:fldChar w:fldCharType="begin"/>
      </w:r>
      <w:r w:rsidR="001B652D">
        <w:instrText xml:space="preserve"> STYLEREF 1 \s </w:instrText>
      </w:r>
      <w:r w:rsidR="001B652D">
        <w:fldChar w:fldCharType="separate"/>
      </w:r>
      <w:r w:rsidR="001B652D">
        <w:rPr>
          <w:noProof/>
        </w:rPr>
        <w:t>4</w:t>
      </w:r>
      <w:r w:rsidR="001B652D">
        <w:fldChar w:fldCharType="end"/>
      </w:r>
      <w:r w:rsidR="001B652D">
        <w:t>.</w:t>
      </w:r>
      <w:r w:rsidR="001B652D">
        <w:fldChar w:fldCharType="begin"/>
      </w:r>
      <w:r w:rsidR="001B652D">
        <w:instrText xml:space="preserve"> SEQ Hình \* ARABIC \s 1 </w:instrText>
      </w:r>
      <w:r w:rsidR="001B652D">
        <w:fldChar w:fldCharType="separate"/>
      </w:r>
      <w:r w:rsidR="001B652D">
        <w:rPr>
          <w:noProof/>
        </w:rPr>
        <w:t>11</w:t>
      </w:r>
      <w:r w:rsidR="001B652D">
        <w:fldChar w:fldCharType="end"/>
      </w:r>
      <w:r>
        <w:t xml:space="preserve"> Giao diện trang liên hệ</w:t>
      </w:r>
      <w:bookmarkEnd w:id="133"/>
    </w:p>
    <w:p w14:paraId="0C68DFA6" w14:textId="28719537" w:rsidR="003D7790" w:rsidRDefault="003D7790" w:rsidP="003D7790">
      <w:pPr>
        <w:pStyle w:val="noidung"/>
      </w:pPr>
      <w:r>
        <w:t>Trang liên hệ được xây dựng nhằm cung cấp các thông tin liên lạc cơ bản của CoffeeShop cho người dùng. Giao diện trang vẫn giữ phần header giống các trang còn lại, bao gồm logo, menu điều hướng và biểu tượng tìm kiếm, giúp website có sự thống nhất về bố cục.</w:t>
      </w:r>
    </w:p>
    <w:p w14:paraId="163E981C" w14:textId="28761920" w:rsidR="003D7790" w:rsidRDefault="003D7790" w:rsidP="003D7790">
      <w:pPr>
        <w:pStyle w:val="noidung"/>
      </w:pPr>
      <w:r>
        <w:t>Nội dung chính của trang sử dụng hình nền chủ đề cà phê với tông màu tối. Ở giữa trang là khung thông tin liên hệ được làm nổi bật, trong đó hiển thị các thông tin như địa chỉ, email, số điện thoại và fanpage. Các thông tin này giúp người dùng dễ dàng liên hệ với CoffeeShop khi cần hỗ trợ hoặc tìm hiểu thêm về sản phẩm.</w:t>
      </w:r>
    </w:p>
    <w:p w14:paraId="23C0B3EA" w14:textId="7A5E213E" w:rsidR="00322BF9" w:rsidRPr="00322BF9" w:rsidRDefault="003D7790" w:rsidP="003D7790">
      <w:pPr>
        <w:pStyle w:val="noidung"/>
      </w:pPr>
      <w:r>
        <w:t>Nhìn chung, trang liên hệ có bố cục đơn giản, rõ ràng và tập trung vào việc cung cấp thông tin cần thiết cho người dùng, góp phần hoàn thiện cấu trúc tổng thể của website CoffeeShop.</w:t>
      </w:r>
      <w:r w:rsidR="00322BF9">
        <w:br w:type="page"/>
      </w:r>
    </w:p>
    <w:p w14:paraId="1D7D60C5" w14:textId="77777777" w:rsidR="00DF06F5" w:rsidRDefault="00DF06F5" w:rsidP="00EC5402">
      <w:pPr>
        <w:pStyle w:val="Heading1"/>
      </w:pPr>
      <w:bookmarkStart w:id="134" w:name="_Toc231846152"/>
      <w:r>
        <w:lastRenderedPageBreak/>
        <w:t>Kết luận và hướng phát triển</w:t>
      </w:r>
      <w:bookmarkEnd w:id="134"/>
    </w:p>
    <w:p w14:paraId="6DF62CBF" w14:textId="77777777" w:rsidR="003D4A92" w:rsidRDefault="008F3D04" w:rsidP="007378A0">
      <w:pPr>
        <w:pStyle w:val="Heading2"/>
      </w:pPr>
      <w:bookmarkStart w:id="135" w:name="_Toc231846153"/>
      <w:r>
        <w:t>Kết luận</w:t>
      </w:r>
      <w:bookmarkEnd w:id="135"/>
    </w:p>
    <w:p w14:paraId="02D9AA5C" w14:textId="4AD33F44" w:rsidR="003B721E" w:rsidRDefault="003B721E" w:rsidP="003B721E">
      <w:pPr>
        <w:pStyle w:val="noidung"/>
      </w:pPr>
      <w:r>
        <w:t>Sau quá trình thực hiện đề tài, website CoffeeShop đã được xây dựng ở mức cơ bản bằng HTML, CSS và JavaScript. Website có giao diện phù hợp với chủ đề quán cà phê, bố cục rõ ràng và dễ sử dụng. Các trang chính như trang chủ, trang giới thiệu, trang sản phẩm, trang chi tiết sản phẩm và trang liên hệ đã được thiết kế tương đối thống nhất về giao diện.</w:t>
      </w:r>
    </w:p>
    <w:p w14:paraId="25D5C3CB" w14:textId="252EE7A0" w:rsidR="003B721E" w:rsidRDefault="003B721E" w:rsidP="003B721E">
      <w:pPr>
        <w:pStyle w:val="noidung"/>
      </w:pPr>
      <w:r>
        <w:t>Về chức năng, website đã đáp ứng được các yêu cầu chính như hiển thị danh sách sản phẩm, xem chi tiết sản phẩm, thêm sản phẩm, sửa sản phẩm và xóa sản phẩm. Dữ liệu sản phẩm được lưu trữ bằng mảng đối tượng trong JavaScript kết hợp với LocalStorage, giúp dữ liệu không bị mất khi tải lại trang web. Bên cạnh đó, website cũng được bổ sung responsive CSS nhằm cải thiện khả năng hiển thị trên máy tính bảng và điện thoại.</w:t>
      </w:r>
    </w:p>
    <w:p w14:paraId="66FDCE26" w14:textId="1378A963" w:rsidR="003B721E" w:rsidRDefault="003B721E" w:rsidP="003B721E">
      <w:pPr>
        <w:pStyle w:val="noidung"/>
      </w:pPr>
      <w:r>
        <w:t>Thông qua đề tài này, em đã vận dụng được các kiến thức về HTML, CSS, JavaScript, DOM, LocalStorage và URL Parameter vào quá trình xây dựng website. Qua đó, em hiểu rõ hơn về cách thiết kế giao diện, xử lý dữ liệu và xây dựng các chức năng tương tác trên website.</w:t>
      </w:r>
    </w:p>
    <w:p w14:paraId="2350B810" w14:textId="170700A7" w:rsidR="003B721E" w:rsidRDefault="003B721E" w:rsidP="003B721E">
      <w:pPr>
        <w:pStyle w:val="noidung"/>
      </w:pPr>
      <w:r>
        <w:t>Tuy nhiên, website vẫn còn một số hạn chế như chưa có hệ thống đăng nhập thật, chưa có giỏ hàng hoàn chỉnh, chưa có chức năng đặt hàng và chưa kết nối với cơ sở dữ liệu. Dữ liệu hiện tại chỉ được lưu trên trình duyệt nên chưa thể đồng bộ giữa nhiều thiết bị khác nhau.</w:t>
      </w:r>
    </w:p>
    <w:p w14:paraId="70E6D490" w14:textId="6AB1FA6D" w:rsidR="003B721E" w:rsidRPr="003B721E" w:rsidRDefault="003B721E" w:rsidP="003B721E">
      <w:pPr>
        <w:pStyle w:val="noidung"/>
      </w:pPr>
      <w:r>
        <w:t>Nhìn chung, đề tài đã hoàn thành mục tiêu xây dựng website CoffeeShop với giao diện trực quan và các chức năng quản lý sản phẩm cơ bản. Đây là nền tảng ban đầu để tiếp tục phát triển thêm các chức năng nâng cao trong tương lai.</w:t>
      </w:r>
    </w:p>
    <w:p w14:paraId="0ED05B05" w14:textId="77777777" w:rsidR="008F3D04" w:rsidRDefault="008F3D04" w:rsidP="007378A0">
      <w:pPr>
        <w:pStyle w:val="Heading2"/>
      </w:pPr>
      <w:bookmarkStart w:id="136" w:name="_Toc231846154"/>
      <w:r>
        <w:t>Hướng phát triển</w:t>
      </w:r>
      <w:bookmarkEnd w:id="136"/>
    </w:p>
    <w:p w14:paraId="2160472C" w14:textId="43A939E2" w:rsidR="00907893" w:rsidRDefault="00907893" w:rsidP="00907893">
      <w:pPr>
        <w:pStyle w:val="noidung"/>
      </w:pPr>
      <w:r>
        <w:t>Trong thời gian tới, website CoffeeShop có thể tiếp tục được phát triển thêm nhiều chức năng để hoàn thiện hơn và gần với một website bán hàng thực tế. Trước hết, website có thể bổ sung chức năng giỏ hàng, cho phép người dùng thêm sản phẩm vào danh sách mua, cập nhật số lượng, xóa sản phẩm và xem tổng tiền cần thanh toán.</w:t>
      </w:r>
    </w:p>
    <w:p w14:paraId="11597220" w14:textId="263909EF" w:rsidR="00907893" w:rsidRDefault="00907893" w:rsidP="00907893">
      <w:pPr>
        <w:pStyle w:val="noidung"/>
      </w:pPr>
      <w:r>
        <w:lastRenderedPageBreak/>
        <w:t>Bên cạnh đó, website có thể phát triển chức năng đặt hàng trực tuyến. Người dùng có thể nhập thông tin cá nhân như họ tên, số điện thoại, địa chỉ và ghi chú đơn hàng. Thông tin này sẽ giúp người quản lý dễ dàng theo dõi và xử lý đơn hàng.</w:t>
      </w:r>
    </w:p>
    <w:p w14:paraId="438CEF5F" w14:textId="753EE3D2" w:rsidR="00907893" w:rsidRDefault="00907893" w:rsidP="00907893">
      <w:pPr>
        <w:pStyle w:val="noidung"/>
      </w:pPr>
      <w:r>
        <w:t>Một hướng phát triển khác là xây dựng hệ thống đăng nhập và phân quyền người dùng. Khi có chức năng này, website có thể phân biệt giữa người dùng thông thường và người quản trị. Người quản trị sẽ có quyền thêm, sửa, xóa sản phẩm và quản lý dữ liệu.</w:t>
      </w:r>
    </w:p>
    <w:p w14:paraId="5F477F43" w14:textId="08B6F2DE" w:rsidR="00907893" w:rsidRDefault="00907893" w:rsidP="00907893">
      <w:pPr>
        <w:pStyle w:val="noidung"/>
      </w:pPr>
      <w:r>
        <w:t>Ngoài ra, website có thể kết nối với cơ sở dữ liệu thật thay vì chỉ sử dụng LocalStorage. Việc sử dụng cơ sở dữ liệu kết hợp với backend sẽ giúp dữ liệu được lưu trữ ổn định hơn, có thể truy cập từ nhiều thiết bị và dễ dàng mở rộng chức năng.</w:t>
      </w:r>
    </w:p>
    <w:p w14:paraId="362447B4" w14:textId="6D8FE0A0" w:rsidR="00907893" w:rsidRDefault="00907893" w:rsidP="00907893">
      <w:pPr>
        <w:pStyle w:val="noidung"/>
      </w:pPr>
      <w:r>
        <w:t>Website cũng có thể bổ sung chức năng tìm kiếm, lọc sản phẩm và phần đánh giá khách hàng. Những chức năng này giúp người dùng tìm sản phẩm nhanh hơn, đồng thời tăng tính tương tác cho website.</w:t>
      </w:r>
    </w:p>
    <w:p w14:paraId="54819007" w14:textId="28DFA13B" w:rsidR="007378A0" w:rsidRDefault="00907893" w:rsidP="00907893">
      <w:pPr>
        <w:pStyle w:val="noidung"/>
      </w:pPr>
      <w:r>
        <w:t>Tóm lại, website CoffeeShop hiện tại là phiên bản cơ bản, tập trung vào giao diện và chức năng quản lý sản phẩm bằng JavaScript. Trong tương lai, website có thể được mở rộng thêm giỏ hàng, đặt hàng, đăng nhập, phân quyền, cơ sở dữ liệu và các chức năng hỗ trợ người dùng để tăng khả năng ứng dụng thực tế.</w:t>
      </w:r>
    </w:p>
    <w:p w14:paraId="6975F287" w14:textId="6CE60E2A" w:rsidR="00907893" w:rsidRPr="00907893" w:rsidRDefault="00907893" w:rsidP="00907893">
      <w:r>
        <w:br w:type="page"/>
      </w:r>
    </w:p>
    <w:p w14:paraId="097F3423" w14:textId="77777777" w:rsidR="00314527" w:rsidRDefault="003D4A92" w:rsidP="003D4A92">
      <w:pPr>
        <w:pStyle w:val="DEMUC"/>
      </w:pPr>
      <w:r>
        <w:lastRenderedPageBreak/>
        <w:t>Danh mục tài liệu tham khảo</w:t>
      </w:r>
    </w:p>
    <w:p w14:paraId="3A4F2960" w14:textId="77777777" w:rsidR="00DB2B7E" w:rsidRPr="00DB2B7E" w:rsidRDefault="00147BDB" w:rsidP="00DB2B7E">
      <w:pPr>
        <w:pStyle w:val="Bibliography"/>
      </w:pPr>
      <w:r>
        <w:fldChar w:fldCharType="begin"/>
      </w:r>
      <w:r w:rsidR="00DB2B7E">
        <w:instrText xml:space="preserve"> ADDIN ZOTERO_BIBL {"uncited":[],"omitted":[],"custom":[]} CSL_BIBLIOGRAPHY </w:instrText>
      </w:r>
      <w:r>
        <w:fldChar w:fldCharType="separate"/>
      </w:r>
      <w:r w:rsidR="00DB2B7E" w:rsidRPr="00DB2B7E">
        <w:t>[1]</w:t>
      </w:r>
      <w:r w:rsidR="00DB2B7E" w:rsidRPr="00DB2B7E">
        <w:tab/>
        <w:t>“HTML: HyperText Markup Language | MDN,” MDN Web Docs. Accessed: May 29, 2026. [Online]. Available: https://developer.mozilla.org/en-US/docs/Web/HTML</w:t>
      </w:r>
    </w:p>
    <w:p w14:paraId="09F30A6A" w14:textId="77777777" w:rsidR="00DB2B7E" w:rsidRPr="00DB2B7E" w:rsidRDefault="00DB2B7E" w:rsidP="00DB2B7E">
      <w:pPr>
        <w:pStyle w:val="Bibliography"/>
      </w:pPr>
      <w:r w:rsidRPr="00DB2B7E">
        <w:t>[2]</w:t>
      </w:r>
      <w:r w:rsidRPr="00DB2B7E">
        <w:tab/>
        <w:t>“CSS: Cascading Style Sheets | MDN,” MDN Web Docs. Accessed: May 29, 2026. [Online]. Available: https://developer.mozilla.org/en-US/docs/Web/CSS</w:t>
      </w:r>
    </w:p>
    <w:p w14:paraId="4BE3435F" w14:textId="77777777" w:rsidR="00DB2B7E" w:rsidRPr="00DB2B7E" w:rsidRDefault="00DB2B7E" w:rsidP="00DB2B7E">
      <w:pPr>
        <w:pStyle w:val="Bibliography"/>
      </w:pPr>
      <w:r w:rsidRPr="00DB2B7E">
        <w:t>[3]</w:t>
      </w:r>
      <w:r w:rsidRPr="00DB2B7E">
        <w:tab/>
        <w:t>“JavaScript | MDN,” MDN Web Docs. Accessed: May 29, 2026. [Online]. Available: https://developer.mozilla.org/en-US/docs/Web/JavaScript</w:t>
      </w:r>
    </w:p>
    <w:p w14:paraId="689C7C8F" w14:textId="77777777" w:rsidR="00DB2B7E" w:rsidRPr="00DB2B7E" w:rsidRDefault="00DB2B7E" w:rsidP="00DB2B7E">
      <w:pPr>
        <w:pStyle w:val="Bibliography"/>
      </w:pPr>
      <w:r w:rsidRPr="00DB2B7E">
        <w:t>[4]</w:t>
      </w:r>
      <w:r w:rsidRPr="00DB2B7E">
        <w:tab/>
        <w:t>“JavaScript Tutorial.” Accessed: May 29, 2026. [Online]. Available: https://www.w3schools.com/js/</w:t>
      </w:r>
    </w:p>
    <w:p w14:paraId="56636D1D" w14:textId="77777777" w:rsidR="00DB2B7E" w:rsidRPr="00DB2B7E" w:rsidRDefault="00DB2B7E" w:rsidP="00DB2B7E">
      <w:pPr>
        <w:pStyle w:val="Bibliography"/>
      </w:pPr>
      <w:r w:rsidRPr="00DB2B7E">
        <w:t>[5]</w:t>
      </w:r>
      <w:r w:rsidRPr="00DB2B7E">
        <w:tab/>
        <w:t>“DOM (Document Object Model) - Glossary | MDN,” MDN Web Docs. Accessed: May 29, 2026. [Online]. Available: https://developer.mozilla.org/en-US/docs/Glossary/DOM</w:t>
      </w:r>
    </w:p>
    <w:p w14:paraId="3F5DD258" w14:textId="77777777" w:rsidR="00DB2B7E" w:rsidRPr="00DB2B7E" w:rsidRDefault="00DB2B7E" w:rsidP="00DB2B7E">
      <w:pPr>
        <w:pStyle w:val="Bibliography"/>
      </w:pPr>
      <w:r w:rsidRPr="00DB2B7E">
        <w:t>[6]</w:t>
      </w:r>
      <w:r w:rsidRPr="00DB2B7E">
        <w:tab/>
        <w:t>“DOM events - Web APIs | MDN,” MDN Web Docs. Accessed: May 30, 2026. [Online]. Available: https://developer.mozilla.org/en-US/docs/Web/API/Document_Object_Model/Events</w:t>
      </w:r>
    </w:p>
    <w:p w14:paraId="0D5B4786" w14:textId="77777777" w:rsidR="00DB2B7E" w:rsidRPr="00DB2B7E" w:rsidRDefault="00DB2B7E" w:rsidP="00DB2B7E">
      <w:pPr>
        <w:pStyle w:val="Bibliography"/>
      </w:pPr>
      <w:r w:rsidRPr="00DB2B7E">
        <w:t>[7]</w:t>
      </w:r>
      <w:r w:rsidRPr="00DB2B7E">
        <w:tab/>
        <w:t>“Window: localStorage property - Web APIs | MDN,” MDN Web Docs. Accessed: May 29, 2026. [Online]. Available: https://developer.mozilla.org/en-US/docs/Web/API/Window/localStorage</w:t>
      </w:r>
    </w:p>
    <w:p w14:paraId="01D39316" w14:textId="77777777" w:rsidR="00DB2B7E" w:rsidRPr="00DB2B7E" w:rsidRDefault="00DB2B7E" w:rsidP="00DB2B7E">
      <w:pPr>
        <w:pStyle w:val="Bibliography"/>
      </w:pPr>
      <w:r w:rsidRPr="00DB2B7E">
        <w:t>[8]</w:t>
      </w:r>
      <w:r w:rsidRPr="00DB2B7E">
        <w:tab/>
        <w:t>“Window localStorage Property.” Accessed: May 29, 2026. [Online]. Available: https://www.w3schools.com/jsref/prop_win_localstorage.asp</w:t>
      </w:r>
    </w:p>
    <w:p w14:paraId="2CBE5755" w14:textId="77777777" w:rsidR="00DB2B7E" w:rsidRPr="00DB2B7E" w:rsidRDefault="00DB2B7E" w:rsidP="00DB2B7E">
      <w:pPr>
        <w:pStyle w:val="Bibliography"/>
      </w:pPr>
      <w:r w:rsidRPr="00DB2B7E">
        <w:t>[9]</w:t>
      </w:r>
      <w:r w:rsidRPr="00DB2B7E">
        <w:tab/>
        <w:t>“Storage setItem() Method.” Accessed: May 30, 2026. [Online]. Available: https://www.w3schools.com/jsref/met_storage_setitem.asp</w:t>
      </w:r>
    </w:p>
    <w:p w14:paraId="1D293565" w14:textId="77777777" w:rsidR="00DB2B7E" w:rsidRPr="00DB2B7E" w:rsidRDefault="00DB2B7E" w:rsidP="00DB2B7E">
      <w:pPr>
        <w:pStyle w:val="Bibliography"/>
      </w:pPr>
      <w:r w:rsidRPr="00DB2B7E">
        <w:t>[10]</w:t>
      </w:r>
      <w:r w:rsidRPr="00DB2B7E">
        <w:tab/>
        <w:t>“Storage getItem() Method.” Accessed: May 30, 2026. [Online]. Available: https://www.w3schools.com/jsref/met_storage_getitem.asp</w:t>
      </w:r>
    </w:p>
    <w:p w14:paraId="50F2222E" w14:textId="77777777" w:rsidR="00DB2B7E" w:rsidRPr="00DB2B7E" w:rsidRDefault="00DB2B7E" w:rsidP="00DB2B7E">
      <w:pPr>
        <w:pStyle w:val="Bibliography"/>
      </w:pPr>
      <w:r w:rsidRPr="00DB2B7E">
        <w:t>[11]</w:t>
      </w:r>
      <w:r w:rsidRPr="00DB2B7E">
        <w:tab/>
        <w:t>“Storage removeItem() Method.” Accessed: May 30, 2026. [Online]. Available: https://www.w3schools.com/jsref/met_storage_removeitem.asp</w:t>
      </w:r>
    </w:p>
    <w:p w14:paraId="74162B47" w14:textId="77777777" w:rsidR="00DB2B7E" w:rsidRPr="00DB2B7E" w:rsidRDefault="00DB2B7E" w:rsidP="00DB2B7E">
      <w:pPr>
        <w:pStyle w:val="Bibliography"/>
      </w:pPr>
      <w:r w:rsidRPr="00DB2B7E">
        <w:t>[12]</w:t>
      </w:r>
      <w:r w:rsidRPr="00DB2B7E">
        <w:tab/>
        <w:t>“Responsive web design - Learn web development | MDN,” MDN Web Docs. Accessed: Jun. 08, 2026. [Online]. Available: https://developer.mozilla.org/en-US/docs/Learn_web_development/Core/CSS_layout/Responsive_Design</w:t>
      </w:r>
    </w:p>
    <w:p w14:paraId="6FFA7581" w14:textId="0E445540" w:rsidR="0098728A" w:rsidRDefault="00147BDB" w:rsidP="0098728A">
      <w:pPr>
        <w:pStyle w:val="noidung"/>
      </w:pPr>
      <w:r>
        <w:fldChar w:fldCharType="end"/>
      </w:r>
    </w:p>
    <w:sectPr w:rsidR="0098728A" w:rsidSect="00A6023F">
      <w:footerReference w:type="default" r:id="rId29"/>
      <w:pgSz w:w="11907" w:h="16840" w:code="9"/>
      <w:pgMar w:top="1134" w:right="1134" w:bottom="1134" w:left="1985" w:header="680" w:footer="68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A79ED" w14:textId="77777777" w:rsidR="00ED4F39" w:rsidRDefault="00ED4F39" w:rsidP="00265292">
      <w:pPr>
        <w:spacing w:after="0" w:line="240" w:lineRule="auto"/>
      </w:pPr>
      <w:r>
        <w:separator/>
      </w:r>
    </w:p>
  </w:endnote>
  <w:endnote w:type="continuationSeparator" w:id="0">
    <w:p w14:paraId="3AFF1FCB" w14:textId="77777777" w:rsidR="00ED4F39" w:rsidRDefault="00ED4F39" w:rsidP="00265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44135"/>
      <w:docPartObj>
        <w:docPartGallery w:val="Page Numbers (Bottom of Page)"/>
        <w:docPartUnique/>
      </w:docPartObj>
    </w:sdtPr>
    <w:sdtEndPr>
      <w:rPr>
        <w:noProof/>
      </w:rPr>
    </w:sdtEndPr>
    <w:sdtContent>
      <w:p w14:paraId="748C022D" w14:textId="77777777" w:rsidR="00080838" w:rsidRDefault="00080838">
        <w:pPr>
          <w:pStyle w:val="Footer"/>
          <w:jc w:val="right"/>
        </w:pPr>
        <w:r>
          <w:fldChar w:fldCharType="begin"/>
        </w:r>
        <w:r>
          <w:instrText xml:space="preserve"> PAGE   \* MERGEFORMAT </w:instrText>
        </w:r>
        <w:r>
          <w:fldChar w:fldCharType="separate"/>
        </w:r>
        <w:r w:rsidR="000F599F">
          <w:rPr>
            <w:noProof/>
          </w:rPr>
          <w:t>v</w:t>
        </w:r>
        <w:r>
          <w:rPr>
            <w:noProof/>
          </w:rPr>
          <w:fldChar w:fldCharType="end"/>
        </w:r>
      </w:p>
    </w:sdtContent>
  </w:sdt>
  <w:p w14:paraId="3A3C72B5" w14:textId="77777777" w:rsidR="00080838" w:rsidRDefault="000808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391154"/>
      <w:docPartObj>
        <w:docPartGallery w:val="Page Numbers (Bottom of Page)"/>
        <w:docPartUnique/>
      </w:docPartObj>
    </w:sdtPr>
    <w:sdtEndPr>
      <w:rPr>
        <w:noProof/>
      </w:rPr>
    </w:sdtEndPr>
    <w:sdtContent>
      <w:p w14:paraId="4D10E8FB" w14:textId="77777777" w:rsidR="00080838" w:rsidRDefault="00080838">
        <w:pPr>
          <w:pStyle w:val="Footer"/>
          <w:jc w:val="right"/>
        </w:pPr>
        <w:r>
          <w:fldChar w:fldCharType="begin"/>
        </w:r>
        <w:r>
          <w:instrText xml:space="preserve"> PAGE   \* MERGEFORMAT </w:instrText>
        </w:r>
        <w:r>
          <w:fldChar w:fldCharType="separate"/>
        </w:r>
        <w:r w:rsidR="000F599F">
          <w:rPr>
            <w:noProof/>
          </w:rPr>
          <w:t>5</w:t>
        </w:r>
        <w:r>
          <w:rPr>
            <w:noProof/>
          </w:rPr>
          <w:fldChar w:fldCharType="end"/>
        </w:r>
      </w:p>
    </w:sdtContent>
  </w:sdt>
  <w:p w14:paraId="1CC6B86E" w14:textId="77777777" w:rsidR="00080838" w:rsidRDefault="000808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42B6D" w14:textId="77777777" w:rsidR="00ED4F39" w:rsidRDefault="00ED4F39" w:rsidP="00265292">
      <w:pPr>
        <w:spacing w:after="0" w:line="240" w:lineRule="auto"/>
      </w:pPr>
      <w:r>
        <w:separator/>
      </w:r>
    </w:p>
  </w:footnote>
  <w:footnote w:type="continuationSeparator" w:id="0">
    <w:p w14:paraId="0556DE17" w14:textId="77777777" w:rsidR="00ED4F39" w:rsidRDefault="00ED4F39" w:rsidP="00265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5B09"/>
    <w:multiLevelType w:val="hybridMultilevel"/>
    <w:tmpl w:val="67F23E76"/>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 w15:restartNumberingAfterBreak="0">
    <w:nsid w:val="08BF2ABB"/>
    <w:multiLevelType w:val="hybridMultilevel"/>
    <w:tmpl w:val="ED709932"/>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 w15:restartNumberingAfterBreak="0">
    <w:nsid w:val="106E0979"/>
    <w:multiLevelType w:val="hybridMultilevel"/>
    <w:tmpl w:val="B98484DE"/>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 w15:restartNumberingAfterBreak="0">
    <w:nsid w:val="28C55996"/>
    <w:multiLevelType w:val="hybridMultilevel"/>
    <w:tmpl w:val="336AE5B0"/>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 w15:restartNumberingAfterBreak="0">
    <w:nsid w:val="41E8140D"/>
    <w:multiLevelType w:val="hybridMultilevel"/>
    <w:tmpl w:val="EDA6BB94"/>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 w15:restartNumberingAfterBreak="0">
    <w:nsid w:val="4C1B6A38"/>
    <w:multiLevelType w:val="hybridMultilevel"/>
    <w:tmpl w:val="60D8C0C2"/>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6" w15:restartNumberingAfterBreak="0">
    <w:nsid w:val="55C35505"/>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FB310B5"/>
    <w:multiLevelType w:val="hybridMultilevel"/>
    <w:tmpl w:val="6A70BFB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8" w15:restartNumberingAfterBreak="0">
    <w:nsid w:val="60E1662A"/>
    <w:multiLevelType w:val="hybridMultilevel"/>
    <w:tmpl w:val="5570061C"/>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9" w15:restartNumberingAfterBreak="0">
    <w:nsid w:val="615376A8"/>
    <w:multiLevelType w:val="hybridMultilevel"/>
    <w:tmpl w:val="BAB8AE86"/>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0" w15:restartNumberingAfterBreak="0">
    <w:nsid w:val="71FF0BCE"/>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2A49E2"/>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E3754D"/>
    <w:multiLevelType w:val="hybridMultilevel"/>
    <w:tmpl w:val="BA7012C2"/>
    <w:lvl w:ilvl="0" w:tplc="04090001">
      <w:start w:val="1"/>
      <w:numFmt w:val="bullet"/>
      <w:lvlText w:val=""/>
      <w:lvlJc w:val="left"/>
      <w:pPr>
        <w:ind w:left="2120" w:hanging="360"/>
      </w:pPr>
      <w:rPr>
        <w:rFonts w:ascii="Symbol" w:hAnsi="Symbol" w:hint="default"/>
      </w:rPr>
    </w:lvl>
    <w:lvl w:ilvl="1" w:tplc="04090003" w:tentative="1">
      <w:start w:val="1"/>
      <w:numFmt w:val="bullet"/>
      <w:lvlText w:val="o"/>
      <w:lvlJc w:val="left"/>
      <w:pPr>
        <w:ind w:left="2840" w:hanging="360"/>
      </w:pPr>
      <w:rPr>
        <w:rFonts w:ascii="Courier New" w:hAnsi="Courier New" w:cs="Courier New" w:hint="default"/>
      </w:rPr>
    </w:lvl>
    <w:lvl w:ilvl="2" w:tplc="04090005" w:tentative="1">
      <w:start w:val="1"/>
      <w:numFmt w:val="bullet"/>
      <w:lvlText w:val=""/>
      <w:lvlJc w:val="left"/>
      <w:pPr>
        <w:ind w:left="3560" w:hanging="360"/>
      </w:pPr>
      <w:rPr>
        <w:rFonts w:ascii="Wingdings" w:hAnsi="Wingdings" w:hint="default"/>
      </w:rPr>
    </w:lvl>
    <w:lvl w:ilvl="3" w:tplc="04090001" w:tentative="1">
      <w:start w:val="1"/>
      <w:numFmt w:val="bullet"/>
      <w:lvlText w:val=""/>
      <w:lvlJc w:val="left"/>
      <w:pPr>
        <w:ind w:left="4280" w:hanging="360"/>
      </w:pPr>
      <w:rPr>
        <w:rFonts w:ascii="Symbol" w:hAnsi="Symbol" w:hint="default"/>
      </w:rPr>
    </w:lvl>
    <w:lvl w:ilvl="4" w:tplc="04090003" w:tentative="1">
      <w:start w:val="1"/>
      <w:numFmt w:val="bullet"/>
      <w:lvlText w:val="o"/>
      <w:lvlJc w:val="left"/>
      <w:pPr>
        <w:ind w:left="5000" w:hanging="360"/>
      </w:pPr>
      <w:rPr>
        <w:rFonts w:ascii="Courier New" w:hAnsi="Courier New" w:cs="Courier New" w:hint="default"/>
      </w:rPr>
    </w:lvl>
    <w:lvl w:ilvl="5" w:tplc="04090005" w:tentative="1">
      <w:start w:val="1"/>
      <w:numFmt w:val="bullet"/>
      <w:lvlText w:val=""/>
      <w:lvlJc w:val="left"/>
      <w:pPr>
        <w:ind w:left="5720" w:hanging="360"/>
      </w:pPr>
      <w:rPr>
        <w:rFonts w:ascii="Wingdings" w:hAnsi="Wingdings" w:hint="default"/>
      </w:rPr>
    </w:lvl>
    <w:lvl w:ilvl="6" w:tplc="04090001" w:tentative="1">
      <w:start w:val="1"/>
      <w:numFmt w:val="bullet"/>
      <w:lvlText w:val=""/>
      <w:lvlJc w:val="left"/>
      <w:pPr>
        <w:ind w:left="6440" w:hanging="360"/>
      </w:pPr>
      <w:rPr>
        <w:rFonts w:ascii="Symbol" w:hAnsi="Symbol" w:hint="default"/>
      </w:rPr>
    </w:lvl>
    <w:lvl w:ilvl="7" w:tplc="04090003" w:tentative="1">
      <w:start w:val="1"/>
      <w:numFmt w:val="bullet"/>
      <w:lvlText w:val="o"/>
      <w:lvlJc w:val="left"/>
      <w:pPr>
        <w:ind w:left="7160" w:hanging="360"/>
      </w:pPr>
      <w:rPr>
        <w:rFonts w:ascii="Courier New" w:hAnsi="Courier New" w:cs="Courier New" w:hint="default"/>
      </w:rPr>
    </w:lvl>
    <w:lvl w:ilvl="8" w:tplc="04090005" w:tentative="1">
      <w:start w:val="1"/>
      <w:numFmt w:val="bullet"/>
      <w:lvlText w:val=""/>
      <w:lvlJc w:val="left"/>
      <w:pPr>
        <w:ind w:left="7880" w:hanging="360"/>
      </w:pPr>
      <w:rPr>
        <w:rFonts w:ascii="Wingdings" w:hAnsi="Wingdings" w:hint="default"/>
      </w:rPr>
    </w:lvl>
  </w:abstractNum>
  <w:abstractNum w:abstractNumId="13" w15:restartNumberingAfterBreak="0">
    <w:nsid w:val="7C8F4C02"/>
    <w:multiLevelType w:val="multilevel"/>
    <w:tmpl w:val="1A8A96EC"/>
    <w:lvl w:ilvl="0">
      <w:start w:val="1"/>
      <w:numFmt w:val="decimal"/>
      <w:pStyle w:val="Heading1"/>
      <w:suff w:val="space"/>
      <w:lvlText w:val="CHƯƠNG %1."/>
      <w:lvlJc w:val="left"/>
      <w:pPr>
        <w:ind w:left="0" w:firstLine="0"/>
      </w:pPr>
      <w:rPr>
        <w:rFonts w:ascii="Times New Roman" w:hAnsi="Times New Roman" w:hint="default"/>
        <w:b/>
        <w:i w:val="0"/>
        <w:sz w:val="30"/>
      </w:rPr>
    </w:lvl>
    <w:lvl w:ilvl="1">
      <w:start w:val="1"/>
      <w:numFmt w:val="decimal"/>
      <w:pStyle w:val="Heading2"/>
      <w:suff w:val="space"/>
      <w:lvlText w:val="%1.%2"/>
      <w:lvlJc w:val="left"/>
      <w:pPr>
        <w:ind w:left="0" w:firstLine="0"/>
      </w:pPr>
      <w:rPr>
        <w:rFonts w:ascii="Times New Roman" w:hAnsi="Times New Roman" w:hint="default"/>
        <w:b/>
        <w:i w:val="0"/>
        <w:sz w:val="28"/>
      </w:rPr>
    </w:lvl>
    <w:lvl w:ilvl="2">
      <w:start w:val="1"/>
      <w:numFmt w:val="decimal"/>
      <w:pStyle w:val="Heading3"/>
      <w:suff w:val="space"/>
      <w:lvlText w:val="%1.%2.%3"/>
      <w:lvlJc w:val="left"/>
      <w:pPr>
        <w:ind w:left="0" w:firstLine="0"/>
      </w:pPr>
      <w:rPr>
        <w:rFonts w:ascii="Times New Roman" w:hAnsi="Times New Roman" w:hint="default"/>
        <w:b/>
        <w:i w:val="0"/>
        <w:sz w:val="26"/>
      </w:rPr>
    </w:lvl>
    <w:lvl w:ilvl="3">
      <w:start w:val="1"/>
      <w:numFmt w:val="decimal"/>
      <w:pStyle w:val="Heading4"/>
      <w:suff w:val="space"/>
      <w:lvlText w:val="%1.%2.%3.%4"/>
      <w:lvlJc w:val="left"/>
      <w:pPr>
        <w:ind w:left="0" w:firstLine="0"/>
      </w:pPr>
      <w:rPr>
        <w:rFonts w:ascii="Times New Roman" w:hAnsi="Times New Roman" w:hint="default"/>
        <w:b w:val="0"/>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1030645418">
    <w:abstractNumId w:val="11"/>
  </w:num>
  <w:num w:numId="2" w16cid:durableId="1004941366">
    <w:abstractNumId w:val="6"/>
  </w:num>
  <w:num w:numId="3" w16cid:durableId="2066949850">
    <w:abstractNumId w:val="10"/>
  </w:num>
  <w:num w:numId="4" w16cid:durableId="2139832603">
    <w:abstractNumId w:val="13"/>
  </w:num>
  <w:num w:numId="5" w16cid:durableId="1954435462">
    <w:abstractNumId w:val="13"/>
  </w:num>
  <w:num w:numId="6" w16cid:durableId="1426416207">
    <w:abstractNumId w:val="13"/>
  </w:num>
  <w:num w:numId="7" w16cid:durableId="1169759488">
    <w:abstractNumId w:val="13"/>
  </w:num>
  <w:num w:numId="8" w16cid:durableId="942685746">
    <w:abstractNumId w:val="13"/>
  </w:num>
  <w:num w:numId="9" w16cid:durableId="1427068680">
    <w:abstractNumId w:val="13"/>
  </w:num>
  <w:num w:numId="10" w16cid:durableId="288627074">
    <w:abstractNumId w:val="13"/>
  </w:num>
  <w:num w:numId="11" w16cid:durableId="1295059666">
    <w:abstractNumId w:val="13"/>
  </w:num>
  <w:num w:numId="12" w16cid:durableId="1408379249">
    <w:abstractNumId w:val="13"/>
  </w:num>
  <w:num w:numId="13" w16cid:durableId="459304982">
    <w:abstractNumId w:val="13"/>
  </w:num>
  <w:num w:numId="14" w16cid:durableId="1257247535">
    <w:abstractNumId w:val="13"/>
  </w:num>
  <w:num w:numId="15" w16cid:durableId="1538468201">
    <w:abstractNumId w:val="13"/>
  </w:num>
  <w:num w:numId="16" w16cid:durableId="359013328">
    <w:abstractNumId w:val="13"/>
  </w:num>
  <w:num w:numId="17" w16cid:durableId="1046759263">
    <w:abstractNumId w:val="13"/>
  </w:num>
  <w:num w:numId="18" w16cid:durableId="1464157857">
    <w:abstractNumId w:val="13"/>
  </w:num>
  <w:num w:numId="19" w16cid:durableId="763378015">
    <w:abstractNumId w:val="13"/>
  </w:num>
  <w:num w:numId="20" w16cid:durableId="471021938">
    <w:abstractNumId w:val="13"/>
  </w:num>
  <w:num w:numId="21" w16cid:durableId="1899003324">
    <w:abstractNumId w:val="13"/>
  </w:num>
  <w:num w:numId="22" w16cid:durableId="389773642">
    <w:abstractNumId w:val="13"/>
  </w:num>
  <w:num w:numId="23" w16cid:durableId="957880419">
    <w:abstractNumId w:val="5"/>
  </w:num>
  <w:num w:numId="24" w16cid:durableId="493303123">
    <w:abstractNumId w:val="9"/>
  </w:num>
  <w:num w:numId="25" w16cid:durableId="1155417659">
    <w:abstractNumId w:val="0"/>
  </w:num>
  <w:num w:numId="26" w16cid:durableId="2001538100">
    <w:abstractNumId w:val="8"/>
  </w:num>
  <w:num w:numId="27" w16cid:durableId="216431877">
    <w:abstractNumId w:val="1"/>
  </w:num>
  <w:num w:numId="28" w16cid:durableId="770781168">
    <w:abstractNumId w:val="4"/>
  </w:num>
  <w:num w:numId="29" w16cid:durableId="1561552926">
    <w:abstractNumId w:val="2"/>
  </w:num>
  <w:num w:numId="30" w16cid:durableId="1012029536">
    <w:abstractNumId w:val="3"/>
  </w:num>
  <w:num w:numId="31" w16cid:durableId="46489569">
    <w:abstractNumId w:val="12"/>
  </w:num>
  <w:num w:numId="32" w16cid:durableId="6078095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006"/>
    <w:rsid w:val="00002AF3"/>
    <w:rsid w:val="00006621"/>
    <w:rsid w:val="0001049B"/>
    <w:rsid w:val="0002381A"/>
    <w:rsid w:val="000359A4"/>
    <w:rsid w:val="0005453D"/>
    <w:rsid w:val="00063C51"/>
    <w:rsid w:val="000667F1"/>
    <w:rsid w:val="000770D2"/>
    <w:rsid w:val="00080838"/>
    <w:rsid w:val="00084BF4"/>
    <w:rsid w:val="000B3C8E"/>
    <w:rsid w:val="000D2C38"/>
    <w:rsid w:val="000E3F17"/>
    <w:rsid w:val="000F599F"/>
    <w:rsid w:val="000F751C"/>
    <w:rsid w:val="00101E1F"/>
    <w:rsid w:val="0011772A"/>
    <w:rsid w:val="00133026"/>
    <w:rsid w:val="001463A5"/>
    <w:rsid w:val="00147BDB"/>
    <w:rsid w:val="00155B13"/>
    <w:rsid w:val="001643DB"/>
    <w:rsid w:val="001712FA"/>
    <w:rsid w:val="00181793"/>
    <w:rsid w:val="00184A32"/>
    <w:rsid w:val="0019610B"/>
    <w:rsid w:val="001B652D"/>
    <w:rsid w:val="001E53C1"/>
    <w:rsid w:val="00205C9C"/>
    <w:rsid w:val="002069B7"/>
    <w:rsid w:val="00206E1C"/>
    <w:rsid w:val="00245743"/>
    <w:rsid w:val="0026272B"/>
    <w:rsid w:val="002648D9"/>
    <w:rsid w:val="00265292"/>
    <w:rsid w:val="002673C3"/>
    <w:rsid w:val="0028688B"/>
    <w:rsid w:val="002B4FE0"/>
    <w:rsid w:val="002C1310"/>
    <w:rsid w:val="002D378E"/>
    <w:rsid w:val="002D6E1C"/>
    <w:rsid w:val="00311A03"/>
    <w:rsid w:val="00314527"/>
    <w:rsid w:val="00322BF9"/>
    <w:rsid w:val="00355B42"/>
    <w:rsid w:val="0035699F"/>
    <w:rsid w:val="00385E7A"/>
    <w:rsid w:val="00397034"/>
    <w:rsid w:val="003A344C"/>
    <w:rsid w:val="003B5056"/>
    <w:rsid w:val="003B599F"/>
    <w:rsid w:val="003B721E"/>
    <w:rsid w:val="003B7D18"/>
    <w:rsid w:val="003C2A35"/>
    <w:rsid w:val="003D4A92"/>
    <w:rsid w:val="003D7790"/>
    <w:rsid w:val="003F2519"/>
    <w:rsid w:val="003F2D40"/>
    <w:rsid w:val="003F6C62"/>
    <w:rsid w:val="0040487B"/>
    <w:rsid w:val="00412ABF"/>
    <w:rsid w:val="00413444"/>
    <w:rsid w:val="00440E90"/>
    <w:rsid w:val="004433EF"/>
    <w:rsid w:val="0045452D"/>
    <w:rsid w:val="004553D9"/>
    <w:rsid w:val="00460883"/>
    <w:rsid w:val="00473B32"/>
    <w:rsid w:val="0049665E"/>
    <w:rsid w:val="004C4A8E"/>
    <w:rsid w:val="005101F6"/>
    <w:rsid w:val="00521AB3"/>
    <w:rsid w:val="00554BD2"/>
    <w:rsid w:val="00574222"/>
    <w:rsid w:val="005915AC"/>
    <w:rsid w:val="0059500C"/>
    <w:rsid w:val="005B5914"/>
    <w:rsid w:val="005C697C"/>
    <w:rsid w:val="005C722E"/>
    <w:rsid w:val="005D3E95"/>
    <w:rsid w:val="005D6ABE"/>
    <w:rsid w:val="00600968"/>
    <w:rsid w:val="00601261"/>
    <w:rsid w:val="0061750A"/>
    <w:rsid w:val="00635046"/>
    <w:rsid w:val="00641850"/>
    <w:rsid w:val="00644673"/>
    <w:rsid w:val="00651483"/>
    <w:rsid w:val="00653A3A"/>
    <w:rsid w:val="0065492E"/>
    <w:rsid w:val="00660A62"/>
    <w:rsid w:val="00663006"/>
    <w:rsid w:val="00677B79"/>
    <w:rsid w:val="00680E62"/>
    <w:rsid w:val="006C5683"/>
    <w:rsid w:val="006D3EEB"/>
    <w:rsid w:val="006E1266"/>
    <w:rsid w:val="006F4E6F"/>
    <w:rsid w:val="00713428"/>
    <w:rsid w:val="007378A0"/>
    <w:rsid w:val="00772C20"/>
    <w:rsid w:val="007852A1"/>
    <w:rsid w:val="007950DA"/>
    <w:rsid w:val="00796DCF"/>
    <w:rsid w:val="007B1E52"/>
    <w:rsid w:val="007B3AE2"/>
    <w:rsid w:val="007C1A5B"/>
    <w:rsid w:val="007D1CB8"/>
    <w:rsid w:val="007E4462"/>
    <w:rsid w:val="007E5D1E"/>
    <w:rsid w:val="007F1E51"/>
    <w:rsid w:val="00803843"/>
    <w:rsid w:val="008106AA"/>
    <w:rsid w:val="00816327"/>
    <w:rsid w:val="00826132"/>
    <w:rsid w:val="00826C94"/>
    <w:rsid w:val="00833803"/>
    <w:rsid w:val="00837217"/>
    <w:rsid w:val="00840E6C"/>
    <w:rsid w:val="008479F2"/>
    <w:rsid w:val="00851DA8"/>
    <w:rsid w:val="00852D74"/>
    <w:rsid w:val="008638A3"/>
    <w:rsid w:val="008642E7"/>
    <w:rsid w:val="008759C1"/>
    <w:rsid w:val="008A01E9"/>
    <w:rsid w:val="008A3E94"/>
    <w:rsid w:val="008F3D04"/>
    <w:rsid w:val="00901357"/>
    <w:rsid w:val="00907893"/>
    <w:rsid w:val="00911EF2"/>
    <w:rsid w:val="0091630E"/>
    <w:rsid w:val="00926EA9"/>
    <w:rsid w:val="00950074"/>
    <w:rsid w:val="0098728A"/>
    <w:rsid w:val="00987DBE"/>
    <w:rsid w:val="009D3259"/>
    <w:rsid w:val="009E2C39"/>
    <w:rsid w:val="009E2D3F"/>
    <w:rsid w:val="00A17C76"/>
    <w:rsid w:val="00A21ED9"/>
    <w:rsid w:val="00A23F7D"/>
    <w:rsid w:val="00A24F17"/>
    <w:rsid w:val="00A30CCB"/>
    <w:rsid w:val="00A30ED8"/>
    <w:rsid w:val="00A33D5B"/>
    <w:rsid w:val="00A3792A"/>
    <w:rsid w:val="00A44D05"/>
    <w:rsid w:val="00A53640"/>
    <w:rsid w:val="00A6023F"/>
    <w:rsid w:val="00A632F9"/>
    <w:rsid w:val="00A675D2"/>
    <w:rsid w:val="00A705BC"/>
    <w:rsid w:val="00A75948"/>
    <w:rsid w:val="00A84325"/>
    <w:rsid w:val="00AA3FB1"/>
    <w:rsid w:val="00AB39BB"/>
    <w:rsid w:val="00AD236F"/>
    <w:rsid w:val="00AD7454"/>
    <w:rsid w:val="00AE352B"/>
    <w:rsid w:val="00AE5731"/>
    <w:rsid w:val="00AE5CBC"/>
    <w:rsid w:val="00AE636C"/>
    <w:rsid w:val="00AF29E6"/>
    <w:rsid w:val="00AF30EA"/>
    <w:rsid w:val="00B020D4"/>
    <w:rsid w:val="00B06AAD"/>
    <w:rsid w:val="00B14A85"/>
    <w:rsid w:val="00B3334D"/>
    <w:rsid w:val="00B50390"/>
    <w:rsid w:val="00B54D13"/>
    <w:rsid w:val="00B67881"/>
    <w:rsid w:val="00B7144B"/>
    <w:rsid w:val="00B75481"/>
    <w:rsid w:val="00B809E0"/>
    <w:rsid w:val="00B925B2"/>
    <w:rsid w:val="00BA15CC"/>
    <w:rsid w:val="00BA6F83"/>
    <w:rsid w:val="00BB6CC6"/>
    <w:rsid w:val="00BC5930"/>
    <w:rsid w:val="00BD00D0"/>
    <w:rsid w:val="00BE65CA"/>
    <w:rsid w:val="00C258C6"/>
    <w:rsid w:val="00C50A2A"/>
    <w:rsid w:val="00C50EF1"/>
    <w:rsid w:val="00C66323"/>
    <w:rsid w:val="00C77F74"/>
    <w:rsid w:val="00C83248"/>
    <w:rsid w:val="00CA1022"/>
    <w:rsid w:val="00CB7B62"/>
    <w:rsid w:val="00CC18F6"/>
    <w:rsid w:val="00CD1B3A"/>
    <w:rsid w:val="00CE5440"/>
    <w:rsid w:val="00D0237F"/>
    <w:rsid w:val="00D1070E"/>
    <w:rsid w:val="00D261E5"/>
    <w:rsid w:val="00D4463E"/>
    <w:rsid w:val="00D51DE6"/>
    <w:rsid w:val="00D52881"/>
    <w:rsid w:val="00D5368E"/>
    <w:rsid w:val="00D5759F"/>
    <w:rsid w:val="00D607EC"/>
    <w:rsid w:val="00D71C0D"/>
    <w:rsid w:val="00D724C7"/>
    <w:rsid w:val="00D840FB"/>
    <w:rsid w:val="00DB2AD8"/>
    <w:rsid w:val="00DB2B7E"/>
    <w:rsid w:val="00DB6698"/>
    <w:rsid w:val="00DD1D56"/>
    <w:rsid w:val="00DE2E64"/>
    <w:rsid w:val="00DE6FBB"/>
    <w:rsid w:val="00DF06F5"/>
    <w:rsid w:val="00E04F3D"/>
    <w:rsid w:val="00E05488"/>
    <w:rsid w:val="00E146B9"/>
    <w:rsid w:val="00E15E7A"/>
    <w:rsid w:val="00E31F85"/>
    <w:rsid w:val="00E40233"/>
    <w:rsid w:val="00E50359"/>
    <w:rsid w:val="00EA7447"/>
    <w:rsid w:val="00EB3138"/>
    <w:rsid w:val="00EC5402"/>
    <w:rsid w:val="00ED29FB"/>
    <w:rsid w:val="00ED4F39"/>
    <w:rsid w:val="00F4244A"/>
    <w:rsid w:val="00F4398C"/>
    <w:rsid w:val="00F50FA9"/>
    <w:rsid w:val="00F5384B"/>
    <w:rsid w:val="00F55323"/>
    <w:rsid w:val="00F64211"/>
    <w:rsid w:val="00F645FF"/>
    <w:rsid w:val="00F66974"/>
    <w:rsid w:val="00F804D1"/>
    <w:rsid w:val="00F85CBF"/>
    <w:rsid w:val="00FA182E"/>
    <w:rsid w:val="00FA7008"/>
    <w:rsid w:val="00FB5BB6"/>
    <w:rsid w:val="00FC13B1"/>
    <w:rsid w:val="00FC254B"/>
    <w:rsid w:val="00FD4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7A420"/>
  <w15:chartTrackingRefBased/>
  <w15:docId w15:val="{8533DAB8-AB64-4B9A-B612-ADC50C210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EEB"/>
  </w:style>
  <w:style w:type="paragraph" w:styleId="Heading1">
    <w:name w:val="heading 1"/>
    <w:basedOn w:val="Normal"/>
    <w:next w:val="Normal"/>
    <w:link w:val="Heading1Char"/>
    <w:uiPriority w:val="9"/>
    <w:qFormat/>
    <w:rsid w:val="0019610B"/>
    <w:pPr>
      <w:keepNext/>
      <w:keepLines/>
      <w:numPr>
        <w:numId w:val="4"/>
      </w:numPr>
      <w:spacing w:before="120" w:after="120" w:line="360" w:lineRule="auto"/>
      <w:jc w:val="center"/>
      <w:outlineLvl w:val="0"/>
    </w:pPr>
    <w:rPr>
      <w:rFonts w:eastAsiaTheme="majorEastAsia" w:cstheme="majorBidi"/>
      <w:b/>
      <w:caps/>
      <w:color w:val="000000" w:themeColor="text1"/>
      <w:sz w:val="30"/>
      <w:szCs w:val="32"/>
    </w:rPr>
  </w:style>
  <w:style w:type="paragraph" w:styleId="Heading2">
    <w:name w:val="heading 2"/>
    <w:basedOn w:val="Normal"/>
    <w:next w:val="Normal"/>
    <w:link w:val="Heading2Char"/>
    <w:uiPriority w:val="9"/>
    <w:unhideWhenUsed/>
    <w:qFormat/>
    <w:rsid w:val="00EC5402"/>
    <w:pPr>
      <w:keepNext/>
      <w:keepLines/>
      <w:numPr>
        <w:ilvl w:val="1"/>
        <w:numId w:val="4"/>
      </w:numPr>
      <w:spacing w:before="120" w:after="12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724C7"/>
    <w:pPr>
      <w:keepNext/>
      <w:keepLines/>
      <w:numPr>
        <w:ilvl w:val="2"/>
        <w:numId w:val="4"/>
      </w:numPr>
      <w:spacing w:before="120" w:after="120" w:line="360" w:lineRule="auto"/>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D724C7"/>
    <w:pPr>
      <w:keepNext/>
      <w:keepLines/>
      <w:numPr>
        <w:ilvl w:val="3"/>
        <w:numId w:val="4"/>
      </w:numPr>
      <w:spacing w:before="120" w:after="120" w:line="360" w:lineRule="auto"/>
      <w:outlineLvl w:val="3"/>
    </w:pPr>
    <w:rPr>
      <w:rFonts w:eastAsiaTheme="majorEastAsia" w:cstheme="majorBidi"/>
      <w:i/>
      <w:iCs/>
      <w:color w:val="000000" w:themeColor="text1"/>
    </w:rPr>
  </w:style>
  <w:style w:type="paragraph" w:styleId="Heading5">
    <w:name w:val="heading 5"/>
    <w:basedOn w:val="Normal"/>
    <w:next w:val="Normal"/>
    <w:link w:val="Heading5Char"/>
    <w:uiPriority w:val="9"/>
    <w:unhideWhenUsed/>
    <w:qFormat/>
    <w:rsid w:val="0061750A"/>
    <w:pPr>
      <w:keepNext/>
      <w:keepLines/>
      <w:numPr>
        <w:ilvl w:val="4"/>
        <w:numId w:val="4"/>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1750A"/>
    <w:pPr>
      <w:keepNext/>
      <w:keepLines/>
      <w:numPr>
        <w:ilvl w:val="5"/>
        <w:numId w:val="4"/>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1750A"/>
    <w:pPr>
      <w:keepNext/>
      <w:keepLines/>
      <w:numPr>
        <w:ilvl w:val="6"/>
        <w:numId w:val="4"/>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1750A"/>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750A"/>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5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292"/>
  </w:style>
  <w:style w:type="paragraph" w:styleId="Footer">
    <w:name w:val="footer"/>
    <w:basedOn w:val="Normal"/>
    <w:link w:val="FooterChar"/>
    <w:uiPriority w:val="99"/>
    <w:unhideWhenUsed/>
    <w:rsid w:val="00265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292"/>
  </w:style>
  <w:style w:type="paragraph" w:styleId="ListParagraph">
    <w:name w:val="List Paragraph"/>
    <w:basedOn w:val="Normal"/>
    <w:uiPriority w:val="34"/>
    <w:qFormat/>
    <w:rsid w:val="00397034"/>
    <w:pPr>
      <w:ind w:left="720"/>
      <w:contextualSpacing/>
    </w:pPr>
  </w:style>
  <w:style w:type="character" w:customStyle="1" w:styleId="Heading1Char">
    <w:name w:val="Heading 1 Char"/>
    <w:basedOn w:val="DefaultParagraphFont"/>
    <w:link w:val="Heading1"/>
    <w:uiPriority w:val="9"/>
    <w:rsid w:val="0019610B"/>
    <w:rPr>
      <w:rFonts w:eastAsiaTheme="majorEastAsia" w:cstheme="majorBidi"/>
      <w:b/>
      <w:caps/>
      <w:color w:val="000000" w:themeColor="text1"/>
      <w:sz w:val="30"/>
      <w:szCs w:val="32"/>
    </w:rPr>
  </w:style>
  <w:style w:type="character" w:customStyle="1" w:styleId="Heading2Char">
    <w:name w:val="Heading 2 Char"/>
    <w:basedOn w:val="DefaultParagraphFont"/>
    <w:link w:val="Heading2"/>
    <w:uiPriority w:val="9"/>
    <w:rsid w:val="00EC5402"/>
    <w:rPr>
      <w:rFonts w:eastAsiaTheme="majorEastAsia" w:cstheme="majorBidi"/>
      <w:b/>
      <w:sz w:val="28"/>
      <w:szCs w:val="26"/>
    </w:rPr>
  </w:style>
  <w:style w:type="character" w:customStyle="1" w:styleId="Heading3Char">
    <w:name w:val="Heading 3 Char"/>
    <w:basedOn w:val="DefaultParagraphFont"/>
    <w:link w:val="Heading3"/>
    <w:uiPriority w:val="9"/>
    <w:rsid w:val="00D724C7"/>
    <w:rPr>
      <w:rFonts w:eastAsiaTheme="majorEastAsia" w:cstheme="majorBidi"/>
      <w:b/>
      <w:color w:val="000000" w:themeColor="text1"/>
      <w:szCs w:val="24"/>
    </w:rPr>
  </w:style>
  <w:style w:type="character" w:customStyle="1" w:styleId="Heading4Char">
    <w:name w:val="Heading 4 Char"/>
    <w:basedOn w:val="DefaultParagraphFont"/>
    <w:link w:val="Heading4"/>
    <w:uiPriority w:val="9"/>
    <w:rsid w:val="00D724C7"/>
    <w:rPr>
      <w:rFonts w:eastAsiaTheme="majorEastAsia" w:cstheme="majorBidi"/>
      <w:i/>
      <w:iCs/>
      <w:color w:val="000000" w:themeColor="text1"/>
    </w:rPr>
  </w:style>
  <w:style w:type="character" w:customStyle="1" w:styleId="Heading5Char">
    <w:name w:val="Heading 5 Char"/>
    <w:basedOn w:val="DefaultParagraphFont"/>
    <w:link w:val="Heading5"/>
    <w:uiPriority w:val="9"/>
    <w:rsid w:val="0061750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1750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1750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1750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1750A"/>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084BF4"/>
    <w:pPr>
      <w:spacing w:after="100"/>
    </w:pPr>
  </w:style>
  <w:style w:type="paragraph" w:styleId="TOC2">
    <w:name w:val="toc 2"/>
    <w:basedOn w:val="Normal"/>
    <w:next w:val="Normal"/>
    <w:autoRedefine/>
    <w:uiPriority w:val="39"/>
    <w:unhideWhenUsed/>
    <w:rsid w:val="00084BF4"/>
    <w:pPr>
      <w:spacing w:after="100"/>
      <w:ind w:left="260"/>
    </w:pPr>
  </w:style>
  <w:style w:type="paragraph" w:styleId="TOC3">
    <w:name w:val="toc 3"/>
    <w:basedOn w:val="Normal"/>
    <w:next w:val="Normal"/>
    <w:autoRedefine/>
    <w:uiPriority w:val="39"/>
    <w:unhideWhenUsed/>
    <w:rsid w:val="00084BF4"/>
    <w:pPr>
      <w:spacing w:after="100"/>
      <w:ind w:left="520"/>
    </w:pPr>
  </w:style>
  <w:style w:type="paragraph" w:styleId="TOC4">
    <w:name w:val="toc 4"/>
    <w:basedOn w:val="Normal"/>
    <w:next w:val="Normal"/>
    <w:autoRedefine/>
    <w:uiPriority w:val="39"/>
    <w:unhideWhenUsed/>
    <w:rsid w:val="00084BF4"/>
    <w:pPr>
      <w:spacing w:after="100"/>
      <w:ind w:left="780"/>
    </w:pPr>
  </w:style>
  <w:style w:type="character" w:styleId="Hyperlink">
    <w:name w:val="Hyperlink"/>
    <w:basedOn w:val="DefaultParagraphFont"/>
    <w:uiPriority w:val="99"/>
    <w:unhideWhenUsed/>
    <w:rsid w:val="00084BF4"/>
    <w:rPr>
      <w:color w:val="0563C1" w:themeColor="hyperlink"/>
      <w:u w:val="single"/>
    </w:rPr>
  </w:style>
  <w:style w:type="paragraph" w:customStyle="1" w:styleId="DEMUC">
    <w:name w:val="DEMUC"/>
    <w:basedOn w:val="TOC1"/>
    <w:qFormat/>
    <w:rsid w:val="002D6E1C"/>
    <w:pPr>
      <w:spacing w:before="120" w:after="120" w:line="360" w:lineRule="auto"/>
      <w:jc w:val="center"/>
    </w:pPr>
    <w:rPr>
      <w:b/>
      <w:caps/>
      <w:sz w:val="30"/>
    </w:rPr>
  </w:style>
  <w:style w:type="paragraph" w:customStyle="1" w:styleId="noidung">
    <w:name w:val="noidung"/>
    <w:basedOn w:val="Normal"/>
    <w:qFormat/>
    <w:rsid w:val="008759C1"/>
    <w:pPr>
      <w:spacing w:before="120" w:after="120" w:line="360" w:lineRule="auto"/>
      <w:ind w:firstLine="680"/>
      <w:jc w:val="both"/>
    </w:pPr>
  </w:style>
  <w:style w:type="paragraph" w:customStyle="1" w:styleId="manguon">
    <w:name w:val="manguon"/>
    <w:basedOn w:val="Normal"/>
    <w:qFormat/>
    <w:rsid w:val="00E146B9"/>
    <w:pPr>
      <w:pBdr>
        <w:top w:val="dashed" w:sz="4" w:space="4" w:color="auto"/>
        <w:left w:val="dashed" w:sz="4" w:space="4" w:color="auto"/>
        <w:bottom w:val="dashed" w:sz="4" w:space="4" w:color="auto"/>
        <w:right w:val="dashed" w:sz="4" w:space="4" w:color="auto"/>
      </w:pBdr>
      <w:spacing w:after="0" w:line="360" w:lineRule="auto"/>
      <w:ind w:firstLine="680"/>
    </w:pPr>
    <w:rPr>
      <w:rFonts w:ascii="Courier New" w:hAnsi="Courier New"/>
      <w:sz w:val="22"/>
    </w:rPr>
  </w:style>
  <w:style w:type="paragraph" w:styleId="Caption">
    <w:name w:val="caption"/>
    <w:basedOn w:val="Normal"/>
    <w:next w:val="Normal"/>
    <w:uiPriority w:val="35"/>
    <w:unhideWhenUsed/>
    <w:qFormat/>
    <w:rsid w:val="00644673"/>
    <w:pPr>
      <w:spacing w:after="120" w:line="360" w:lineRule="auto"/>
      <w:jc w:val="center"/>
    </w:pPr>
    <w:rPr>
      <w:iCs/>
      <w:color w:val="000000" w:themeColor="text1"/>
      <w:szCs w:val="18"/>
    </w:rPr>
  </w:style>
  <w:style w:type="table" w:customStyle="1" w:styleId="myTable">
    <w:name w:val="myTable"/>
    <w:basedOn w:val="TableNormal"/>
    <w:uiPriority w:val="99"/>
    <w:rsid w:val="002D378E"/>
    <w:pPr>
      <w:spacing w:after="0" w:line="240" w:lineRule="auto"/>
    </w:p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Lines="0" w:before="0" w:beforeAutospacing="0" w:afterLines="0" w:after="0" w:afterAutospacing="0" w:line="240" w:lineRule="auto"/>
        <w:jc w:val="center"/>
      </w:pPr>
    </w:tblStylePr>
  </w:style>
  <w:style w:type="paragraph" w:styleId="Bibliography">
    <w:name w:val="Bibliography"/>
    <w:basedOn w:val="Normal"/>
    <w:next w:val="Normal"/>
    <w:uiPriority w:val="37"/>
    <w:unhideWhenUsed/>
    <w:rsid w:val="00147BDB"/>
    <w:pPr>
      <w:tabs>
        <w:tab w:val="left" w:pos="384"/>
      </w:tabs>
      <w:spacing w:after="0" w:line="240" w:lineRule="auto"/>
      <w:ind w:left="384" w:hanging="384"/>
    </w:pPr>
  </w:style>
  <w:style w:type="paragraph" w:styleId="TOC5">
    <w:name w:val="toc 5"/>
    <w:basedOn w:val="Normal"/>
    <w:next w:val="Normal"/>
    <w:autoRedefine/>
    <w:uiPriority w:val="39"/>
    <w:unhideWhenUsed/>
    <w:rsid w:val="00554BD2"/>
    <w:pPr>
      <w:spacing w:after="100"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554BD2"/>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554BD2"/>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554BD2"/>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554BD2"/>
    <w:pPr>
      <w:spacing w:after="100" w:line="278" w:lineRule="auto"/>
      <w:ind w:left="1920"/>
    </w:pPr>
    <w:rPr>
      <w:rFonts w:asciiTheme="minorHAnsi" w:eastAsiaTheme="minorEastAsia" w:hAnsiTheme="minorHAnsi"/>
      <w:kern w:val="2"/>
      <w:sz w:val="24"/>
      <w:szCs w:val="24"/>
      <w14:ligatures w14:val="standardContextual"/>
    </w:rPr>
  </w:style>
  <w:style w:type="character" w:styleId="UnresolvedMention">
    <w:name w:val="Unresolved Mention"/>
    <w:basedOn w:val="DefaultParagraphFont"/>
    <w:uiPriority w:val="99"/>
    <w:semiHidden/>
    <w:unhideWhenUsed/>
    <w:rsid w:val="00554BD2"/>
    <w:rPr>
      <w:color w:val="605E5C"/>
      <w:shd w:val="clear" w:color="auto" w:fill="E1DFDD"/>
    </w:rPr>
  </w:style>
  <w:style w:type="paragraph" w:styleId="TableofFigures">
    <w:name w:val="table of figures"/>
    <w:basedOn w:val="Normal"/>
    <w:next w:val="Normal"/>
    <w:uiPriority w:val="99"/>
    <w:unhideWhenUsed/>
    <w:rsid w:val="0049665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TKWEB\final-test-web-design-KhangTheBugCreator\assets\thesis\template_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0A40102-D2FD-42E9-9EDF-3AE3C2470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template_thesis.dotx</Template>
  <TotalTime>1012</TotalTime>
  <Pages>60</Pages>
  <Words>14465</Words>
  <Characters>82452</Characters>
  <Application>Microsoft Office Word</Application>
  <DocSecurity>0</DocSecurity>
  <Lines>687</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Minh Khang Nguyễn</cp:lastModifiedBy>
  <cp:revision>91</cp:revision>
  <dcterms:created xsi:type="dcterms:W3CDTF">2026-05-29T08:26:00Z</dcterms:created>
  <dcterms:modified xsi:type="dcterms:W3CDTF">2026-06-08T14:21:00Z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id="IAffQvLO"/&gt;&lt;style id="http://www.zotero.org/styles/ieee" locale="en-US" hasBibliography="1" bibliographyStyleHasBeenSet="1"/&gt;&lt;prefs&gt;&lt;pref name="fieldType" value="Field"/&gt;&lt;/prefs&gt;&lt;/data&gt;</vt:lpwstr>
  </property>
</Properties>
</file>